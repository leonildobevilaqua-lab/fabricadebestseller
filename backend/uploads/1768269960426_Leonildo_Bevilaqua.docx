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19771" w14:textId="77777777" w:rsidR="00E45AA5" w:rsidRDefault="00E45AA5">
      <w:pPr>
        <w:pStyle w:val="Ttulo1"/>
        <w:jc w:val="both"/>
        <w:rPr>
          <w:rFonts w:ascii="Times New Roman" w:hAnsi="Times New Roman"/>
          <w:lang w:val="pt-BR"/>
        </w:rPr>
      </w:pPr>
    </w:p>
    <w:p w14:paraId="58C19772" w14:textId="77777777" w:rsidR="00E45AA5" w:rsidRDefault="00E45AA5">
      <w:pPr>
        <w:pStyle w:val="Textbody"/>
        <w:rPr>
          <w:rFonts w:hint="eastAsia"/>
          <w:lang w:val="pt-BR"/>
        </w:rPr>
      </w:pPr>
    </w:p>
    <w:p w14:paraId="58C19773" w14:textId="77777777" w:rsidR="00E45AA5" w:rsidRDefault="00E45AA5">
      <w:pPr>
        <w:pStyle w:val="Textbody"/>
        <w:rPr>
          <w:rFonts w:hint="eastAsia"/>
          <w:lang w:val="pt-BR"/>
        </w:rPr>
      </w:pPr>
    </w:p>
    <w:p w14:paraId="58C19774" w14:textId="77777777" w:rsidR="00E45AA5" w:rsidRDefault="00E45AA5">
      <w:pPr>
        <w:pStyle w:val="Textbody"/>
        <w:jc w:val="both"/>
        <w:rPr>
          <w:rFonts w:ascii="Times New Roman" w:hAnsi="Times New Roman"/>
          <w:lang w:val="pt-BR"/>
        </w:rPr>
      </w:pPr>
    </w:p>
    <w:p w14:paraId="58C19775" w14:textId="77777777" w:rsidR="00E45AA5" w:rsidRDefault="00E45AA5">
      <w:pPr>
        <w:pStyle w:val="Textbody"/>
        <w:jc w:val="both"/>
        <w:rPr>
          <w:rFonts w:ascii="Times New Roman" w:hAnsi="Times New Roman"/>
          <w:lang w:val="pt-BR"/>
        </w:rPr>
      </w:pPr>
    </w:p>
    <w:p w14:paraId="58C19776" w14:textId="77777777" w:rsidR="00E45AA5" w:rsidRDefault="00E45AA5">
      <w:pPr>
        <w:pStyle w:val="Textbody"/>
        <w:jc w:val="both"/>
        <w:rPr>
          <w:rFonts w:ascii="Times New Roman" w:hAnsi="Times New Roman"/>
          <w:lang w:val="pt-BR"/>
        </w:rPr>
      </w:pPr>
    </w:p>
    <w:p w14:paraId="58C19777" w14:textId="77777777" w:rsidR="00E45AA5" w:rsidRDefault="00E45AA5">
      <w:pPr>
        <w:pStyle w:val="Textbody"/>
        <w:jc w:val="both"/>
        <w:rPr>
          <w:rFonts w:ascii="Times New Roman" w:hAnsi="Times New Roman"/>
          <w:lang w:val="pt-BR"/>
        </w:rPr>
      </w:pPr>
    </w:p>
    <w:p w14:paraId="58C19778" w14:textId="77777777" w:rsidR="00E45AA5" w:rsidRDefault="00E45AA5">
      <w:pPr>
        <w:pStyle w:val="Textbody"/>
        <w:jc w:val="both"/>
        <w:rPr>
          <w:rFonts w:ascii="Times New Roman" w:hAnsi="Times New Roman"/>
          <w:lang w:val="pt-BR"/>
        </w:rPr>
      </w:pPr>
    </w:p>
    <w:p w14:paraId="58C19779" w14:textId="77777777" w:rsidR="00E45AA5" w:rsidRDefault="00E45AA5">
      <w:pPr>
        <w:pStyle w:val="Textbody"/>
        <w:jc w:val="both"/>
        <w:rPr>
          <w:rFonts w:ascii="Times New Roman" w:hAnsi="Times New Roman"/>
          <w:lang w:val="pt-BR"/>
        </w:rPr>
      </w:pPr>
    </w:p>
    <w:p w14:paraId="58C1977A" w14:textId="77777777" w:rsidR="00E45AA5" w:rsidRDefault="00E45AA5">
      <w:pPr>
        <w:pStyle w:val="Textbody"/>
        <w:jc w:val="both"/>
        <w:rPr>
          <w:rFonts w:ascii="Times New Roman" w:hAnsi="Times New Roman"/>
          <w:lang w:val="pt-BR"/>
        </w:rPr>
      </w:pPr>
    </w:p>
    <w:p w14:paraId="58C1977B" w14:textId="77777777" w:rsidR="00E45AA5" w:rsidRDefault="00E45AA5">
      <w:pPr>
        <w:pStyle w:val="Textbody"/>
        <w:jc w:val="both"/>
        <w:rPr>
          <w:rFonts w:ascii="Times New Roman" w:hAnsi="Times New Roman"/>
          <w:lang w:val="pt-BR"/>
        </w:rPr>
      </w:pPr>
    </w:p>
    <w:p w14:paraId="58C1977C" w14:textId="77777777" w:rsidR="00E45AA5" w:rsidRDefault="00E45AA5">
      <w:pPr>
        <w:pStyle w:val="Textbody"/>
        <w:jc w:val="both"/>
        <w:rPr>
          <w:rFonts w:ascii="Times New Roman" w:hAnsi="Times New Roman"/>
          <w:lang w:val="pt-BR"/>
        </w:rPr>
      </w:pPr>
    </w:p>
    <w:p w14:paraId="58C1977D" w14:textId="77777777" w:rsidR="00E45AA5" w:rsidRDefault="00A71CB7">
      <w:pPr>
        <w:pStyle w:val="Textbody"/>
        <w:jc w:val="center"/>
        <w:rPr>
          <w:rFonts w:ascii="Times New Roman" w:hAnsi="Times New Roman"/>
          <w:b/>
          <w:bCs/>
          <w:sz w:val="44"/>
          <w:szCs w:val="44"/>
          <w:lang w:val="pt-BR"/>
        </w:rPr>
      </w:pPr>
      <w:r>
        <w:rPr>
          <w:rFonts w:ascii="Times New Roman" w:hAnsi="Times New Roman"/>
          <w:b/>
          <w:bCs/>
          <w:sz w:val="44"/>
          <w:szCs w:val="44"/>
          <w:lang w:val="pt-BR"/>
        </w:rPr>
        <w:t>CRENTE NORDESTINO</w:t>
      </w:r>
    </w:p>
    <w:p w14:paraId="58C1977E" w14:textId="77777777" w:rsidR="00E45AA5" w:rsidRDefault="00A71CB7">
      <w:pPr>
        <w:pStyle w:val="Textbody"/>
        <w:jc w:val="center"/>
        <w:rPr>
          <w:rFonts w:ascii="Times New Roman" w:hAnsi="Times New Roman"/>
          <w:sz w:val="44"/>
          <w:szCs w:val="44"/>
          <w:lang w:val="pt-BR"/>
        </w:rPr>
      </w:pPr>
      <w:r>
        <w:rPr>
          <w:rFonts w:ascii="Times New Roman" w:hAnsi="Times New Roman"/>
          <w:sz w:val="44"/>
          <w:szCs w:val="44"/>
          <w:lang w:val="pt-BR"/>
        </w:rPr>
        <w:t>Do fundo do poço ao altar do Senhor</w:t>
      </w:r>
    </w:p>
    <w:p w14:paraId="58C1977F" w14:textId="77777777" w:rsidR="00E45AA5" w:rsidRDefault="00A71CB7">
      <w:pPr>
        <w:pStyle w:val="Textbody"/>
        <w:jc w:val="center"/>
        <w:rPr>
          <w:rFonts w:ascii="Times New Roman" w:hAnsi="Times New Roman"/>
          <w:color w:val="C9211E"/>
          <w:sz w:val="44"/>
          <w:szCs w:val="44"/>
          <w:lang w:val="pt-BR"/>
        </w:rPr>
      </w:pPr>
      <w:r>
        <w:rPr>
          <w:rFonts w:ascii="Times New Roman" w:hAnsi="Times New Roman"/>
          <w:color w:val="C9211E"/>
          <w:sz w:val="44"/>
          <w:szCs w:val="44"/>
          <w:lang w:val="pt-BR"/>
        </w:rPr>
        <w:t>Em Construção...</w:t>
      </w:r>
    </w:p>
    <w:p w14:paraId="58C19780" w14:textId="77777777" w:rsidR="00E45AA5" w:rsidRDefault="00A71CB7">
      <w:pPr>
        <w:pStyle w:val="Ttulo1"/>
        <w:pageBreakBefore/>
        <w:jc w:val="both"/>
        <w:rPr>
          <w:rFonts w:ascii="Times New Roman" w:hAnsi="Times New Roman"/>
          <w:lang w:val="pt-BR"/>
        </w:rPr>
      </w:pPr>
      <w:r>
        <w:rPr>
          <w:rFonts w:ascii="Times New Roman" w:hAnsi="Times New Roman"/>
          <w:lang w:val="pt-BR"/>
        </w:rPr>
        <w:lastRenderedPageBreak/>
        <w:t>Prefácio</w:t>
      </w:r>
    </w:p>
    <w:p w14:paraId="58C19781" w14:textId="77777777" w:rsidR="00E45AA5" w:rsidRDefault="00A71CB7">
      <w:pPr>
        <w:pStyle w:val="Textbody"/>
        <w:jc w:val="both"/>
        <w:rPr>
          <w:rFonts w:hint="eastAsia"/>
        </w:rPr>
      </w:pPr>
      <w:r>
        <w:rPr>
          <w:rFonts w:ascii="Times New Roman" w:hAnsi="Times New Roman"/>
          <w:lang w:val="pt-BR"/>
        </w:rPr>
        <w:t xml:space="preserve">"Crente Nordestino: Do fundo do poço ao altar do Senhor" é mais do que um relato da minha jornada – é um testemunho vivo da graça </w:t>
      </w:r>
      <w:r>
        <w:rPr>
          <w:rFonts w:ascii="Times New Roman" w:hAnsi="Times New Roman"/>
          <w:lang w:val="pt-BR"/>
        </w:rPr>
        <w:t xml:space="preserve">transformadora de Deus. Este livro reúne, em quinze capítulos, a história de um homem que emergiu das profundezas da dor e da autodestruição para se tornar um instrumento de luz e esperança. Minha trajetória, que teve início nas simples e desafiadoras ruas de </w:t>
      </w:r>
      <w:r>
        <w:rPr>
          <w:rFonts w:ascii="Times New Roman" w:hAnsi="Times New Roman"/>
          <w:color w:val="FF0000"/>
          <w:lang w:val="pt-BR"/>
        </w:rPr>
        <w:t xml:space="preserve">Lajes </w:t>
      </w:r>
      <w:r>
        <w:rPr>
          <w:rFonts w:ascii="Times New Roman" w:hAnsi="Times New Roman"/>
          <w:lang w:val="pt-BR"/>
        </w:rPr>
        <w:t>do Cabugi, no Rio Grande do Norte, passou por momentos de angústia, vícios e renúncias, até encontrar a voz salvadora de Jesus, que me resgatou do fundo do poço e me conduziu ao altar do Senhor.</w:t>
      </w:r>
    </w:p>
    <w:p w14:paraId="58C19782" w14:textId="77777777" w:rsidR="00E45AA5" w:rsidRDefault="00A71CB7">
      <w:pPr>
        <w:pStyle w:val="Textbody"/>
        <w:jc w:val="both"/>
        <w:rPr>
          <w:rFonts w:ascii="Times New Roman" w:hAnsi="Times New Roman"/>
          <w:lang w:val="pt-BR"/>
        </w:rPr>
      </w:pPr>
      <w:r>
        <w:rPr>
          <w:rFonts w:ascii="Times New Roman" w:hAnsi="Times New Roman"/>
          <w:lang w:val="pt-BR"/>
        </w:rPr>
        <w:t xml:space="preserve">Ao longo destas páginas, compartilho com sinceridade as fases que moldaram minha vida: desde os primeiros acordes de um violão que me deram refúgio, passando pela dolorosa transformação interior e pela decisão de renunciar aos velhos hábitos, até a descoberta de novos caminhos, como a revelação da sanfona, que se tornou minha nova voz para louvar o Senhor e a realização de milagres que marcaram minha caminhada ministerial. Cada capítulo é um degrau dessa escada de fé, construída com lágrimas, sacrifícios e </w:t>
      </w:r>
      <w:r>
        <w:rPr>
          <w:rFonts w:ascii="Times New Roman" w:hAnsi="Times New Roman"/>
          <w:lang w:val="pt-BR"/>
        </w:rPr>
        <w:t>incontáveis momentos de oração e comunhão.</w:t>
      </w:r>
    </w:p>
    <w:p w14:paraId="58C19783" w14:textId="77777777" w:rsidR="00E45AA5" w:rsidRDefault="00A71CB7">
      <w:pPr>
        <w:pStyle w:val="Textbody"/>
        <w:jc w:val="both"/>
        <w:rPr>
          <w:rFonts w:ascii="Times New Roman" w:hAnsi="Times New Roman"/>
          <w:lang w:val="pt-BR"/>
        </w:rPr>
      </w:pPr>
      <w:r>
        <w:rPr>
          <w:rFonts w:ascii="Times New Roman" w:hAnsi="Times New Roman"/>
          <w:lang w:val="pt-BR"/>
        </w:rPr>
        <w:t>Este livro é para todos aqueles que, mesmo diante dos desafios mais intensos, acreditam que Deus pode transformar o impossível em realidade. Se você já se sentiu perdido ou se questionou sobre o valor da esperança, permita que este testemunho lhe mostre que, com fé, até o fundo do poço pode se tornar o ponto de partida para uma ascensão gloriosa. Minha história, assim como a de cada irmão e irmã que encontrei pelo caminho, é a prova de que a luz de Cristo nunca se apaga, ela resplandece, guiando-nos para um</w:t>
      </w:r>
      <w:r>
        <w:rPr>
          <w:rFonts w:ascii="Times New Roman" w:hAnsi="Times New Roman"/>
          <w:lang w:val="pt-BR"/>
        </w:rPr>
        <w:t xml:space="preserve"> futuro de redenção e de propósito eterno.</w:t>
      </w:r>
    </w:p>
    <w:p w14:paraId="58C19784" w14:textId="77777777" w:rsidR="00E45AA5" w:rsidRDefault="00A71CB7">
      <w:pPr>
        <w:pStyle w:val="Textbody"/>
        <w:jc w:val="both"/>
        <w:rPr>
          <w:rFonts w:hint="eastAsia"/>
        </w:rPr>
      </w:pPr>
      <w:r>
        <w:rPr>
          <w:rFonts w:ascii="Times New Roman" w:hAnsi="Times New Roman"/>
          <w:lang w:val="pt-BR"/>
        </w:rPr>
        <w:t xml:space="preserve">Que este relato inspire, encoraje e transforme corações, reafirmando que, quando </w:t>
      </w:r>
      <w:proofErr w:type="spellStart"/>
      <w:r>
        <w:rPr>
          <w:rFonts w:ascii="Times New Roman" w:hAnsi="Times New Roman"/>
          <w:lang w:val="pt-BR"/>
        </w:rPr>
        <w:t>nos</w:t>
      </w:r>
      <w:proofErr w:type="spellEnd"/>
      <w:r>
        <w:rPr>
          <w:rFonts w:ascii="Times New Roman" w:hAnsi="Times New Roman"/>
          <w:lang w:val="pt-BR"/>
        </w:rPr>
        <w:t xml:space="preserve"> entregamos de corpo e alma ao Senhor, Ele nos conduz a uma vida plena e dedicada à Sua glória. Seja bem-vindo a essa jornada de fé, superação e milagres. Que Deus abençoe </w:t>
      </w:r>
      <w:r>
        <w:rPr>
          <w:rFonts w:ascii="Times New Roman" w:hAnsi="Times New Roman"/>
          <w:color w:val="FF0000"/>
          <w:lang w:val="pt-BR"/>
        </w:rPr>
        <w:t xml:space="preserve">essa leitura </w:t>
      </w:r>
      <w:r>
        <w:rPr>
          <w:rFonts w:ascii="Times New Roman" w:hAnsi="Times New Roman"/>
          <w:lang w:val="pt-BR"/>
        </w:rPr>
        <w:t xml:space="preserve">e que você sinta, em cada </w:t>
      </w:r>
      <w:r>
        <w:rPr>
          <w:rFonts w:ascii="Times New Roman" w:hAnsi="Times New Roman"/>
          <w:color w:val="FF0000"/>
          <w:lang w:val="pt-BR"/>
        </w:rPr>
        <w:t>testemunho,</w:t>
      </w:r>
      <w:r>
        <w:rPr>
          <w:rFonts w:ascii="Times New Roman" w:hAnsi="Times New Roman"/>
          <w:lang w:val="pt-BR"/>
        </w:rPr>
        <w:t xml:space="preserve"> o pulsar do amor e da graça do nosso Deus.</w:t>
      </w:r>
    </w:p>
    <w:p w14:paraId="58C19785" w14:textId="77777777" w:rsidR="00E45AA5" w:rsidRDefault="00E45AA5">
      <w:pPr>
        <w:pStyle w:val="Textbody"/>
        <w:jc w:val="both"/>
        <w:rPr>
          <w:rFonts w:ascii="Times New Roman" w:hAnsi="Times New Roman"/>
          <w:lang w:val="pt-BR"/>
        </w:rPr>
      </w:pPr>
    </w:p>
    <w:p w14:paraId="58C19786" w14:textId="77777777" w:rsidR="00E45AA5" w:rsidRDefault="00A71CB7">
      <w:pPr>
        <w:pStyle w:val="Textbody"/>
        <w:jc w:val="both"/>
        <w:rPr>
          <w:rFonts w:ascii="Times New Roman" w:hAnsi="Times New Roman"/>
          <w:lang w:val="pt-BR"/>
        </w:rPr>
      </w:pPr>
      <w:r>
        <w:rPr>
          <w:rFonts w:ascii="Times New Roman" w:hAnsi="Times New Roman"/>
          <w:lang w:val="pt-BR"/>
        </w:rPr>
        <w:t>Apóstolo Regis Guimarães</w:t>
      </w:r>
    </w:p>
    <w:p w14:paraId="58C19787" w14:textId="77777777" w:rsidR="00E45AA5" w:rsidRDefault="00A71CB7">
      <w:pPr>
        <w:pStyle w:val="Textbody"/>
        <w:jc w:val="both"/>
        <w:rPr>
          <w:rFonts w:ascii="Times New Roman" w:hAnsi="Times New Roman"/>
          <w:lang w:val="pt-BR"/>
        </w:rPr>
      </w:pPr>
      <w:r>
        <w:rPr>
          <w:rFonts w:ascii="Times New Roman" w:hAnsi="Times New Roman"/>
          <w:lang w:val="pt-BR"/>
        </w:rPr>
        <w:t>(Crente Nordestino)</w:t>
      </w:r>
    </w:p>
    <w:p w14:paraId="58C19788" w14:textId="77777777" w:rsidR="00E45AA5" w:rsidRDefault="00E45AA5">
      <w:pPr>
        <w:pStyle w:val="Textbody"/>
        <w:jc w:val="both"/>
        <w:rPr>
          <w:rFonts w:ascii="Times New Roman" w:hAnsi="Times New Roman"/>
          <w:lang w:val="pt-BR"/>
        </w:rPr>
      </w:pPr>
    </w:p>
    <w:p w14:paraId="58C19789" w14:textId="77777777" w:rsidR="00E45AA5" w:rsidRDefault="00A71CB7">
      <w:pPr>
        <w:pStyle w:val="Ttulo1"/>
        <w:pageBreakBefore/>
        <w:jc w:val="both"/>
        <w:rPr>
          <w:rFonts w:ascii="Times New Roman" w:hAnsi="Times New Roman"/>
          <w:lang w:val="pt-BR"/>
        </w:rPr>
      </w:pPr>
      <w:r>
        <w:rPr>
          <w:rFonts w:ascii="Times New Roman" w:hAnsi="Times New Roman"/>
          <w:lang w:val="pt-BR"/>
        </w:rPr>
        <w:lastRenderedPageBreak/>
        <w:t>Agradecimentos</w:t>
      </w:r>
    </w:p>
    <w:p w14:paraId="58C1978A" w14:textId="77777777" w:rsidR="00E45AA5" w:rsidRDefault="00A71CB7">
      <w:pPr>
        <w:pStyle w:val="Textbody"/>
        <w:jc w:val="both"/>
        <w:rPr>
          <w:rFonts w:ascii="Times New Roman" w:hAnsi="Times New Roman"/>
          <w:lang w:val="pt-BR"/>
        </w:rPr>
      </w:pPr>
      <w:r>
        <w:rPr>
          <w:rFonts w:ascii="Times New Roman" w:hAnsi="Times New Roman"/>
          <w:lang w:val="pt-BR"/>
        </w:rPr>
        <w:t xml:space="preserve">Agradeço primeiramente a Deus, que me concedeu uma segunda </w:t>
      </w:r>
      <w:r>
        <w:rPr>
          <w:rFonts w:ascii="Times New Roman" w:hAnsi="Times New Roman"/>
          <w:lang w:val="pt-BR"/>
        </w:rPr>
        <w:t>chance e me escolheu para ser instrumento na restauração de vidas e famílias. Sem Sua graça e misericórdia, nada disso seria possível.</w:t>
      </w:r>
    </w:p>
    <w:p w14:paraId="58C1978B" w14:textId="77777777" w:rsidR="00E45AA5" w:rsidRDefault="00A71CB7">
      <w:pPr>
        <w:pStyle w:val="Textbody"/>
        <w:jc w:val="both"/>
        <w:rPr>
          <w:rFonts w:hint="eastAsia"/>
        </w:rPr>
      </w:pPr>
      <w:r>
        <w:rPr>
          <w:rFonts w:ascii="Times New Roman" w:hAnsi="Times New Roman"/>
          <w:lang w:val="pt-BR"/>
        </w:rPr>
        <w:t xml:space="preserve">A minha família, em especial a minha esposa, </w:t>
      </w:r>
      <w:r>
        <w:rPr>
          <w:rFonts w:ascii="Times New Roman" w:hAnsi="Times New Roman"/>
          <w:color w:val="FF0000"/>
          <w:lang w:val="pt-BR"/>
        </w:rPr>
        <w:t>Daniele Guimarães</w:t>
      </w:r>
      <w:r>
        <w:rPr>
          <w:rFonts w:ascii="Times New Roman" w:hAnsi="Times New Roman"/>
          <w:lang w:val="pt-BR"/>
        </w:rPr>
        <w:t xml:space="preserve">, que sempre esteve ao meu lado e, com fidelidade incansável, me apoiou em todos os momentos do nosso chamado. Aos meus filhos </w:t>
      </w:r>
      <w:r>
        <w:rPr>
          <w:rFonts w:ascii="Times New Roman" w:hAnsi="Times New Roman"/>
          <w:color w:val="FF0000"/>
          <w:lang w:val="pt-BR"/>
        </w:rPr>
        <w:t>Matheus</w:t>
      </w:r>
      <w:r>
        <w:rPr>
          <w:rFonts w:ascii="Times New Roman" w:hAnsi="Times New Roman"/>
          <w:lang w:val="pt-BR"/>
        </w:rPr>
        <w:t>, Ana Vitória e Alice, que são verdadeiros presentes de Deus, minhas flechas lançadas para um propósito maior, dedico todo o meu amor e gratidão.</w:t>
      </w:r>
    </w:p>
    <w:p w14:paraId="58C1978C" w14:textId="77777777" w:rsidR="00E45AA5" w:rsidRDefault="00A71CB7">
      <w:pPr>
        <w:pStyle w:val="Textbody"/>
        <w:jc w:val="both"/>
        <w:rPr>
          <w:rFonts w:hint="eastAsia"/>
        </w:rPr>
      </w:pPr>
      <w:r>
        <w:rPr>
          <w:rFonts w:ascii="Times New Roman" w:hAnsi="Times New Roman"/>
          <w:lang w:val="pt-BR"/>
        </w:rPr>
        <w:t xml:space="preserve">Agradeço profundamente à minha mãe, Maria Irene, e às minhas irmãs, Rejane e Rosângela. Aos meus sogros, </w:t>
      </w:r>
      <w:proofErr w:type="spellStart"/>
      <w:r>
        <w:rPr>
          <w:rFonts w:ascii="Times New Roman" w:hAnsi="Times New Roman"/>
          <w:color w:val="FF0000"/>
          <w:lang w:val="pt-BR"/>
        </w:rPr>
        <w:t>Clerivaldo</w:t>
      </w:r>
      <w:proofErr w:type="spellEnd"/>
      <w:r>
        <w:rPr>
          <w:rFonts w:ascii="Times New Roman" w:hAnsi="Times New Roman"/>
          <w:lang w:val="pt-BR"/>
        </w:rPr>
        <w:t xml:space="preserve"> e Damiana, e aos meus cunhados, </w:t>
      </w:r>
      <w:proofErr w:type="spellStart"/>
      <w:r>
        <w:rPr>
          <w:rFonts w:ascii="Times New Roman" w:hAnsi="Times New Roman"/>
          <w:lang w:val="pt-BR"/>
        </w:rPr>
        <w:t>Juvino</w:t>
      </w:r>
      <w:proofErr w:type="spellEnd"/>
      <w:r>
        <w:rPr>
          <w:rFonts w:ascii="Times New Roman" w:hAnsi="Times New Roman"/>
          <w:lang w:val="pt-BR"/>
        </w:rPr>
        <w:t xml:space="preserve"> Roberto, Pr Júnior Félix e Márcio José e Taiza, que sempre me apoiaram incondicionalmente, meu sincero reconhecimento.</w:t>
      </w:r>
    </w:p>
    <w:p w14:paraId="58C1978D" w14:textId="77777777" w:rsidR="00E45AA5" w:rsidRDefault="00A71CB7">
      <w:pPr>
        <w:pStyle w:val="Textbody"/>
        <w:jc w:val="both"/>
        <w:rPr>
          <w:rFonts w:hint="eastAsia"/>
        </w:rPr>
      </w:pPr>
      <w:r>
        <w:rPr>
          <w:rFonts w:ascii="Times New Roman" w:hAnsi="Times New Roman"/>
          <w:lang w:val="pt-BR"/>
        </w:rPr>
        <w:t xml:space="preserve">Expresso minha gratidão a todo o ministério da Igreja Cristã Família no Altar, ao qual Jesus me confiou, tanto na sede na Cidade do Automóvel, em Brasília, quanto nas </w:t>
      </w:r>
      <w:r>
        <w:rPr>
          <w:rFonts w:ascii="Times New Roman" w:hAnsi="Times New Roman"/>
          <w:color w:val="FF0000"/>
          <w:lang w:val="pt-BR"/>
        </w:rPr>
        <w:t xml:space="preserve">sete </w:t>
      </w:r>
      <w:r>
        <w:rPr>
          <w:rFonts w:ascii="Times New Roman" w:hAnsi="Times New Roman"/>
          <w:lang w:val="pt-BR"/>
        </w:rPr>
        <w:t xml:space="preserve">cidades do Rio Grande do Norte: Lajes, Fernando </w:t>
      </w:r>
      <w:proofErr w:type="spellStart"/>
      <w:r>
        <w:rPr>
          <w:rFonts w:ascii="Times New Roman" w:hAnsi="Times New Roman"/>
          <w:color w:val="FF0000"/>
          <w:lang w:val="pt-BR"/>
        </w:rPr>
        <w:t>Pedroza</w:t>
      </w:r>
      <w:proofErr w:type="spellEnd"/>
      <w:r>
        <w:rPr>
          <w:rFonts w:ascii="Times New Roman" w:hAnsi="Times New Roman"/>
          <w:lang w:val="pt-BR"/>
        </w:rPr>
        <w:t xml:space="preserve">, 03 de </w:t>
      </w:r>
      <w:proofErr w:type="gramStart"/>
      <w:r>
        <w:rPr>
          <w:rFonts w:ascii="Times New Roman" w:hAnsi="Times New Roman"/>
          <w:lang w:val="pt-BR"/>
        </w:rPr>
        <w:t>Agosto</w:t>
      </w:r>
      <w:proofErr w:type="gramEnd"/>
      <w:r>
        <w:rPr>
          <w:rFonts w:ascii="Times New Roman" w:hAnsi="Times New Roman"/>
          <w:lang w:val="pt-BR"/>
        </w:rPr>
        <w:t xml:space="preserve">, Natal, Macaíba, Barcelona e </w:t>
      </w:r>
      <w:r>
        <w:rPr>
          <w:rFonts w:ascii="Times New Roman" w:hAnsi="Times New Roman"/>
          <w:color w:val="FF0000"/>
          <w:lang w:val="pt-BR"/>
        </w:rPr>
        <w:t>São Tomé</w:t>
      </w:r>
      <w:r>
        <w:rPr>
          <w:rFonts w:ascii="Times New Roman" w:hAnsi="Times New Roman"/>
          <w:lang w:val="pt-BR"/>
        </w:rPr>
        <w:t>.</w:t>
      </w:r>
    </w:p>
    <w:p w14:paraId="58C1978E" w14:textId="77777777" w:rsidR="00E45AA5" w:rsidRDefault="00A71CB7">
      <w:pPr>
        <w:pStyle w:val="Textbody"/>
        <w:jc w:val="both"/>
        <w:rPr>
          <w:rFonts w:ascii="Times New Roman" w:hAnsi="Times New Roman"/>
          <w:lang w:val="pt-BR"/>
        </w:rPr>
      </w:pPr>
      <w:r>
        <w:rPr>
          <w:rFonts w:ascii="Times New Roman" w:hAnsi="Times New Roman"/>
          <w:lang w:val="pt-BR"/>
        </w:rPr>
        <w:t>Um agradecimento especial vai para a família Pires, em especial ao meu querido irmão Cleber Filho, Karina, Davi e Isaac, por me presentear com este livro. Sou imensamente grato a Deus por cada um de vocês.</w:t>
      </w:r>
    </w:p>
    <w:p w14:paraId="58C1978F" w14:textId="77777777" w:rsidR="00E45AA5" w:rsidRDefault="00A71CB7">
      <w:pPr>
        <w:pStyle w:val="Textbody"/>
        <w:jc w:val="both"/>
        <w:rPr>
          <w:rFonts w:ascii="Times New Roman" w:hAnsi="Times New Roman"/>
          <w:lang w:val="pt-BR"/>
        </w:rPr>
      </w:pPr>
      <w:r>
        <w:rPr>
          <w:rFonts w:ascii="Times New Roman" w:hAnsi="Times New Roman"/>
          <w:lang w:val="pt-BR"/>
        </w:rPr>
        <w:t>A todos que fizeram parte desta jornada, meu muito obrigado. Que Deus continue abençoando e transformando vidas!</w:t>
      </w:r>
    </w:p>
    <w:p w14:paraId="58C19790" w14:textId="77777777" w:rsidR="00E45AA5" w:rsidRDefault="00E45AA5">
      <w:pPr>
        <w:pStyle w:val="Textbody"/>
        <w:jc w:val="both"/>
        <w:rPr>
          <w:rFonts w:ascii="Times New Roman" w:hAnsi="Times New Roman"/>
          <w:lang w:val="pt-BR"/>
        </w:rPr>
      </w:pPr>
    </w:p>
    <w:p w14:paraId="58C19791" w14:textId="77777777" w:rsidR="00E45AA5" w:rsidRDefault="00A71CB7">
      <w:pPr>
        <w:pStyle w:val="Ttulo1"/>
        <w:pageBreakBefore/>
        <w:jc w:val="both"/>
        <w:rPr>
          <w:rFonts w:hint="eastAsia"/>
        </w:rPr>
      </w:pPr>
      <w:r>
        <w:rPr>
          <w:rFonts w:ascii="Times New Roman" w:hAnsi="Times New Roman"/>
          <w:lang w:val="pt-BR"/>
        </w:rPr>
        <w:lastRenderedPageBreak/>
        <w:t xml:space="preserve">Capítulo 1: Raízes de </w:t>
      </w:r>
      <w:r>
        <w:rPr>
          <w:rFonts w:ascii="Times New Roman" w:hAnsi="Times New Roman"/>
          <w:color w:val="FF0000"/>
          <w:lang w:val="pt-BR"/>
        </w:rPr>
        <w:t>Lajes</w:t>
      </w:r>
      <w:r>
        <w:rPr>
          <w:rFonts w:ascii="Times New Roman" w:hAnsi="Times New Roman"/>
          <w:lang w:val="pt-BR"/>
        </w:rPr>
        <w:t xml:space="preserve"> do Cabugi – O Início de Uma Jornada</w:t>
      </w:r>
    </w:p>
    <w:p w14:paraId="58C19792" w14:textId="77777777" w:rsidR="00E45AA5" w:rsidRDefault="00A71CB7">
      <w:pPr>
        <w:pStyle w:val="Textbody"/>
        <w:jc w:val="both"/>
        <w:rPr>
          <w:rFonts w:hint="eastAsia"/>
        </w:rPr>
      </w:pPr>
      <w:r>
        <w:rPr>
          <w:rFonts w:ascii="Times New Roman" w:hAnsi="Times New Roman"/>
          <w:color w:val="FF0000"/>
          <w:lang w:val="pt-BR"/>
        </w:rPr>
        <w:t xml:space="preserve">Nasci </w:t>
      </w:r>
      <w:r>
        <w:rPr>
          <w:rFonts w:ascii="Times New Roman" w:hAnsi="Times New Roman"/>
          <w:lang w:val="pt-BR"/>
        </w:rPr>
        <w:t xml:space="preserve">em uma cidade pequena, </w:t>
      </w:r>
      <w:r>
        <w:rPr>
          <w:rFonts w:ascii="Times New Roman" w:hAnsi="Times New Roman"/>
          <w:color w:val="FF0000"/>
          <w:lang w:val="pt-BR"/>
        </w:rPr>
        <w:t>no dia 23 de abril de 1979</w:t>
      </w:r>
      <w:r>
        <w:rPr>
          <w:rFonts w:ascii="Times New Roman" w:hAnsi="Times New Roman"/>
          <w:lang w:val="pt-BR"/>
        </w:rPr>
        <w:t xml:space="preserve">, onde o tempo parecia passar de maneira diferente e os desafios eram tão presentes quanto o sol escaldante do Nordeste. </w:t>
      </w:r>
      <w:r>
        <w:rPr>
          <w:rFonts w:ascii="Times New Roman" w:hAnsi="Times New Roman"/>
          <w:color w:val="FF0000"/>
          <w:lang w:val="pt-BR"/>
        </w:rPr>
        <w:t>Lajes</w:t>
      </w:r>
      <w:r>
        <w:rPr>
          <w:rFonts w:ascii="Times New Roman" w:hAnsi="Times New Roman"/>
          <w:lang w:val="pt-BR"/>
        </w:rPr>
        <w:t xml:space="preserve"> do Cabugi, no Rio Grande do Norte, era uma cidade simples, um lugar onde as ruas de terra e os rostos conhecidos eram a marca de uma comunidade unida, mas também marcada por dificuldades. Foi nesse cenário humilde, a aproximadamente 120 quilômetros de Natal, que minha história teve início.</w:t>
      </w:r>
    </w:p>
    <w:p w14:paraId="58C19793" w14:textId="77777777" w:rsidR="00E45AA5" w:rsidRDefault="00A71CB7">
      <w:pPr>
        <w:pStyle w:val="Textbody"/>
        <w:jc w:val="both"/>
        <w:rPr>
          <w:rFonts w:hint="eastAsia"/>
        </w:rPr>
      </w:pPr>
      <w:r>
        <w:rPr>
          <w:rFonts w:ascii="Times New Roman" w:hAnsi="Times New Roman"/>
          <w:lang w:val="pt-BR"/>
        </w:rPr>
        <w:t xml:space="preserve">Cresci sob a luz tênue de uma esperança que sempre convivia com a realidade dura das privações. Sou fruto de um </w:t>
      </w:r>
      <w:r>
        <w:rPr>
          <w:rFonts w:ascii="Times New Roman" w:hAnsi="Times New Roman"/>
          <w:color w:val="FF0000"/>
          <w:lang w:val="pt-BR"/>
        </w:rPr>
        <w:t>adultério</w:t>
      </w:r>
      <w:r>
        <w:rPr>
          <w:rFonts w:ascii="Times New Roman" w:hAnsi="Times New Roman"/>
          <w:lang w:val="pt-BR"/>
        </w:rPr>
        <w:t>, e a ausência de um pai deixou marcas profundas na minha infância. Minha mãe, Maria Irene da Silva, foi a grande guerreira que, com amor incondicional e coragem, criou a mim e aos meus irmãos mesmo em meio a tantas adversidades. Sem muitos recursos, ela lutou diariamente para nos sustentar, enfrentando as dificuldades com um coração generoso que, mesmo machucado pelas dores da vida, nunca deixou de acreditar que o futuro poderia ser transformado pela fé.</w:t>
      </w:r>
    </w:p>
    <w:p w14:paraId="58C19794"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Minha infância foi marcada por privações e até a falta do básico ao ponto da minha mãe ter que pedir esmola com a minha irmã Rosângela no colo, eu e minha irmã Rejane erámos crianças, ficávamos de longe vendo ela pedindo no sinal nas ruas de Parnamirim,  mudamos para essa cidade durante um curto período de tempo, mas o suficiente para deixar marcas profundas nesse lugar, lembro-me que minha mãe ganhou um pedaço de mortadela, peguei a mortadela e sai correndo para comer sozinho, pois era a primeira vez que c</w:t>
      </w:r>
      <w:r>
        <w:rPr>
          <w:rFonts w:ascii="Times New Roman" w:hAnsi="Times New Roman"/>
          <w:color w:val="FF0000"/>
          <w:lang w:val="pt-BR"/>
        </w:rPr>
        <w:t>omia, comi tanto que acabei passando mal, a fome e a vontade de comer uma novidade o meu estômago não aguentou.</w:t>
      </w:r>
    </w:p>
    <w:p w14:paraId="58C19795" w14:textId="77777777" w:rsidR="00E45AA5" w:rsidRDefault="00A71CB7">
      <w:pPr>
        <w:pStyle w:val="Textbody"/>
        <w:jc w:val="both"/>
        <w:rPr>
          <w:rFonts w:hint="eastAsia"/>
        </w:rPr>
      </w:pPr>
      <w:r>
        <w:rPr>
          <w:rFonts w:ascii="Times New Roman" w:hAnsi="Times New Roman"/>
          <w:color w:val="FF0000"/>
          <w:lang w:val="pt-BR"/>
        </w:rPr>
        <w:t xml:space="preserve">Tenho poucas lembranças da minha infância pois foi marcada por muitas dificuldades financeiras e pela ausência de meu pai. Minha, mãe sem emprego fixo, dependia ocasionalmente da ajuda do pai das minhas irmãs, quando ela vinha. Brincar significava usar a imaginação: latas de óleo e de leite ninho viravam carinhos, chamados de </w:t>
      </w:r>
      <w:proofErr w:type="spellStart"/>
      <w:r>
        <w:rPr>
          <w:rFonts w:ascii="Times New Roman" w:hAnsi="Times New Roman"/>
          <w:color w:val="FF0000"/>
          <w:lang w:val="pt-BR"/>
        </w:rPr>
        <w:t>roladeira</w:t>
      </w:r>
      <w:proofErr w:type="spellEnd"/>
      <w:r>
        <w:rPr>
          <w:rFonts w:ascii="Times New Roman" w:hAnsi="Times New Roman"/>
          <w:color w:val="FF0000"/>
          <w:lang w:val="pt-BR"/>
        </w:rPr>
        <w:t xml:space="preserve">, roupas chegavam de doações e minha mãe reformava para </w:t>
      </w:r>
      <w:proofErr w:type="gramStart"/>
      <w:r>
        <w:rPr>
          <w:rFonts w:ascii="Times New Roman" w:hAnsi="Times New Roman"/>
          <w:color w:val="FF0000"/>
          <w:lang w:val="pt-BR"/>
        </w:rPr>
        <w:t>agente</w:t>
      </w:r>
      <w:proofErr w:type="gramEnd"/>
      <w:r>
        <w:rPr>
          <w:rFonts w:ascii="Times New Roman" w:hAnsi="Times New Roman"/>
          <w:color w:val="FF0000"/>
          <w:lang w:val="pt-BR"/>
        </w:rPr>
        <w:t xml:space="preserve"> usar. Na falta, descobri força; na fome sonhei mais alto, foram anos que me ensinaram a valorizar pequenas coisas e a transformar escassez em criatividade.</w:t>
      </w:r>
    </w:p>
    <w:p w14:paraId="58C19796" w14:textId="77777777" w:rsidR="00E45AA5" w:rsidRDefault="00A71CB7">
      <w:pPr>
        <w:pStyle w:val="Textbody"/>
        <w:jc w:val="both"/>
        <w:rPr>
          <w:rFonts w:hint="eastAsia"/>
        </w:rPr>
      </w:pPr>
      <w:r>
        <w:rPr>
          <w:rFonts w:ascii="Times New Roman" w:hAnsi="Times New Roman"/>
          <w:lang w:val="pt-BR"/>
        </w:rPr>
        <w:t xml:space="preserve">Em meio à escassez e aos desafios, minha mãe, adotou uma criança </w:t>
      </w:r>
      <w:r>
        <w:rPr>
          <w:rFonts w:ascii="Times New Roman" w:hAnsi="Times New Roman"/>
          <w:color w:val="FF0000"/>
          <w:lang w:val="pt-BR"/>
        </w:rPr>
        <w:t>que se encontrava em uma situação de extrema pobreza</w:t>
      </w:r>
      <w:r>
        <w:rPr>
          <w:rFonts w:ascii="Times New Roman" w:hAnsi="Times New Roman"/>
          <w:lang w:val="pt-BR"/>
        </w:rPr>
        <w:t xml:space="preserve">. Diogo </w:t>
      </w:r>
      <w:r>
        <w:rPr>
          <w:rFonts w:ascii="Times New Roman" w:hAnsi="Times New Roman"/>
          <w:color w:val="FF0000"/>
          <w:lang w:val="pt-BR"/>
        </w:rPr>
        <w:t>Francelino</w:t>
      </w:r>
      <w:r>
        <w:rPr>
          <w:rFonts w:ascii="Times New Roman" w:hAnsi="Times New Roman"/>
          <w:lang w:val="pt-BR"/>
        </w:rPr>
        <w:t xml:space="preserve"> de Moraes, um </w:t>
      </w:r>
      <w:r>
        <w:rPr>
          <w:rFonts w:ascii="Times New Roman" w:hAnsi="Times New Roman"/>
          <w:color w:val="FF0000"/>
          <w:lang w:val="pt-BR"/>
        </w:rPr>
        <w:t>surdo e mudo</w:t>
      </w:r>
      <w:r>
        <w:rPr>
          <w:rFonts w:ascii="Times New Roman" w:hAnsi="Times New Roman"/>
          <w:lang w:val="pt-BR"/>
        </w:rPr>
        <w:t xml:space="preserve"> de temperamento sereno, foi recebido como um irmão, e sua presença ensinou-me o verdadeiro significado de fraternidade e solidariedade. Essa convivência precoce com a diversidade das dores e das bênçãos plantou em mim a semente de uma empatia profunda e o desejo de, um dia, transformar meu destino.</w:t>
      </w:r>
    </w:p>
    <w:p w14:paraId="58C19797" w14:textId="77777777" w:rsidR="00E45AA5" w:rsidRDefault="00A71CB7">
      <w:pPr>
        <w:pStyle w:val="Textbody"/>
        <w:jc w:val="both"/>
        <w:rPr>
          <w:rFonts w:hint="eastAsia"/>
        </w:rPr>
      </w:pPr>
      <w:r>
        <w:rPr>
          <w:rFonts w:ascii="Times New Roman" w:hAnsi="Times New Roman"/>
          <w:lang w:val="pt-BR"/>
        </w:rPr>
        <w:t xml:space="preserve">Ainda criança, descobri na música um refúgio para a minha alma. Enquanto muitos brincavam nas ruas, eu me via encantado pelo som, pelo ritmo, pelo poder de transformar emoções em melodias. Foi numa troca simples, um amigo possuía um violão </w:t>
      </w:r>
      <w:r>
        <w:rPr>
          <w:rFonts w:ascii="Times New Roman" w:hAnsi="Times New Roman"/>
          <w:color w:val="FF0000"/>
          <w:lang w:val="pt-BR"/>
        </w:rPr>
        <w:t xml:space="preserve">e eu um ingresso, uma roupa nova para participar de uma vaquejada, foi assim </w:t>
      </w:r>
      <w:r>
        <w:rPr>
          <w:rFonts w:ascii="Times New Roman" w:hAnsi="Times New Roman"/>
          <w:lang w:val="pt-BR"/>
        </w:rPr>
        <w:t>que consegui adquirir aquele instrumento tão velho e precioso que dei meus primeiros passos no mundo da música. Esse violão se tornou minha primeira paixão, um companheiro silencioso que me permitia expressar as dores e as alegrias que, em silêncio, se acumulavam no meu coração.</w:t>
      </w:r>
    </w:p>
    <w:p w14:paraId="58C19798"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lastRenderedPageBreak/>
        <w:t>A paixão pela música, que inicialmente surgiu como uma simples curiosidade, transformou-se em um desejo obcecado de obter sucesso, comecei a tocar em bandas muito novo, a minha primeira banda foi em Caiçara do Rio dos Ventos a 28 km de Lajes, onde decidi que era esse caminho que queria trilhar para a minha vida, por esse desejo de melhorar de vida, abandonei meus estudos e me envolvi com a música.</w:t>
      </w:r>
    </w:p>
    <w:p w14:paraId="58C19799"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Com o coração distante de Deus, pensando apenas no crescimento musical, sair de Lajes do Cabugi, deixei minha família para ir morar em Natal aceitando um convite para tocar em banda de forró, me mudei para a capital Natal, com apenas 17 anos de idade, rapidamente comecei a ter notoriedade como guitarrista e já começando a compor as primeiras músicas, mas não tive estrutura para viver aquela fase, ainda que muito tímida de sucesso.</w:t>
      </w:r>
    </w:p>
    <w:p w14:paraId="58C1979A"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Minha mãe preocupada e sofrendo com a minha ausência decidiu mudar para a cidade de Parnamirim, onde eu poderia morar com a minha família e continuar tocando nas bandas em Natal. Com o passar do tempo minha mãe me convenceu a retornar para Lajes do Cabugi no intuito de me afastar daquela vida onde eu me encontrava totalmente perdido na bebida, nas drogas e prostituição.</w:t>
      </w:r>
    </w:p>
    <w:p w14:paraId="58C1979B"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Retornei para a Lajes, mas não desisti dos meus sonhos de se tornar um músico famoso, durante esse tempo, aprendi a tocar cavaquinho e montei um grupo de pagode com os amigos da cidade, chamado </w:t>
      </w:r>
      <w:proofErr w:type="spellStart"/>
      <w:r>
        <w:rPr>
          <w:rFonts w:ascii="Times New Roman" w:hAnsi="Times New Roman"/>
          <w:color w:val="FF0000"/>
          <w:lang w:val="pt-BR"/>
        </w:rPr>
        <w:t>pagosamba</w:t>
      </w:r>
      <w:proofErr w:type="spellEnd"/>
      <w:r>
        <w:rPr>
          <w:rFonts w:ascii="Times New Roman" w:hAnsi="Times New Roman"/>
          <w:color w:val="FF0000"/>
          <w:lang w:val="pt-BR"/>
        </w:rPr>
        <w:t>, compus várias músicas e gravamos o primeiro CD, ficamos conhecido nas cidades vizinhas, estávamos prestes a viver um sonho: o sucesso tão almejado parecia ter chegado, porém mais uma vez por conta da bebida havia sido frustrado esse sonho e a banda acabou depois de uma grande confusão com os componentes após uma noite de festa.</w:t>
      </w:r>
    </w:p>
    <w:p w14:paraId="58C1979C" w14:textId="77777777" w:rsidR="00E45AA5" w:rsidRDefault="00A71CB7">
      <w:pPr>
        <w:pStyle w:val="Textbody"/>
        <w:jc w:val="both"/>
        <w:rPr>
          <w:rFonts w:hint="eastAsia"/>
        </w:rPr>
      </w:pPr>
      <w:r>
        <w:rPr>
          <w:rFonts w:ascii="Times New Roman" w:hAnsi="Times New Roman"/>
          <w:color w:val="FF0000"/>
          <w:lang w:val="pt-BR"/>
        </w:rPr>
        <w:t>Participei de outra</w:t>
      </w:r>
      <w:r>
        <w:rPr>
          <w:rFonts w:ascii="Times New Roman" w:hAnsi="Times New Roman"/>
          <w:lang w:val="pt-BR"/>
        </w:rPr>
        <w:t xml:space="preserve"> banda local na cidade de </w:t>
      </w:r>
      <w:r>
        <w:rPr>
          <w:rFonts w:ascii="Times New Roman" w:hAnsi="Times New Roman"/>
          <w:color w:val="FF0000"/>
          <w:lang w:val="pt-BR"/>
        </w:rPr>
        <w:t>Açu/RN</w:t>
      </w:r>
      <w:r>
        <w:rPr>
          <w:rFonts w:ascii="Times New Roman" w:hAnsi="Times New Roman"/>
          <w:lang w:val="pt-BR"/>
        </w:rPr>
        <w:t xml:space="preserve"> que abriu portas para um mundo onde eu poderia, mesmo que por instantes, transcender as limitações do cotidiano. A fama, ainda que modesta e </w:t>
      </w:r>
      <w:r>
        <w:rPr>
          <w:rFonts w:ascii="Times New Roman" w:hAnsi="Times New Roman"/>
          <w:lang w:val="pt-BR"/>
        </w:rPr>
        <w:t xml:space="preserve">limitada </w:t>
      </w:r>
      <w:r>
        <w:rPr>
          <w:rFonts w:ascii="Times New Roman" w:hAnsi="Times New Roman"/>
          <w:color w:val="FF0000"/>
          <w:lang w:val="pt-BR"/>
        </w:rPr>
        <w:t>aos estados do Rio Grande do Norte, Paraíba e Ceará</w:t>
      </w:r>
      <w:r>
        <w:rPr>
          <w:rFonts w:ascii="Times New Roman" w:hAnsi="Times New Roman"/>
          <w:lang w:val="pt-BR"/>
        </w:rPr>
        <w:t>, já me permitia sentir o poder transformador da arte e o reconhecimento de um talento que começava a se revelar.</w:t>
      </w:r>
    </w:p>
    <w:p w14:paraId="58C1979D" w14:textId="77777777" w:rsidR="00E45AA5" w:rsidRDefault="00A71CB7">
      <w:pPr>
        <w:pStyle w:val="Textbody"/>
        <w:jc w:val="both"/>
        <w:rPr>
          <w:rFonts w:hint="eastAsia"/>
        </w:rPr>
      </w:pPr>
      <w:r>
        <w:rPr>
          <w:rFonts w:ascii="Times New Roman" w:hAnsi="Times New Roman"/>
          <w:lang w:val="pt-BR"/>
        </w:rPr>
        <w:t xml:space="preserve">Entretanto, mesmo com esses primeiros sinais de sucesso musical, </w:t>
      </w:r>
      <w:r>
        <w:rPr>
          <w:rFonts w:ascii="Times New Roman" w:hAnsi="Times New Roman"/>
          <w:color w:val="FF0000"/>
          <w:lang w:val="pt-BR"/>
        </w:rPr>
        <w:t>o vazio do meu coração só aumentava</w:t>
      </w:r>
      <w:r>
        <w:rPr>
          <w:rFonts w:ascii="Times New Roman" w:hAnsi="Times New Roman"/>
          <w:lang w:val="pt-BR"/>
        </w:rPr>
        <w:t xml:space="preserve">. O ambiente de </w:t>
      </w:r>
      <w:r>
        <w:rPr>
          <w:rFonts w:ascii="Times New Roman" w:hAnsi="Times New Roman"/>
          <w:color w:val="FF0000"/>
          <w:lang w:val="pt-BR"/>
        </w:rPr>
        <w:t>Lajes</w:t>
      </w:r>
      <w:r>
        <w:rPr>
          <w:rFonts w:ascii="Times New Roman" w:hAnsi="Times New Roman"/>
          <w:lang w:val="pt-BR"/>
        </w:rPr>
        <w:t xml:space="preserve"> do Cabugi não era feito apenas de melodias e conquistas; ele também era palco de muitos desafios. Cresci com a sensação de revolta por não ter a presença de um pai, e essa ausência alimentava, por vezes, uma raiva que parecia não ter fim. Essa raiva, misturada com a dor das privações, me levou a caminhos perigosos, envolvi-me precocemente com álcool e </w:t>
      </w:r>
      <w:r>
        <w:rPr>
          <w:rFonts w:ascii="Times New Roman" w:hAnsi="Times New Roman"/>
          <w:color w:val="FF0000"/>
          <w:lang w:val="pt-BR"/>
        </w:rPr>
        <w:t>drogas</w:t>
      </w:r>
      <w:r>
        <w:rPr>
          <w:rFonts w:ascii="Times New Roman" w:hAnsi="Times New Roman"/>
          <w:lang w:val="pt-BR"/>
        </w:rPr>
        <w:t>, numa tentativa desesperada de preencher um vazio que parecia insuperável.</w:t>
      </w:r>
    </w:p>
    <w:p w14:paraId="58C1979E" w14:textId="77777777" w:rsidR="00E45AA5" w:rsidRDefault="00A71CB7">
      <w:pPr>
        <w:pStyle w:val="Textbody"/>
        <w:jc w:val="both"/>
        <w:rPr>
          <w:rFonts w:hint="eastAsia"/>
        </w:rPr>
      </w:pPr>
      <w:r>
        <w:rPr>
          <w:rFonts w:ascii="Times New Roman" w:hAnsi="Times New Roman"/>
          <w:lang w:val="pt-BR"/>
        </w:rPr>
        <w:t xml:space="preserve">Aos olhos de muitos, eu era o garoto problemático, o rapaz que sempre causava confusão. </w:t>
      </w:r>
      <w:r>
        <w:rPr>
          <w:rFonts w:ascii="Times New Roman" w:hAnsi="Times New Roman"/>
          <w:color w:val="FF0000"/>
          <w:lang w:val="pt-BR"/>
        </w:rPr>
        <w:t>O meu desejo era conseguir o sucesso musical na esperança de preencher o vazio do meu coração</w:t>
      </w:r>
      <w:r>
        <w:rPr>
          <w:rFonts w:ascii="Times New Roman" w:hAnsi="Times New Roman"/>
          <w:lang w:val="pt-BR"/>
        </w:rPr>
        <w:t>. Mesmo em meio à turbulência, a música permanecia como uma âncora, lembrando-me de que havia uma saída, uma chance de transformar o que parecia ser um destino traçado pela dor.</w:t>
      </w:r>
    </w:p>
    <w:p w14:paraId="58C1979F" w14:textId="77777777" w:rsidR="00E45AA5" w:rsidRDefault="00A71CB7">
      <w:pPr>
        <w:pStyle w:val="Textbody"/>
        <w:jc w:val="both"/>
        <w:rPr>
          <w:rFonts w:hint="eastAsia"/>
        </w:rPr>
      </w:pPr>
      <w:r>
        <w:rPr>
          <w:rFonts w:ascii="Times New Roman" w:hAnsi="Times New Roman"/>
          <w:color w:val="FF0000"/>
          <w:lang w:val="pt-BR"/>
        </w:rPr>
        <w:t>Lajes</w:t>
      </w:r>
      <w:r>
        <w:rPr>
          <w:rFonts w:ascii="Times New Roman" w:hAnsi="Times New Roman"/>
          <w:lang w:val="pt-BR"/>
        </w:rPr>
        <w:t xml:space="preserve"> do Cabugi foi, e sempre será, o berço de uma jornada que me levaria do fundo do poço ao altar do Senhor. Foi lá que, mesmo antes de compreender plenamente o que era a verdadeira conversão, eu sentia o chamado de algo maior. Naquelas ruas </w:t>
      </w:r>
      <w:r>
        <w:rPr>
          <w:rFonts w:ascii="Times New Roman" w:hAnsi="Times New Roman"/>
          <w:color w:val="FF0000"/>
          <w:lang w:val="pt-BR"/>
        </w:rPr>
        <w:t>estreitas</w:t>
      </w:r>
      <w:r>
        <w:rPr>
          <w:rFonts w:ascii="Times New Roman" w:hAnsi="Times New Roman"/>
          <w:lang w:val="pt-BR"/>
        </w:rPr>
        <w:t>, onde a esperança e o desespero caminhavam lado a lado, nasceu a convicção de que eu não seria apenas um rapaz perdido, mas alguém destinado a mudar não só a sua própria vida, mas a impactar a vida de muitos outros.</w:t>
      </w:r>
    </w:p>
    <w:p w14:paraId="58C197A0"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lastRenderedPageBreak/>
        <w:t xml:space="preserve">Esse início, repleto de desafios e frustações, não foi apenas uma fase da minha vida, mas a base de toda a minha jornada. Continuei na minha cidade, frustrado por não ter alcançado os meus objetivos, que me levou a uma depressão onde </w:t>
      </w:r>
      <w:proofErr w:type="gramStart"/>
      <w:r>
        <w:rPr>
          <w:rFonts w:ascii="Times New Roman" w:hAnsi="Times New Roman"/>
          <w:color w:val="FF0000"/>
          <w:lang w:val="pt-BR"/>
        </w:rPr>
        <w:t>cheguei ao fundo do poço</w:t>
      </w:r>
      <w:proofErr w:type="gramEnd"/>
      <w:r>
        <w:rPr>
          <w:rFonts w:ascii="Times New Roman" w:hAnsi="Times New Roman"/>
          <w:color w:val="FF0000"/>
          <w:lang w:val="pt-BR"/>
        </w:rPr>
        <w:t>.</w:t>
      </w:r>
    </w:p>
    <w:p w14:paraId="58C197A1" w14:textId="77777777" w:rsidR="00E45AA5" w:rsidRDefault="00A71CB7">
      <w:pPr>
        <w:pStyle w:val="Textbody"/>
        <w:jc w:val="both"/>
        <w:rPr>
          <w:rFonts w:hint="eastAsia"/>
        </w:rPr>
      </w:pPr>
      <w:r>
        <w:rPr>
          <w:rFonts w:ascii="Times New Roman" w:hAnsi="Times New Roman"/>
          <w:lang w:val="pt-BR"/>
        </w:rPr>
        <w:t xml:space="preserve">Assim começa a minha história – uma história que se inicia em </w:t>
      </w:r>
      <w:r>
        <w:rPr>
          <w:rFonts w:ascii="Times New Roman" w:hAnsi="Times New Roman"/>
          <w:color w:val="FF0000"/>
          <w:lang w:val="pt-BR"/>
        </w:rPr>
        <w:t>Lajes</w:t>
      </w:r>
      <w:r>
        <w:rPr>
          <w:rFonts w:ascii="Times New Roman" w:hAnsi="Times New Roman"/>
          <w:lang w:val="pt-BR"/>
        </w:rPr>
        <w:t xml:space="preserve"> do Cabugi, nas raízes de um lugar modesto, mas onde o amor de Deus já se fazia presente. Daquelas terras simples nasceu um coração marcado pela luta, pela música </w:t>
      </w:r>
      <w:r>
        <w:rPr>
          <w:rFonts w:ascii="Times New Roman" w:hAnsi="Times New Roman"/>
          <w:color w:val="FF0000"/>
          <w:lang w:val="pt-BR"/>
        </w:rPr>
        <w:t xml:space="preserve">e a vontade de crescer na vida e dar orgulho para a minha família. </w:t>
      </w:r>
      <w:r>
        <w:rPr>
          <w:rFonts w:ascii="Times New Roman" w:hAnsi="Times New Roman"/>
          <w:lang w:val="pt-BR"/>
        </w:rPr>
        <w:t xml:space="preserve">Essa é a base da minha </w:t>
      </w:r>
      <w:r>
        <w:rPr>
          <w:rFonts w:ascii="Times New Roman" w:hAnsi="Times New Roman"/>
          <w:color w:val="FF0000"/>
          <w:lang w:val="pt-BR"/>
        </w:rPr>
        <w:t>história</w:t>
      </w:r>
      <w:r>
        <w:rPr>
          <w:rFonts w:ascii="Times New Roman" w:hAnsi="Times New Roman"/>
          <w:lang w:val="pt-BR"/>
        </w:rPr>
        <w:t>, o ponto de partida de uma trajetória que me levaria do fundo do poço ao altar do Senhor, transformando a minha vida e a vida de tantos outros ao longo do caminho.</w:t>
      </w:r>
    </w:p>
    <w:p w14:paraId="58C197A2" w14:textId="77777777" w:rsidR="00E45AA5" w:rsidRDefault="00A71CB7">
      <w:pPr>
        <w:pStyle w:val="Textbody"/>
        <w:jc w:val="both"/>
        <w:rPr>
          <w:rFonts w:hint="eastAsia"/>
        </w:rPr>
      </w:pPr>
      <w:r>
        <w:rPr>
          <w:rFonts w:ascii="Times New Roman" w:hAnsi="Times New Roman"/>
          <w:lang w:val="pt-BR"/>
        </w:rPr>
        <w:t xml:space="preserve">Cada palavra aqui escrita é um testemunho de que, mesmo nas condições mais adversas, Deus sempre abre um caminho para </w:t>
      </w:r>
      <w:r>
        <w:rPr>
          <w:rFonts w:ascii="Times New Roman" w:hAnsi="Times New Roman"/>
          <w:color w:val="FF0000"/>
          <w:lang w:val="pt-BR"/>
        </w:rPr>
        <w:t>um coração quebrantado</w:t>
      </w:r>
      <w:r>
        <w:rPr>
          <w:rFonts w:ascii="Times New Roman" w:hAnsi="Times New Roman"/>
          <w:lang w:val="pt-BR"/>
        </w:rPr>
        <w:t xml:space="preserve">. E é com esse espírito, com essa lembrança das raízes que me sustentaram e me moldaram, que convido o leitor a acompanhar a jornada de um crente nordestino que desde os humildes começos em </w:t>
      </w:r>
      <w:r>
        <w:rPr>
          <w:rFonts w:ascii="Times New Roman" w:hAnsi="Times New Roman"/>
          <w:color w:val="FF0000"/>
          <w:lang w:val="pt-BR"/>
        </w:rPr>
        <w:t>Lajes</w:t>
      </w:r>
      <w:r>
        <w:rPr>
          <w:rFonts w:ascii="Times New Roman" w:hAnsi="Times New Roman"/>
          <w:lang w:val="pt-BR"/>
        </w:rPr>
        <w:t xml:space="preserve"> do Cabugi, buscou, com coragem e perseverança, transformar a própria vida e acender a chama da esperança nos corações daqueles que, assim como eu, desejam ver a glória do Senhor manifestada </w:t>
      </w:r>
      <w:r>
        <w:rPr>
          <w:rFonts w:ascii="Times New Roman" w:hAnsi="Times New Roman"/>
          <w:color w:val="FF0000"/>
          <w:lang w:val="pt-BR"/>
        </w:rPr>
        <w:t xml:space="preserve">em seu </w:t>
      </w:r>
      <w:r>
        <w:rPr>
          <w:rFonts w:ascii="Times New Roman" w:hAnsi="Times New Roman"/>
          <w:lang w:val="pt-BR"/>
        </w:rPr>
        <w:t>caminho.</w:t>
      </w:r>
    </w:p>
    <w:p w14:paraId="58C197A3" w14:textId="77777777" w:rsidR="00E45AA5" w:rsidRDefault="00A71CB7">
      <w:pPr>
        <w:pStyle w:val="Textbody"/>
        <w:jc w:val="both"/>
        <w:rPr>
          <w:rFonts w:hint="eastAsia"/>
        </w:rPr>
      </w:pPr>
      <w:r>
        <w:rPr>
          <w:rFonts w:ascii="Times New Roman" w:hAnsi="Times New Roman"/>
          <w:lang w:val="pt-BR"/>
        </w:rPr>
        <w:t xml:space="preserve">Que este capítulo seja o ponto de partida para um relato que celebra a fé, a superação e o </w:t>
      </w:r>
      <w:r>
        <w:rPr>
          <w:rFonts w:ascii="Times New Roman" w:hAnsi="Times New Roman"/>
          <w:color w:val="FF0000"/>
          <w:lang w:val="pt-BR"/>
        </w:rPr>
        <w:t>poder do amor de Deus manifestado através de seu filho Jesus Cristo</w:t>
      </w:r>
      <w:r>
        <w:rPr>
          <w:rFonts w:ascii="Times New Roman" w:hAnsi="Times New Roman"/>
          <w:lang w:val="pt-BR"/>
        </w:rPr>
        <w:t xml:space="preserve">. Pois, mesmo nas origens mais simples, Deus semeia grandes sonhos e prepara corações para viverem a plenitude do Seu propósito. E assim, com gratidão e reverência, início a </w:t>
      </w:r>
      <w:r>
        <w:rPr>
          <w:rFonts w:ascii="Times New Roman" w:hAnsi="Times New Roman"/>
          <w:color w:val="FF0000"/>
          <w:lang w:val="pt-BR"/>
        </w:rPr>
        <w:t xml:space="preserve">minha história </w:t>
      </w:r>
      <w:r>
        <w:rPr>
          <w:rFonts w:ascii="Times New Roman" w:hAnsi="Times New Roman"/>
          <w:lang w:val="pt-BR"/>
        </w:rPr>
        <w:t xml:space="preserve">que levará a explorar </w:t>
      </w:r>
      <w:r>
        <w:rPr>
          <w:rFonts w:ascii="Times New Roman" w:hAnsi="Times New Roman"/>
          <w:color w:val="FF0000"/>
          <w:lang w:val="pt-BR"/>
        </w:rPr>
        <w:t xml:space="preserve">as fases </w:t>
      </w:r>
      <w:r>
        <w:rPr>
          <w:rFonts w:ascii="Times New Roman" w:hAnsi="Times New Roman"/>
          <w:lang w:val="pt-BR"/>
        </w:rPr>
        <w:t xml:space="preserve">da minha vida, desde os dias de privações em </w:t>
      </w:r>
      <w:r>
        <w:rPr>
          <w:rFonts w:ascii="Times New Roman" w:hAnsi="Times New Roman"/>
          <w:color w:val="FF0000"/>
          <w:lang w:val="pt-BR"/>
        </w:rPr>
        <w:t>Lajes</w:t>
      </w:r>
      <w:r>
        <w:rPr>
          <w:rFonts w:ascii="Times New Roman" w:hAnsi="Times New Roman"/>
          <w:lang w:val="pt-BR"/>
        </w:rPr>
        <w:t xml:space="preserve"> do Cabugi até a ascensão ao altar do Senhor.</w:t>
      </w:r>
    </w:p>
    <w:p w14:paraId="58C197A4" w14:textId="77777777" w:rsidR="00E45AA5" w:rsidRDefault="00E45AA5">
      <w:pPr>
        <w:pStyle w:val="Standard"/>
        <w:jc w:val="both"/>
        <w:rPr>
          <w:rFonts w:ascii="Times New Roman" w:hAnsi="Times New Roman"/>
          <w:lang w:val="pt-BR"/>
        </w:rPr>
      </w:pPr>
    </w:p>
    <w:p w14:paraId="58C197A5" w14:textId="77777777" w:rsidR="00E45AA5" w:rsidRDefault="00A71CB7">
      <w:pPr>
        <w:pStyle w:val="Ttulo1"/>
        <w:pageBreakBefore/>
        <w:jc w:val="both"/>
        <w:rPr>
          <w:rFonts w:ascii="Times New Roman" w:hAnsi="Times New Roman"/>
          <w:lang w:val="pt-BR"/>
        </w:rPr>
      </w:pPr>
      <w:r>
        <w:rPr>
          <w:rFonts w:ascii="Times New Roman" w:hAnsi="Times New Roman"/>
          <w:lang w:val="pt-BR"/>
        </w:rPr>
        <w:lastRenderedPageBreak/>
        <w:t>Capítulo 2: No Fundo do Poço – Vícios e Desespero</w:t>
      </w:r>
    </w:p>
    <w:p w14:paraId="58C197A6" w14:textId="77777777" w:rsidR="00E45AA5" w:rsidRDefault="00A71CB7">
      <w:pPr>
        <w:pStyle w:val="Textbody"/>
        <w:jc w:val="both"/>
        <w:rPr>
          <w:rFonts w:hint="eastAsia"/>
        </w:rPr>
      </w:pPr>
      <w:r>
        <w:rPr>
          <w:rFonts w:ascii="Times New Roman" w:hAnsi="Times New Roman"/>
          <w:lang w:val="pt-BR"/>
        </w:rPr>
        <w:t xml:space="preserve">Cresci em </w:t>
      </w:r>
      <w:r>
        <w:rPr>
          <w:rFonts w:ascii="Times New Roman" w:hAnsi="Times New Roman"/>
          <w:color w:val="FF0000"/>
          <w:lang w:val="pt-BR"/>
        </w:rPr>
        <w:t>Lajes</w:t>
      </w:r>
      <w:r>
        <w:rPr>
          <w:rFonts w:ascii="Times New Roman" w:hAnsi="Times New Roman"/>
          <w:lang w:val="pt-BR"/>
        </w:rPr>
        <w:t xml:space="preserve"> do Cabugi, uma cidade simples e cheia de desafios, onde a luta diária pela sobrevivência convivia com sonhos quase inalcançáveis. Minha mãe, com sua força e amor incondicional, enfrentava as dificuldades com a coragem de quem sabe que cada novo dia era uma batalha. Mas, para mim, essa batalha interna era muito maior. Sem a figura paterna, sentia-me constantemente abandonado e revoltado, e essa revolta foi se transformando, com o tempo, em um impulso destrutivo.</w:t>
      </w:r>
    </w:p>
    <w:p w14:paraId="58C197A7" w14:textId="77777777" w:rsidR="00E45AA5" w:rsidRDefault="00A71CB7">
      <w:pPr>
        <w:pStyle w:val="Textbody"/>
        <w:jc w:val="both"/>
        <w:rPr>
          <w:rFonts w:hint="eastAsia"/>
        </w:rPr>
      </w:pPr>
      <w:r>
        <w:rPr>
          <w:rFonts w:ascii="Times New Roman" w:hAnsi="Times New Roman"/>
          <w:lang w:val="pt-BR"/>
        </w:rPr>
        <w:t xml:space="preserve">A solidão e a carência de reconhecimento me empurraram para caminhos perigosos. Na tentativa de silenciar a dor e de preencher o vazio deixado pela ausência do pai, fui seduzido por prazeres que prometiam alívio momentâneo. O álcool entrou em minha vida como um refúgio ilusório, a solução fácil para escapar de uma realidade dura e opressiva. </w:t>
      </w:r>
      <w:r>
        <w:rPr>
          <w:rFonts w:ascii="Times New Roman" w:hAnsi="Times New Roman"/>
          <w:color w:val="FF0000"/>
          <w:lang w:val="pt-BR"/>
        </w:rPr>
        <w:t xml:space="preserve">A bebida </w:t>
      </w:r>
      <w:r>
        <w:rPr>
          <w:rFonts w:ascii="Times New Roman" w:hAnsi="Times New Roman"/>
          <w:lang w:val="pt-BR"/>
        </w:rPr>
        <w:t>era uma fuga, mas também me levava a um estado de desespero ainda maior. Não demorou para que as drogas, fizessem parte do meu cotidiano, transformando meu corpo e minha mente num campo de batalha onde o vício travava uma guerra cruel contra minha própria existência.</w:t>
      </w:r>
    </w:p>
    <w:p w14:paraId="58C197A8" w14:textId="77777777" w:rsidR="00E45AA5" w:rsidRDefault="00A71CB7">
      <w:pPr>
        <w:pStyle w:val="Textbody"/>
        <w:jc w:val="both"/>
        <w:rPr>
          <w:rFonts w:hint="eastAsia"/>
        </w:rPr>
      </w:pPr>
      <w:r>
        <w:rPr>
          <w:rFonts w:ascii="Times New Roman" w:hAnsi="Times New Roman"/>
          <w:color w:val="FF0000"/>
          <w:lang w:val="pt-BR"/>
        </w:rPr>
        <w:t>Nas festas e bares</w:t>
      </w:r>
      <w:r>
        <w:rPr>
          <w:rFonts w:ascii="Times New Roman" w:hAnsi="Times New Roman"/>
          <w:lang w:val="pt-BR"/>
        </w:rPr>
        <w:t>, eu me perdia em meio a excessos e comportamentos autodestrutivos. A música, que por um tempo parecia ser a minha salvação, acabou se tornando um mero coadjuvante na narrativa de uma vida que se desenrolava entre sombras. Tocar guitarra em bandas locais me proporcionava um breve instante de brilho, mas esse sucesso passageiro nunca conseguia apagar o sentimento de que eu estava, de fato, à deriva. A fama, ainda que modesta, parecia apenas realçar o contraste entre a luz dos palcos e a escuridão que reinava</w:t>
      </w:r>
      <w:r>
        <w:rPr>
          <w:rFonts w:ascii="Times New Roman" w:hAnsi="Times New Roman"/>
          <w:lang w:val="pt-BR"/>
        </w:rPr>
        <w:t xml:space="preserve"> no meu interior.</w:t>
      </w:r>
    </w:p>
    <w:p w14:paraId="58C197A9" w14:textId="77777777" w:rsidR="00E45AA5" w:rsidRDefault="00A71CB7">
      <w:pPr>
        <w:pStyle w:val="Textbody"/>
        <w:jc w:val="both"/>
        <w:rPr>
          <w:rFonts w:hint="eastAsia"/>
        </w:rPr>
      </w:pPr>
      <w:r>
        <w:rPr>
          <w:rFonts w:ascii="Times New Roman" w:hAnsi="Times New Roman"/>
          <w:lang w:val="pt-BR"/>
        </w:rPr>
        <w:t xml:space="preserve">O vazio que eu carregava era imenso e, na tentativa de preencher essa lacuna, acabei me envolvendo com a prostituição e com relacionamentos que não traziam o amor verdadeiro. </w:t>
      </w:r>
      <w:r>
        <w:rPr>
          <w:rFonts w:ascii="Times New Roman" w:hAnsi="Times New Roman"/>
          <w:color w:val="FF0000"/>
          <w:lang w:val="pt-BR"/>
        </w:rPr>
        <w:t xml:space="preserve">Nos encontros </w:t>
      </w:r>
      <w:r>
        <w:rPr>
          <w:rFonts w:ascii="Times New Roman" w:hAnsi="Times New Roman"/>
          <w:lang w:val="pt-BR"/>
        </w:rPr>
        <w:t xml:space="preserve">buscava um pouco de afeto, uma prova de que eu era digno de ser amado, mas esses momentos eram sempre seguidos por uma imensa sensação de culpa e arrependimento. O </w:t>
      </w:r>
      <w:r>
        <w:rPr>
          <w:rFonts w:ascii="Times New Roman" w:hAnsi="Times New Roman"/>
          <w:color w:val="FF0000"/>
          <w:lang w:val="pt-BR"/>
        </w:rPr>
        <w:t>ciclo se repetia depois das festas e os excessos de bebidas, eu me via preso em um beco sem saída.</w:t>
      </w:r>
    </w:p>
    <w:p w14:paraId="58C197AA" w14:textId="77777777" w:rsidR="00E45AA5" w:rsidRDefault="00A71CB7">
      <w:pPr>
        <w:pStyle w:val="Textbody"/>
        <w:jc w:val="both"/>
        <w:rPr>
          <w:rFonts w:hint="eastAsia"/>
        </w:rPr>
      </w:pPr>
      <w:r>
        <w:rPr>
          <w:rFonts w:ascii="Times New Roman" w:hAnsi="Times New Roman"/>
          <w:lang w:val="pt-BR"/>
        </w:rPr>
        <w:t>A dor e a revolta se manifestavam de formas extremas. Houve momentos em que o desespero era tão avassalador que eu acreditava que a morte seria a única solução para o tormento que me consumia. Não uma, mas quatro vezes cheguei a tentar tirar minha própria vida. Lembro-me de uma noite em que, completamente embriagado, pulei em uma cisterna num ato impulsivo, fruto de uma dor que parecia insuportável. Em outra ocasião, já sob os efeitos de drogas e álcool, cheguei a me posicionar na beira de uma ponte alta, c</w:t>
      </w:r>
      <w:r>
        <w:rPr>
          <w:rFonts w:ascii="Times New Roman" w:hAnsi="Times New Roman"/>
          <w:lang w:val="pt-BR"/>
        </w:rPr>
        <w:t xml:space="preserve">onvencido de que o salto seria a saída para o meu sofrimento. E, em uma tentativa desesperada de autolesão, </w:t>
      </w:r>
      <w:r>
        <w:rPr>
          <w:rFonts w:ascii="Times New Roman" w:hAnsi="Times New Roman"/>
          <w:color w:val="FF0000"/>
          <w:lang w:val="pt-BR"/>
        </w:rPr>
        <w:t xml:space="preserve">quebrei uma garrafa de bebida e mordi </w:t>
      </w:r>
      <w:r>
        <w:rPr>
          <w:rFonts w:ascii="Times New Roman" w:hAnsi="Times New Roman"/>
          <w:lang w:val="pt-BR"/>
        </w:rPr>
        <w:t>pedaços de vidro, causando feridas que me lembravam constantemente da minha própria autodestruição.</w:t>
      </w:r>
    </w:p>
    <w:p w14:paraId="58C197AB" w14:textId="77777777" w:rsidR="00E45AA5" w:rsidRDefault="00A71CB7">
      <w:pPr>
        <w:pStyle w:val="Textbody"/>
        <w:jc w:val="both"/>
        <w:rPr>
          <w:rFonts w:hint="eastAsia"/>
        </w:rPr>
      </w:pPr>
      <w:r>
        <w:rPr>
          <w:rFonts w:ascii="Times New Roman" w:hAnsi="Times New Roman"/>
          <w:lang w:val="pt-BR"/>
        </w:rPr>
        <w:t xml:space="preserve">Esses momentos extremos eram a expressão visível de uma luta interna que eu sequer conseguia compreender por completo. </w:t>
      </w:r>
      <w:r>
        <w:rPr>
          <w:rFonts w:ascii="Times New Roman" w:hAnsi="Times New Roman"/>
          <w:color w:val="FF0000"/>
          <w:lang w:val="pt-BR"/>
        </w:rPr>
        <w:t>As</w:t>
      </w:r>
      <w:r>
        <w:rPr>
          <w:rFonts w:ascii="Times New Roman" w:hAnsi="Times New Roman"/>
          <w:lang w:val="pt-BR"/>
        </w:rPr>
        <w:t xml:space="preserve"> tentativas de me livrar da dor, </w:t>
      </w:r>
      <w:r>
        <w:rPr>
          <w:rFonts w:ascii="Times New Roman" w:hAnsi="Times New Roman"/>
          <w:color w:val="FF0000"/>
          <w:lang w:val="pt-BR"/>
        </w:rPr>
        <w:t xml:space="preserve">os atos </w:t>
      </w:r>
      <w:r>
        <w:rPr>
          <w:rFonts w:ascii="Times New Roman" w:hAnsi="Times New Roman"/>
          <w:lang w:val="pt-BR"/>
        </w:rPr>
        <w:t xml:space="preserve">de autodestruição, era também um grito silencioso pedindo por ajuda, por um sinal de que ainda havia esperança, mesmo que mínima. A ironia era que, enquanto eu rejeitava abertamente os cristãos e zombava </w:t>
      </w:r>
      <w:r>
        <w:rPr>
          <w:rFonts w:ascii="Times New Roman" w:hAnsi="Times New Roman"/>
          <w:color w:val="FF0000"/>
          <w:lang w:val="pt-BR"/>
        </w:rPr>
        <w:t xml:space="preserve">principalmente da minha irmã Rejane que foi a primeira a se converter na minha família e pregava para mim e por muitas vezes na </w:t>
      </w:r>
      <w:r>
        <w:rPr>
          <w:rFonts w:ascii="Times New Roman" w:hAnsi="Times New Roman"/>
          <w:color w:val="FF0000"/>
          <w:lang w:val="pt-BR"/>
        </w:rPr>
        <w:lastRenderedPageBreak/>
        <w:t>minha ignorância a agredia com palavras e fazia a chorar. Certo dia, bati o portão da casa de minha mãe, gritando pelas ruas que jamais a</w:t>
      </w:r>
      <w:r>
        <w:rPr>
          <w:rFonts w:ascii="Times New Roman" w:hAnsi="Times New Roman"/>
          <w:color w:val="FF0000"/>
          <w:lang w:val="pt-BR"/>
        </w:rPr>
        <w:t>ceitaria aquele Jesus de Rejane. Mas minha irmã nunca desistiu de mim e, mesmo chorando, ela gritou de volta: “ainda vou te vê convertido, meu irmão, louvando no altar do Senhor”. Que palavra profética! Contudo, meu coração estava endurecido pela revolta e pela decepção, mas Deus em sua infinita misericórdia começou a operar na minha vida</w:t>
      </w:r>
      <w:r>
        <w:rPr>
          <w:rFonts w:ascii="Times New Roman" w:hAnsi="Times New Roman"/>
          <w:lang w:val="pt-BR"/>
        </w:rPr>
        <w:t>, preparando o terreno para uma mudança que eu não conseguia imaginar naquele momento.</w:t>
      </w:r>
    </w:p>
    <w:p w14:paraId="58C197AC" w14:textId="77777777" w:rsidR="00E45AA5" w:rsidRDefault="00A71CB7">
      <w:pPr>
        <w:pStyle w:val="Textbody"/>
        <w:jc w:val="both"/>
        <w:rPr>
          <w:rFonts w:ascii="Times New Roman" w:hAnsi="Times New Roman"/>
          <w:lang w:val="pt-BR"/>
        </w:rPr>
      </w:pPr>
      <w:r>
        <w:rPr>
          <w:rFonts w:ascii="Times New Roman" w:hAnsi="Times New Roman"/>
          <w:lang w:val="pt-BR"/>
        </w:rPr>
        <w:t xml:space="preserve">As noites eram longas e solitárias, e o peso do vício tornava cada amanhecer um recomeço doloroso. O som das garrafas quebradas, os gritos abafados da minha própria alma e os ecos de uma juventude despedaçada se misturavam num cenário que parecia não ter fim. Eu era visto por muitos como um rapaz de talento, mas que se deixava levar por comportamentos autodestrutivos. Essa imagem, porém, escondia uma realidade ainda mais complexa: um jovem atormentado pelo abandono, cuja rebeldia era, na verdade, uma forma </w:t>
      </w:r>
      <w:r>
        <w:rPr>
          <w:rFonts w:ascii="Times New Roman" w:hAnsi="Times New Roman"/>
          <w:lang w:val="pt-BR"/>
        </w:rPr>
        <w:t>de expressar a profunda angústia de não se sentir amado ou reconhecido.</w:t>
      </w:r>
    </w:p>
    <w:p w14:paraId="58C197AD" w14:textId="77777777" w:rsidR="00E45AA5" w:rsidRDefault="00A71CB7">
      <w:pPr>
        <w:pStyle w:val="Textbody"/>
        <w:jc w:val="both"/>
        <w:rPr>
          <w:rFonts w:ascii="Times New Roman" w:hAnsi="Times New Roman"/>
          <w:lang w:val="pt-BR"/>
        </w:rPr>
      </w:pPr>
      <w:r>
        <w:rPr>
          <w:rFonts w:ascii="Times New Roman" w:hAnsi="Times New Roman"/>
          <w:lang w:val="pt-BR"/>
        </w:rPr>
        <w:t>Mesmo nos momentos de aparente euforia quando a música soava forte nos palcos e os aplausos ecoavam na minha consciência o vazio persistia. O sucesso, tão efêmero e passageiro, não conseguia preencher a lacuna deixada por uma infância marcada por perdas e por um sentimento constante de rejeição.</w:t>
      </w:r>
    </w:p>
    <w:p w14:paraId="58C197AE" w14:textId="77777777" w:rsidR="00E45AA5" w:rsidRDefault="00A71CB7">
      <w:pPr>
        <w:pStyle w:val="Textbody"/>
        <w:jc w:val="both"/>
        <w:rPr>
          <w:rFonts w:hint="eastAsia"/>
        </w:rPr>
      </w:pPr>
      <w:r>
        <w:rPr>
          <w:rFonts w:ascii="Times New Roman" w:hAnsi="Times New Roman"/>
          <w:lang w:val="pt-BR"/>
        </w:rPr>
        <w:t xml:space="preserve">As ruas de Lajes do Cabugi eram testemunhas silenciosas de uma vida em que o desespero e a busca por </w:t>
      </w:r>
      <w:r>
        <w:rPr>
          <w:rFonts w:ascii="Times New Roman" w:hAnsi="Times New Roman"/>
          <w:color w:val="FF0000"/>
          <w:lang w:val="pt-BR"/>
        </w:rPr>
        <w:t>uma solução no fim do túnel</w:t>
      </w:r>
      <w:r>
        <w:rPr>
          <w:rFonts w:ascii="Times New Roman" w:hAnsi="Times New Roman"/>
          <w:lang w:val="pt-BR"/>
        </w:rPr>
        <w:t xml:space="preserve"> se misturavam de forma inevitável. </w:t>
      </w:r>
      <w:r>
        <w:rPr>
          <w:rFonts w:ascii="Times New Roman" w:hAnsi="Times New Roman"/>
          <w:color w:val="FF0000"/>
          <w:lang w:val="pt-BR"/>
        </w:rPr>
        <w:t>Era diária</w:t>
      </w:r>
      <w:r>
        <w:rPr>
          <w:rFonts w:ascii="Times New Roman" w:hAnsi="Times New Roman"/>
          <w:lang w:val="pt-BR"/>
        </w:rPr>
        <w:t xml:space="preserve"> a luta para não sucumbir aos vícios que me aprisionavam, </w:t>
      </w:r>
      <w:r>
        <w:rPr>
          <w:rFonts w:ascii="Times New Roman" w:hAnsi="Times New Roman"/>
          <w:color w:val="FF0000"/>
          <w:lang w:val="pt-BR"/>
        </w:rPr>
        <w:t>e as noites eram</w:t>
      </w:r>
      <w:r>
        <w:rPr>
          <w:rFonts w:ascii="Times New Roman" w:hAnsi="Times New Roman"/>
          <w:lang w:val="pt-BR"/>
        </w:rPr>
        <w:t xml:space="preserve"> um confronto com os demônios internos que insistiam em me lembrar do quão distante eu estava da verdadeira salvação.</w:t>
      </w:r>
    </w:p>
    <w:p w14:paraId="58C197AF" w14:textId="77777777" w:rsidR="00E45AA5" w:rsidRDefault="00A71CB7">
      <w:pPr>
        <w:pStyle w:val="Textbody"/>
        <w:jc w:val="both"/>
        <w:rPr>
          <w:rFonts w:hint="eastAsia"/>
        </w:rPr>
      </w:pPr>
      <w:r>
        <w:rPr>
          <w:rFonts w:ascii="Times New Roman" w:hAnsi="Times New Roman"/>
          <w:lang w:val="pt-BR"/>
        </w:rPr>
        <w:t xml:space="preserve">É difícil descrever o quão intenso era o sentimento de </w:t>
      </w:r>
      <w:proofErr w:type="gramStart"/>
      <w:r>
        <w:rPr>
          <w:rFonts w:ascii="Times New Roman" w:hAnsi="Times New Roman"/>
          <w:lang w:val="pt-BR"/>
        </w:rPr>
        <w:t>estar no fundo do poço</w:t>
      </w:r>
      <w:proofErr w:type="gramEnd"/>
      <w:r>
        <w:rPr>
          <w:rFonts w:ascii="Times New Roman" w:hAnsi="Times New Roman"/>
          <w:lang w:val="pt-BR"/>
        </w:rPr>
        <w:t xml:space="preserve">. A raiva, a tristeza, a desesperança, todos esses sentimentos se combinavam de forma tão avassaladora que eu chegava a questionar se a morte não seria, afinal, um alívio. </w:t>
      </w:r>
      <w:r>
        <w:rPr>
          <w:rFonts w:ascii="Times New Roman" w:hAnsi="Times New Roman"/>
          <w:color w:val="FF0000"/>
          <w:lang w:val="pt-BR"/>
        </w:rPr>
        <w:t>Porque nem mesmo eu acreditava em Deus, me dizia ser um ateu.</w:t>
      </w:r>
    </w:p>
    <w:p w14:paraId="58C197B0"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Naquele tempo, eu era o reflexo de um jovem perdido, perturbado com aparições de demônios, me lembro certa vez bebendo em uma cigarreira comecei a ver demônios pequenos parecidos como duendes pulando nas mesas e dizendo que iriam me matar, naquele momento minha irmã Rejane estava passando por perto e no ato de desespero pedi para que ela orasse por mim porque estava vendo e ouvindo demônios, depois da minha conversão minha irmã me relatou que o mundo espiritual se abriu pra ela naquele dia e em quanto eu fa</w:t>
      </w:r>
      <w:r>
        <w:rPr>
          <w:rFonts w:ascii="Times New Roman" w:hAnsi="Times New Roman"/>
          <w:color w:val="FF0000"/>
          <w:lang w:val="pt-BR"/>
        </w:rPr>
        <w:t>lava ela via o demônio da morte atrás de mim, e chegando na igreja caiu de joelhos pedindo aos irmãos oração em meu favor porque o espírito da morte queria me ceifar.</w:t>
      </w:r>
    </w:p>
    <w:p w14:paraId="58C197B1" w14:textId="77777777" w:rsidR="00E45AA5" w:rsidRDefault="00A71CB7">
      <w:pPr>
        <w:pStyle w:val="Textbody"/>
        <w:jc w:val="both"/>
        <w:rPr>
          <w:rFonts w:ascii="Times New Roman" w:hAnsi="Times New Roman"/>
          <w:lang w:val="pt-BR"/>
        </w:rPr>
      </w:pPr>
      <w:r>
        <w:rPr>
          <w:rFonts w:ascii="Times New Roman" w:hAnsi="Times New Roman"/>
          <w:lang w:val="pt-BR"/>
        </w:rPr>
        <w:t xml:space="preserve">Esses dias sombrios, repletos de excessos e de autodestruição, foram fundamentais para que, mais tarde, eu pudesse enxergar que o fundo do poço não era o </w:t>
      </w:r>
      <w:proofErr w:type="gramStart"/>
      <w:r>
        <w:rPr>
          <w:rFonts w:ascii="Times New Roman" w:hAnsi="Times New Roman"/>
          <w:lang w:val="pt-BR"/>
        </w:rPr>
        <w:t>destino final</w:t>
      </w:r>
      <w:proofErr w:type="gramEnd"/>
      <w:r>
        <w:rPr>
          <w:rFonts w:ascii="Times New Roman" w:hAnsi="Times New Roman"/>
          <w:lang w:val="pt-BR"/>
        </w:rPr>
        <w:t>, mas apenas o ponto de partida para uma jornada de resgate e transformação.</w:t>
      </w:r>
    </w:p>
    <w:p w14:paraId="58C197B2" w14:textId="77777777" w:rsidR="00E45AA5" w:rsidRDefault="00A71CB7">
      <w:pPr>
        <w:pStyle w:val="Textbody"/>
        <w:jc w:val="both"/>
        <w:rPr>
          <w:rFonts w:hint="eastAsia"/>
        </w:rPr>
      </w:pPr>
      <w:r>
        <w:rPr>
          <w:rFonts w:ascii="Times New Roman" w:hAnsi="Times New Roman"/>
          <w:lang w:val="pt-BR"/>
        </w:rPr>
        <w:t xml:space="preserve">Assim, o fundo do poço não era o fim, mas o início de uma nova história. Uma história de dor, sim, mas também de esperança e de um resgate que se anunciava, mesmo que de forma imperceptível naquele momento. Eu não sabia que, naquele exato instante em que tocava o abismo, Deus já estava trilhando um caminho para me trazer de volta à vida para transformar o que parecia ser um destino de </w:t>
      </w:r>
      <w:r>
        <w:rPr>
          <w:rFonts w:ascii="Times New Roman" w:hAnsi="Times New Roman"/>
          <w:color w:val="FF0000"/>
          <w:lang w:val="pt-BR"/>
        </w:rPr>
        <w:t xml:space="preserve">morte </w:t>
      </w:r>
      <w:r>
        <w:rPr>
          <w:rFonts w:ascii="Times New Roman" w:hAnsi="Times New Roman"/>
          <w:lang w:val="pt-BR"/>
        </w:rPr>
        <w:t>em uma jornada rumo à luz e à redenção.</w:t>
      </w:r>
    </w:p>
    <w:p w14:paraId="58C197B3" w14:textId="77777777" w:rsidR="00E45AA5" w:rsidRDefault="00A71CB7">
      <w:pPr>
        <w:pStyle w:val="Textbody"/>
        <w:jc w:val="both"/>
        <w:rPr>
          <w:rFonts w:ascii="Times New Roman" w:hAnsi="Times New Roman"/>
          <w:lang w:val="pt-BR"/>
        </w:rPr>
      </w:pPr>
      <w:r>
        <w:rPr>
          <w:rFonts w:ascii="Times New Roman" w:hAnsi="Times New Roman"/>
          <w:lang w:val="pt-BR"/>
        </w:rPr>
        <w:lastRenderedPageBreak/>
        <w:t>Este capítulo da minha vida, marcado por vícios, excessos e momentos de autodestruição, é um testemunho da complexa jornada que me levou do fundo do poço para um encontro que transformaria minha existência. Foi nessa época que, mesmo sem perceber, Deus começou a preparar o terreno para a minha redenção, um resgate que mais tarde, se manifestaria de maneira surpreendente e transformadora.</w:t>
      </w:r>
    </w:p>
    <w:p w14:paraId="58C197B4" w14:textId="77777777" w:rsidR="00E45AA5" w:rsidRDefault="00A71CB7">
      <w:pPr>
        <w:pStyle w:val="Textbody"/>
        <w:jc w:val="both"/>
        <w:rPr>
          <w:rFonts w:hint="eastAsia"/>
        </w:rPr>
      </w:pPr>
      <w:r>
        <w:rPr>
          <w:rFonts w:ascii="Times New Roman" w:hAnsi="Times New Roman"/>
          <w:lang w:val="pt-BR"/>
        </w:rPr>
        <w:t xml:space="preserve">Hoje, olhando para trás, vejo que aqueles dias sombrios foram, na verdade, os alicerces da minha futura transformação. </w:t>
      </w:r>
      <w:r>
        <w:rPr>
          <w:rFonts w:ascii="Times New Roman" w:hAnsi="Times New Roman"/>
          <w:color w:val="FF0000"/>
          <w:lang w:val="pt-BR"/>
        </w:rPr>
        <w:t>Os dias de desespero até tentando contra a minha vida</w:t>
      </w:r>
      <w:r>
        <w:rPr>
          <w:rFonts w:ascii="Times New Roman" w:hAnsi="Times New Roman"/>
          <w:lang w:val="pt-BR"/>
        </w:rPr>
        <w:t xml:space="preserve">, serviu para mostrar que, mesmo no abismo, Deus nunca abandona aqueles que clamam por uma segunda chance. E, embora eu não pudesse compreender na época, </w:t>
      </w:r>
      <w:r>
        <w:rPr>
          <w:rFonts w:ascii="Times New Roman" w:hAnsi="Times New Roman"/>
          <w:color w:val="FF0000"/>
          <w:lang w:val="pt-BR"/>
        </w:rPr>
        <w:t>que nem mesmo acreditava em Deus</w:t>
      </w:r>
      <w:r>
        <w:rPr>
          <w:rFonts w:ascii="Times New Roman" w:hAnsi="Times New Roman"/>
          <w:lang w:val="pt-BR"/>
        </w:rPr>
        <w:t xml:space="preserve">, as experiências dolorosas pavimentavam o caminho para um futuro </w:t>
      </w:r>
      <w:proofErr w:type="gramStart"/>
      <w:r>
        <w:rPr>
          <w:rFonts w:ascii="Times New Roman" w:hAnsi="Times New Roman"/>
          <w:lang w:val="pt-BR"/>
        </w:rPr>
        <w:t>onde</w:t>
      </w:r>
      <w:proofErr w:type="gramEnd"/>
      <w:r>
        <w:rPr>
          <w:rFonts w:ascii="Times New Roman" w:hAnsi="Times New Roman"/>
          <w:lang w:val="pt-BR"/>
        </w:rPr>
        <w:t xml:space="preserve"> a luz do Senhor brilharia intensamente sobre minha vida.</w:t>
      </w:r>
    </w:p>
    <w:p w14:paraId="58C197B5" w14:textId="77777777" w:rsidR="00E45AA5" w:rsidRDefault="00A71CB7">
      <w:pPr>
        <w:pStyle w:val="Textbody"/>
        <w:jc w:val="both"/>
        <w:rPr>
          <w:rFonts w:hint="eastAsia"/>
        </w:rPr>
      </w:pPr>
      <w:r>
        <w:rPr>
          <w:rFonts w:ascii="Times New Roman" w:hAnsi="Times New Roman"/>
          <w:lang w:val="pt-BR"/>
        </w:rPr>
        <w:t xml:space="preserve">Enquanto eu vivia aqueles momentos de caos e desesperança, </w:t>
      </w:r>
      <w:r>
        <w:rPr>
          <w:rFonts w:ascii="Times New Roman" w:hAnsi="Times New Roman"/>
          <w:color w:val="FF0000"/>
          <w:lang w:val="pt-BR"/>
        </w:rPr>
        <w:t>jogado nas praças bêbado, pois quando bebia perdia a consciência e não sabia nada do que havia acontecido no dia anterior, acordava com uma ressaca moral e com uma profunda tristeza de que estava fazendo a minha família sofrer</w:t>
      </w:r>
      <w:r>
        <w:rPr>
          <w:rFonts w:ascii="Times New Roman" w:hAnsi="Times New Roman"/>
          <w:lang w:val="pt-BR"/>
        </w:rPr>
        <w:t xml:space="preserve">. Foi nesse profundo abismo que se iniciou a jornada rumo ao altar do Senhor, onde, gradualmente, as cicatrizes se transformariam em testemunhos vivos da fidelidade </w:t>
      </w:r>
      <w:r>
        <w:rPr>
          <w:rFonts w:ascii="Times New Roman" w:hAnsi="Times New Roman"/>
          <w:color w:val="FF0000"/>
          <w:lang w:val="pt-BR"/>
        </w:rPr>
        <w:t>de Deus</w:t>
      </w:r>
    </w:p>
    <w:p w14:paraId="58C197B6" w14:textId="77777777" w:rsidR="00E45AA5" w:rsidRDefault="00A71CB7">
      <w:pPr>
        <w:pStyle w:val="Textbody"/>
        <w:jc w:val="both"/>
        <w:rPr>
          <w:rFonts w:hint="eastAsia"/>
        </w:rPr>
      </w:pPr>
      <w:r>
        <w:rPr>
          <w:rFonts w:ascii="Times New Roman" w:hAnsi="Times New Roman"/>
          <w:lang w:val="pt-BR"/>
        </w:rPr>
        <w:t xml:space="preserve">E assim, mesmo quando a tristeza parecia insuportável e o vício dominava cada recanto do meu ser, </w:t>
      </w:r>
      <w:r>
        <w:rPr>
          <w:rFonts w:ascii="Times New Roman" w:hAnsi="Times New Roman"/>
          <w:color w:val="FF0000"/>
          <w:lang w:val="pt-BR"/>
        </w:rPr>
        <w:t>a semente de oração plantada pela minha irmã Rejane que nunca desistiu da minha vida</w:t>
      </w:r>
      <w:r>
        <w:rPr>
          <w:rFonts w:ascii="Times New Roman" w:hAnsi="Times New Roman"/>
          <w:lang w:val="pt-BR"/>
        </w:rPr>
        <w:t>, começava a germinar preparando-me para um recomeço que, com o tempo, se tornaria a base de toda a minha transformação.</w:t>
      </w:r>
    </w:p>
    <w:p w14:paraId="58C197B7" w14:textId="77777777" w:rsidR="00E45AA5" w:rsidRDefault="00A71CB7">
      <w:pPr>
        <w:pStyle w:val="Textbody"/>
        <w:jc w:val="both"/>
        <w:rPr>
          <w:rFonts w:hint="eastAsia"/>
        </w:rPr>
      </w:pPr>
      <w:r>
        <w:rPr>
          <w:rFonts w:ascii="Times New Roman" w:hAnsi="Times New Roman"/>
          <w:lang w:val="pt-BR"/>
        </w:rPr>
        <w:t xml:space="preserve">Assim se encerra este capítulo de desespero e vícios, um capítulo que, por mais sombrio que tenha sido, foi também o prenúncio de um recomeço. Pois, mesmo quando tudo </w:t>
      </w:r>
      <w:r>
        <w:rPr>
          <w:rFonts w:ascii="Times New Roman" w:hAnsi="Times New Roman"/>
          <w:lang w:val="pt-BR"/>
        </w:rPr>
        <w:t xml:space="preserve">parecia perdido, havia uma promessa de que o fundo do poço não seria o </w:t>
      </w:r>
      <w:proofErr w:type="gramStart"/>
      <w:r>
        <w:rPr>
          <w:rFonts w:ascii="Times New Roman" w:hAnsi="Times New Roman"/>
          <w:lang w:val="pt-BR"/>
        </w:rPr>
        <w:t>destino final</w:t>
      </w:r>
      <w:proofErr w:type="gramEnd"/>
      <w:r>
        <w:rPr>
          <w:rFonts w:ascii="Times New Roman" w:hAnsi="Times New Roman"/>
          <w:lang w:val="pt-BR"/>
        </w:rPr>
        <w:t xml:space="preserve">, mas apenas o ponto de partida para uma jornada de resgate e </w:t>
      </w:r>
      <w:r>
        <w:rPr>
          <w:rFonts w:ascii="Times New Roman" w:hAnsi="Times New Roman"/>
          <w:color w:val="FF0000"/>
          <w:lang w:val="pt-BR"/>
        </w:rPr>
        <w:t>transformação.</w:t>
      </w:r>
      <w:r>
        <w:rPr>
          <w:rFonts w:ascii="Times New Roman" w:hAnsi="Times New Roman"/>
          <w:lang w:val="pt-BR"/>
        </w:rPr>
        <w:t xml:space="preserve"> E foi nesse exato momento, em meio a tanta dor e autodestruição, que Deus já começava a </w:t>
      </w:r>
      <w:r>
        <w:rPr>
          <w:rFonts w:ascii="Times New Roman" w:hAnsi="Times New Roman"/>
          <w:color w:val="FF0000"/>
          <w:lang w:val="pt-BR"/>
        </w:rPr>
        <w:t xml:space="preserve">planejar </w:t>
      </w:r>
      <w:r>
        <w:rPr>
          <w:rFonts w:ascii="Times New Roman" w:hAnsi="Times New Roman"/>
          <w:lang w:val="pt-BR"/>
        </w:rPr>
        <w:t xml:space="preserve">um plano maior que me levaria, a descobrir a verdadeira </w:t>
      </w:r>
      <w:r>
        <w:rPr>
          <w:rFonts w:ascii="Times New Roman" w:hAnsi="Times New Roman"/>
          <w:color w:val="FF0000"/>
          <w:lang w:val="pt-BR"/>
        </w:rPr>
        <w:t>alegria</w:t>
      </w:r>
      <w:r>
        <w:rPr>
          <w:rFonts w:ascii="Times New Roman" w:hAnsi="Times New Roman"/>
          <w:lang w:val="pt-BR"/>
        </w:rPr>
        <w:t xml:space="preserve"> e a abraçar a </w:t>
      </w:r>
      <w:r>
        <w:rPr>
          <w:rFonts w:ascii="Times New Roman" w:hAnsi="Times New Roman"/>
          <w:color w:val="FF0000"/>
          <w:lang w:val="pt-BR"/>
        </w:rPr>
        <w:t>salvação</w:t>
      </w:r>
      <w:r>
        <w:rPr>
          <w:rFonts w:ascii="Times New Roman" w:hAnsi="Times New Roman"/>
          <w:lang w:val="pt-BR"/>
        </w:rPr>
        <w:t xml:space="preserve"> que só Ele poderia oferecer.</w:t>
      </w:r>
    </w:p>
    <w:p w14:paraId="58C197B8" w14:textId="77777777" w:rsidR="00E45AA5" w:rsidRDefault="00E45AA5">
      <w:pPr>
        <w:pStyle w:val="Textbody"/>
        <w:jc w:val="both"/>
        <w:rPr>
          <w:rFonts w:ascii="Times New Roman" w:hAnsi="Times New Roman"/>
          <w:lang w:val="pt-BR"/>
        </w:rPr>
      </w:pPr>
    </w:p>
    <w:p w14:paraId="58C197B9" w14:textId="77777777" w:rsidR="00E45AA5" w:rsidRDefault="00E45AA5">
      <w:pPr>
        <w:pStyle w:val="Standard"/>
        <w:jc w:val="both"/>
        <w:rPr>
          <w:rFonts w:ascii="Times New Roman" w:hAnsi="Times New Roman"/>
          <w:lang w:val="pt-BR"/>
        </w:rPr>
      </w:pPr>
    </w:p>
    <w:p w14:paraId="58C197BA" w14:textId="77777777" w:rsidR="00E45AA5" w:rsidRDefault="00A71CB7">
      <w:pPr>
        <w:pStyle w:val="Ttulo1"/>
        <w:pageBreakBefore/>
        <w:jc w:val="both"/>
        <w:rPr>
          <w:rFonts w:ascii="Times New Roman" w:hAnsi="Times New Roman"/>
          <w:lang w:val="pt-BR"/>
        </w:rPr>
      </w:pPr>
      <w:r>
        <w:rPr>
          <w:rFonts w:ascii="Times New Roman" w:hAnsi="Times New Roman"/>
          <w:lang w:val="pt-BR"/>
        </w:rPr>
        <w:lastRenderedPageBreak/>
        <w:t>Capítulo 3: A Voz da Salvação – A Conversão que Transformou Tudo</w:t>
      </w:r>
    </w:p>
    <w:p w14:paraId="58C197BB"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No final de janeiro de 2004, após um show no estado da Paraíba, o ônibus da banda me deixou na praça da cidade, carregando comigo os instrumentos musicais e o cachê da noite, com o dinheiro na mão decidi pagar bebida para todos os amigos que estavam no bar. Era algo comum para mim naquela época, mas nesse dia eu bebi tanto até perder a noção, que nem me lembro quem me levou para casa, muito menos onde foram parar meus instrumentos. Na manhã de domingo, por volta de 11h30, acordei com uma ressaca moral, eu m</w:t>
      </w:r>
      <w:r>
        <w:rPr>
          <w:rFonts w:ascii="Times New Roman" w:hAnsi="Times New Roman"/>
          <w:color w:val="FF0000"/>
          <w:lang w:val="pt-BR"/>
        </w:rPr>
        <w:t>e sentia destruído por dentro e por fora, carregando um vazio que nada dessa terra preenchia.</w:t>
      </w:r>
    </w:p>
    <w:p w14:paraId="58C197BC" w14:textId="77777777" w:rsidR="00E45AA5" w:rsidRDefault="00A71CB7">
      <w:pPr>
        <w:pStyle w:val="Textbody"/>
        <w:jc w:val="both"/>
        <w:rPr>
          <w:rFonts w:hint="eastAsia"/>
        </w:rPr>
      </w:pPr>
      <w:r>
        <w:rPr>
          <w:rFonts w:ascii="Times New Roman" w:hAnsi="Times New Roman"/>
          <w:color w:val="FF0000"/>
          <w:lang w:val="pt-BR"/>
        </w:rPr>
        <w:t>Uma voz me dizia: “acabe com a sua vida, você é uma vergonha para sua família, acabe logo com isso”, e aquela voz do diabo me fez arquitetar todo o plano, e dizia novamente: “coloque uma corda no seu pescoço”, assim eu fiz a casa tinha caibros de madeira no telhado, peguei a corda amarrei e já com a corda no pescoço</w:t>
      </w:r>
      <w:r>
        <w:rPr>
          <w:rFonts w:ascii="Times New Roman" w:hAnsi="Times New Roman"/>
          <w:lang w:val="pt-BR"/>
        </w:rPr>
        <w:t>, pronto para tirar a minha própria vida. Eu me via perdido, consumido pela dor e pela angústia, acreditando que a morte seria o único escape para um coração tão dilacerado.</w:t>
      </w:r>
    </w:p>
    <w:p w14:paraId="58C197BD" w14:textId="77777777" w:rsidR="00E45AA5" w:rsidRDefault="00A71CB7">
      <w:pPr>
        <w:pStyle w:val="Textbody"/>
        <w:jc w:val="both"/>
        <w:rPr>
          <w:rFonts w:hint="eastAsia"/>
        </w:rPr>
      </w:pPr>
      <w:r>
        <w:rPr>
          <w:rFonts w:ascii="Times New Roman" w:hAnsi="Times New Roman"/>
          <w:lang w:val="pt-BR"/>
        </w:rPr>
        <w:t xml:space="preserve">Mas, </w:t>
      </w:r>
      <w:r>
        <w:rPr>
          <w:rFonts w:ascii="Times New Roman" w:hAnsi="Times New Roman"/>
          <w:color w:val="FF0000"/>
          <w:lang w:val="pt-BR"/>
        </w:rPr>
        <w:t>imerso nas trevas que me dominavam</w:t>
      </w:r>
      <w:r>
        <w:rPr>
          <w:rFonts w:ascii="Times New Roman" w:hAnsi="Times New Roman"/>
          <w:lang w:val="pt-BR"/>
        </w:rPr>
        <w:t xml:space="preserve">, algo extraordinário aconteceu. De repente, uma voz – tão suave e, ao mesmo tempo, tão imponente cortou o silêncio que me envolvia. Eu ouvi claramente: “Pare!” Era como se o próprio Jesus estivesse me chamando, insistindo para que eu não mais seguisse aquele caminho de autodestruição, aquela ordem divina congelou o tempo ao meu redor. </w:t>
      </w:r>
    </w:p>
    <w:p w14:paraId="58C197BE" w14:textId="77777777" w:rsidR="00E45AA5" w:rsidRDefault="00A71CB7">
      <w:pPr>
        <w:pStyle w:val="Textbody"/>
        <w:jc w:val="both"/>
        <w:rPr>
          <w:rFonts w:hint="eastAsia"/>
        </w:rPr>
      </w:pPr>
      <w:r>
        <w:rPr>
          <w:rFonts w:ascii="Times New Roman" w:hAnsi="Times New Roman"/>
          <w:lang w:val="pt-BR"/>
        </w:rPr>
        <w:t xml:space="preserve">A voz era inconfundível, e sua mensagem, ainda que simples, ecoou profundamente em meu ser. Quando ouvi “pare”, algo se rompeu em mim; uma luta interna, que até então parecia intransponível, começou a se acalmar. Eu me arrastei até perto da cama, onde me joguei aos prantos, chorando como </w:t>
      </w:r>
      <w:proofErr w:type="gramStart"/>
      <w:r>
        <w:rPr>
          <w:rFonts w:ascii="Times New Roman" w:hAnsi="Times New Roman"/>
          <w:lang w:val="pt-BR"/>
        </w:rPr>
        <w:t>nunca antes</w:t>
      </w:r>
      <w:proofErr w:type="gramEnd"/>
      <w:r>
        <w:rPr>
          <w:rFonts w:ascii="Times New Roman" w:hAnsi="Times New Roman"/>
          <w:lang w:val="pt-BR"/>
        </w:rPr>
        <w:t xml:space="preserve">, </w:t>
      </w:r>
      <w:r>
        <w:rPr>
          <w:rFonts w:ascii="Times New Roman" w:hAnsi="Times New Roman"/>
          <w:color w:val="FF0000"/>
          <w:lang w:val="pt-BR"/>
        </w:rPr>
        <w:t>e como não acreditava em Deus naquele momento lembrei da minha irmã Rejane que falava desse amor.</w:t>
      </w:r>
    </w:p>
    <w:p w14:paraId="58C197BF" w14:textId="77777777" w:rsidR="00E45AA5" w:rsidRDefault="00A71CB7">
      <w:pPr>
        <w:pStyle w:val="NormalWeb"/>
        <w:spacing w:before="0" w:after="140" w:line="276" w:lineRule="auto"/>
        <w:jc w:val="both"/>
      </w:pPr>
      <w:r>
        <w:rPr>
          <w:color w:val="FF0000"/>
        </w:rPr>
        <w:t xml:space="preserve">Hoje eu sei que fiz uma oração mesmo sem saber, disse: “Deus se Tu és o Deus que a Rejane prega que liberta e transforma, tira essa bebida e os vícios de mim, que eu vou ser teu pro resto da minha vida”. </w:t>
      </w:r>
      <w:r>
        <w:t xml:space="preserve">Em meio aos meus gritos, em meio aos </w:t>
      </w:r>
      <w:r>
        <w:t>prantos, havia um pedido de ajuda tão profundo que parecia ressoar pelos confins da minha alma.</w:t>
      </w:r>
    </w:p>
    <w:p w14:paraId="58C197C0" w14:textId="77777777" w:rsidR="00E45AA5" w:rsidRDefault="00A71CB7">
      <w:pPr>
        <w:pStyle w:val="NormalWeb"/>
        <w:spacing w:before="0" w:after="140" w:line="276" w:lineRule="auto"/>
        <w:jc w:val="both"/>
      </w:pPr>
      <w:r>
        <w:t xml:space="preserve">Não foi apenas o alívio do desespero que senti, mas uma paz inexplicável que preencheu aquele vazio imenso do meu coração. Era como se, finalmente, eu tivesse encontrado um refúgio seguro, um lugar onde a esperança começava a brotar </w:t>
      </w:r>
      <w:r>
        <w:rPr>
          <w:color w:val="FF0000"/>
        </w:rPr>
        <w:t>e eu senti algo que nunca havia sentido antes, uma convicção profunda de que Deus estava me dando uma última chance.</w:t>
      </w:r>
    </w:p>
    <w:p w14:paraId="58C197C1" w14:textId="77777777" w:rsidR="00E45AA5" w:rsidRDefault="00A71CB7">
      <w:pPr>
        <w:pStyle w:val="Textbody"/>
        <w:jc w:val="both"/>
        <w:rPr>
          <w:rFonts w:ascii="Times New Roman" w:hAnsi="Times New Roman"/>
          <w:lang w:val="pt-BR"/>
        </w:rPr>
      </w:pPr>
      <w:r>
        <w:rPr>
          <w:rFonts w:ascii="Times New Roman" w:hAnsi="Times New Roman"/>
          <w:lang w:val="pt-BR"/>
        </w:rPr>
        <w:t>Após aquele momento de clamor, algo ainda mais surpreendente aconteceu. Eu adormeci, não foi um sono comum, mas um sono reparador, como se cada lágrima tivesse sido recolhida e transformada em paz. Quando acordei, era por volta de meio-dia. Eu sentia uma calma interior que jamais experimentara antes, uma paz que parecia ter varrido os demônios e a escuridão que me cercavam. A transformação já havia começado, mesmo que eu não compreendesse totalmente o que estava ocorrendo.</w:t>
      </w:r>
    </w:p>
    <w:p w14:paraId="58C197C2" w14:textId="77777777" w:rsidR="00E45AA5" w:rsidRDefault="00A71CB7">
      <w:pPr>
        <w:pStyle w:val="Textbody"/>
        <w:jc w:val="both"/>
        <w:rPr>
          <w:rFonts w:hint="eastAsia"/>
        </w:rPr>
      </w:pPr>
      <w:r>
        <w:rPr>
          <w:rFonts w:ascii="Times New Roman" w:hAnsi="Times New Roman"/>
          <w:lang w:val="pt-BR"/>
        </w:rPr>
        <w:t xml:space="preserve">O impulso para mudar não tardou a se manifestar. Eu senti um desejo imenso de ir a uma igreja, mesmo tendo sido conhecido na cidade e tendo uma trajetória que muitos julgavam como de excessos, naquele </w:t>
      </w:r>
      <w:r>
        <w:rPr>
          <w:rFonts w:ascii="Times New Roman" w:hAnsi="Times New Roman"/>
          <w:lang w:val="pt-BR"/>
        </w:rPr>
        <w:lastRenderedPageBreak/>
        <w:t xml:space="preserve">momento, o que mais desejava era encontrar </w:t>
      </w:r>
      <w:r>
        <w:rPr>
          <w:rFonts w:ascii="Times New Roman" w:hAnsi="Times New Roman"/>
          <w:color w:val="FF0000"/>
          <w:lang w:val="pt-BR"/>
        </w:rPr>
        <w:t>uma igreja</w:t>
      </w:r>
      <w:r>
        <w:rPr>
          <w:rFonts w:ascii="Times New Roman" w:hAnsi="Times New Roman"/>
          <w:lang w:val="pt-BR"/>
        </w:rPr>
        <w:t xml:space="preserve"> onde pudesse ser acolhido e onde pudesse, finalmente, começar a viver de acordo com a vontade de Deus. </w:t>
      </w:r>
    </w:p>
    <w:p w14:paraId="58C197C3" w14:textId="77777777" w:rsidR="00E45AA5" w:rsidRDefault="00A71CB7">
      <w:pPr>
        <w:pStyle w:val="Textbody"/>
        <w:jc w:val="both"/>
        <w:rPr>
          <w:rFonts w:hint="eastAsia"/>
        </w:rPr>
      </w:pPr>
      <w:r>
        <w:rPr>
          <w:rFonts w:ascii="Times New Roman" w:hAnsi="Times New Roman"/>
          <w:lang w:val="pt-BR"/>
        </w:rPr>
        <w:t xml:space="preserve">Preparei-me com pressa arrumei minhas coisas, vesti-me e comecei a andar pelas ruas, ansioso para chegar à igreja onde </w:t>
      </w:r>
      <w:r>
        <w:rPr>
          <w:rFonts w:ascii="Times New Roman" w:hAnsi="Times New Roman"/>
          <w:color w:val="FF0000"/>
          <w:lang w:val="pt-BR"/>
        </w:rPr>
        <w:t>Rejane</w:t>
      </w:r>
      <w:r>
        <w:rPr>
          <w:rFonts w:ascii="Times New Roman" w:hAnsi="Times New Roman"/>
          <w:lang w:val="pt-BR"/>
        </w:rPr>
        <w:t xml:space="preserve"> frequentava, </w:t>
      </w:r>
      <w:r>
        <w:rPr>
          <w:rFonts w:ascii="Times New Roman" w:hAnsi="Times New Roman"/>
          <w:color w:val="FF0000"/>
          <w:lang w:val="pt-BR"/>
        </w:rPr>
        <w:t>Missão Evangélica Pentecostal do Brasil</w:t>
      </w:r>
      <w:r>
        <w:rPr>
          <w:rFonts w:ascii="Times New Roman" w:hAnsi="Times New Roman"/>
          <w:lang w:val="pt-BR"/>
        </w:rPr>
        <w:t xml:space="preserve">. A ideia de encontrar um refúgio, um lugar onde as promessas de Deus poderiam finalmente se manifestar, me impulsionava </w:t>
      </w:r>
      <w:r>
        <w:rPr>
          <w:rFonts w:ascii="Times New Roman" w:hAnsi="Times New Roman"/>
          <w:color w:val="FF0000"/>
          <w:lang w:val="pt-BR"/>
        </w:rPr>
        <w:t>naquela tarde</w:t>
      </w:r>
      <w:r>
        <w:rPr>
          <w:rFonts w:ascii="Times New Roman" w:hAnsi="Times New Roman"/>
          <w:lang w:val="pt-BR"/>
        </w:rPr>
        <w:t>. Porém, o caminho para a igreja não foi fácil, a resistência interior lutava contra cada impulso de fé. Enquanto eu caminhava, uma batalha silenciosa se desenrolava em minha mente, um conflito entre a velha sombra do vício e o novo desejo de ser transformado.</w:t>
      </w:r>
    </w:p>
    <w:p w14:paraId="58C197C4" w14:textId="77777777" w:rsidR="00E45AA5" w:rsidRDefault="00A71CB7">
      <w:pPr>
        <w:pStyle w:val="Textbody"/>
        <w:jc w:val="both"/>
        <w:rPr>
          <w:rFonts w:hint="eastAsia"/>
        </w:rPr>
      </w:pPr>
      <w:r>
        <w:rPr>
          <w:rFonts w:ascii="Times New Roman" w:hAnsi="Times New Roman"/>
          <w:lang w:val="pt-BR"/>
        </w:rPr>
        <w:t xml:space="preserve">O culto já estava em andamento, e as pessoas, surpresas ao me ver ali, olhavam com incredulidade. Eu, que já havia sido conhecido como aquele rapaz rebelde e autodestrutivo, agora </w:t>
      </w:r>
      <w:proofErr w:type="gramStart"/>
      <w:r>
        <w:rPr>
          <w:rFonts w:ascii="Times New Roman" w:hAnsi="Times New Roman"/>
          <w:lang w:val="pt-BR"/>
        </w:rPr>
        <w:t>sentava</w:t>
      </w:r>
      <w:proofErr w:type="gramEnd"/>
      <w:r>
        <w:rPr>
          <w:rFonts w:ascii="Times New Roman" w:hAnsi="Times New Roman"/>
          <w:lang w:val="pt-BR"/>
        </w:rPr>
        <w:t xml:space="preserve"> discretamente no banco de trás, como se buscasse um novo começo sem alarde. Foi então que o pastor Cícero Lopes, um homem sábio e respeitado, começou a pregar. Suas palavras pareciam ecoar diretamente da minha própria história, como se Deus tivesse compartilhado com ele todos os detalhes da minha vida. </w:t>
      </w:r>
      <w:r>
        <w:rPr>
          <w:rFonts w:ascii="Times New Roman" w:hAnsi="Times New Roman"/>
          <w:color w:val="FF0000"/>
          <w:lang w:val="pt-BR"/>
        </w:rPr>
        <w:t xml:space="preserve">As palavras </w:t>
      </w:r>
      <w:r>
        <w:rPr>
          <w:rFonts w:ascii="Times New Roman" w:hAnsi="Times New Roman"/>
          <w:lang w:val="pt-BR"/>
        </w:rPr>
        <w:t>proferidas pelo pastor era um lembrete de que minha jornada, por mais conturbada que fosse, não passara despercebida aos olhos do Senhor.</w:t>
      </w:r>
    </w:p>
    <w:p w14:paraId="58C197C5" w14:textId="77777777" w:rsidR="00E45AA5" w:rsidRDefault="00A71CB7">
      <w:pPr>
        <w:pStyle w:val="Textbody"/>
        <w:jc w:val="both"/>
        <w:rPr>
          <w:rFonts w:hint="eastAsia"/>
        </w:rPr>
      </w:pPr>
      <w:r>
        <w:rPr>
          <w:rFonts w:ascii="Times New Roman" w:hAnsi="Times New Roman"/>
          <w:color w:val="FF0000"/>
          <w:lang w:val="pt-BR"/>
        </w:rPr>
        <w:t xml:space="preserve">Quando o pastor fez o apelo, algo extraordinário aconteceu em mim. Os questionamentos que viam na minha mente o pastor respondia: ‘vou começar a frequentar” em seguida o pastor dizia: “você que quer ficar só frequentando, Deus está te chamando hoje”. Outro pensamento ecoava: “agora vou ter que andar de terno e gravata com uma bíblia debaixo do braço”. No altar o pastor respondia: “Deus quer você como estás e o Seu poder transformador fará o resto”. </w:t>
      </w:r>
      <w:r>
        <w:rPr>
          <w:rFonts w:ascii="Times New Roman" w:hAnsi="Times New Roman"/>
          <w:lang w:val="pt-BR"/>
        </w:rPr>
        <w:t xml:space="preserve">E eu, com o coração transbordando de emoção, </w:t>
      </w:r>
      <w:r>
        <w:rPr>
          <w:rFonts w:ascii="Times New Roman" w:hAnsi="Times New Roman"/>
          <w:color w:val="FF0000"/>
          <w:lang w:val="pt-BR"/>
        </w:rPr>
        <w:t>fiz uma última prova com Deus</w:t>
      </w:r>
      <w:r>
        <w:rPr>
          <w:rFonts w:ascii="Times New Roman" w:hAnsi="Times New Roman"/>
          <w:lang w:val="pt-BR"/>
        </w:rPr>
        <w:t xml:space="preserve">, que se alguém se adiantasse, eu o seguiria </w:t>
      </w:r>
      <w:r>
        <w:rPr>
          <w:rFonts w:ascii="Times New Roman" w:hAnsi="Times New Roman"/>
          <w:color w:val="FF0000"/>
          <w:lang w:val="pt-BR"/>
        </w:rPr>
        <w:t>até o altar</w:t>
      </w:r>
      <w:r>
        <w:rPr>
          <w:rFonts w:ascii="Times New Roman" w:hAnsi="Times New Roman"/>
          <w:lang w:val="pt-BR"/>
        </w:rPr>
        <w:t xml:space="preserve">, </w:t>
      </w:r>
      <w:r>
        <w:rPr>
          <w:rFonts w:ascii="Times New Roman" w:hAnsi="Times New Roman"/>
          <w:color w:val="FF0000"/>
          <w:lang w:val="pt-BR"/>
        </w:rPr>
        <w:t>mas naquele instante, eu estava com as mãos segurando o banco de madeira com tanta força, havia uma guerra espiritual.</w:t>
      </w:r>
    </w:p>
    <w:p w14:paraId="58C197C6" w14:textId="77777777" w:rsidR="00E45AA5" w:rsidRDefault="00A71CB7">
      <w:pPr>
        <w:pStyle w:val="Textbody"/>
        <w:jc w:val="both"/>
        <w:rPr>
          <w:rFonts w:hint="eastAsia"/>
        </w:rPr>
      </w:pPr>
      <w:r>
        <w:rPr>
          <w:rFonts w:ascii="Times New Roman" w:hAnsi="Times New Roman"/>
          <w:lang w:val="pt-BR"/>
        </w:rPr>
        <w:t xml:space="preserve">Curiosamente, naquele culto também havia um soldado de </w:t>
      </w:r>
      <w:r>
        <w:rPr>
          <w:rFonts w:ascii="Times New Roman" w:hAnsi="Times New Roman"/>
          <w:color w:val="FF0000"/>
          <w:lang w:val="pt-BR"/>
        </w:rPr>
        <w:t>Lajes</w:t>
      </w:r>
      <w:r>
        <w:rPr>
          <w:rFonts w:ascii="Times New Roman" w:hAnsi="Times New Roman"/>
          <w:lang w:val="pt-BR"/>
        </w:rPr>
        <w:t xml:space="preserve">, que, movido por um impulso divino, começou a se adiantar no culto. Sem pensar duas vezes, eu o segui. Deus, de forma surpreendente, usou aquele soldado como instrumento para me conduzir </w:t>
      </w:r>
      <w:r>
        <w:rPr>
          <w:rFonts w:ascii="Times New Roman" w:hAnsi="Times New Roman"/>
          <w:color w:val="FF0000"/>
          <w:lang w:val="pt-BR"/>
        </w:rPr>
        <w:t>a levantar a mão e entregar a minha vida ao Senhor Jesus</w:t>
      </w:r>
      <w:r>
        <w:rPr>
          <w:rFonts w:ascii="Times New Roman" w:hAnsi="Times New Roman"/>
          <w:lang w:val="pt-BR"/>
        </w:rPr>
        <w:t xml:space="preserve">. </w:t>
      </w:r>
      <w:r>
        <w:rPr>
          <w:rFonts w:ascii="Times New Roman" w:hAnsi="Times New Roman"/>
          <w:color w:val="FF0000"/>
          <w:lang w:val="pt-BR"/>
        </w:rPr>
        <w:t xml:space="preserve">Eu estava diante do altar aos prantos e minha vida passou a se desenrolar como um filme, lembrando-me de livramentos de morte, de ônibus de banda que virou e não aconteceu nada comigo, de afogamentos no mar e sem falar das vezes que tentei contra a minha vida. </w:t>
      </w:r>
      <w:r>
        <w:rPr>
          <w:rFonts w:ascii="Times New Roman" w:hAnsi="Times New Roman"/>
          <w:color w:val="FF0000"/>
          <w:lang w:val="pt-BR"/>
        </w:rPr>
        <w:t xml:space="preserve">Aquele soldado </w:t>
      </w:r>
      <w:r>
        <w:rPr>
          <w:rFonts w:ascii="Times New Roman" w:hAnsi="Times New Roman"/>
          <w:lang w:val="pt-BR"/>
        </w:rPr>
        <w:t xml:space="preserve">mesmo sem se firmar por completo, já simbolizava a ação divina, um passo de fé que me lembrava que, mesmo quando o caminho parecia incerto, o Senhor estava guiando </w:t>
      </w:r>
      <w:r>
        <w:rPr>
          <w:rFonts w:ascii="Times New Roman" w:hAnsi="Times New Roman"/>
          <w:color w:val="FF0000"/>
          <w:lang w:val="pt-BR"/>
        </w:rPr>
        <w:t>meus passos.</w:t>
      </w:r>
    </w:p>
    <w:p w14:paraId="58C197C7" w14:textId="77777777" w:rsidR="00E45AA5" w:rsidRDefault="00A71CB7">
      <w:pPr>
        <w:pStyle w:val="Textbody"/>
        <w:jc w:val="both"/>
        <w:rPr>
          <w:rFonts w:hint="eastAsia"/>
        </w:rPr>
      </w:pPr>
      <w:r>
        <w:rPr>
          <w:rFonts w:ascii="Times New Roman" w:hAnsi="Times New Roman"/>
          <w:lang w:val="pt-BR"/>
        </w:rPr>
        <w:t xml:space="preserve">Naquela noite, a igreja inteira testemunhou uma transformação inexplicável. Ao final do culto, minha irmã </w:t>
      </w:r>
      <w:r>
        <w:rPr>
          <w:rFonts w:ascii="Times New Roman" w:hAnsi="Times New Roman"/>
          <w:color w:val="FF0000"/>
          <w:lang w:val="pt-BR"/>
        </w:rPr>
        <w:t>Rejane</w:t>
      </w:r>
      <w:r>
        <w:rPr>
          <w:rFonts w:ascii="Times New Roman" w:hAnsi="Times New Roman"/>
          <w:lang w:val="pt-BR"/>
        </w:rPr>
        <w:t xml:space="preserve">, que sempre lutou por mim, correu até mim, me abraçou e chorou com emoção. As lágrimas que caíam não eram de tristeza, mas de um alívio profundo, de uma gratidão imensa por ter sido poupado e por ter recebido uma nova chance de viver. </w:t>
      </w:r>
    </w:p>
    <w:p w14:paraId="58C197C8" w14:textId="77777777" w:rsidR="00E45AA5" w:rsidRDefault="00A71CB7">
      <w:pPr>
        <w:pStyle w:val="Textbody"/>
        <w:jc w:val="both"/>
        <w:rPr>
          <w:rFonts w:ascii="Times New Roman" w:hAnsi="Times New Roman"/>
          <w:lang w:val="pt-BR"/>
        </w:rPr>
      </w:pPr>
      <w:r>
        <w:rPr>
          <w:rFonts w:ascii="Times New Roman" w:hAnsi="Times New Roman"/>
          <w:lang w:val="pt-BR"/>
        </w:rPr>
        <w:t xml:space="preserve">A conversão que vivenciei naquele dia foi o ponto de inflexão de toda a minha trajetória. Foi o momento em que a escuridão do fundo do poço começou a se dissipar, dando lugar a uma nova realidade onde a esperança, a fé e o amor de Deus se tornaram a base de cada novo dia. Naquele dia, </w:t>
      </w:r>
      <w:proofErr w:type="gramStart"/>
      <w:r>
        <w:rPr>
          <w:rFonts w:ascii="Times New Roman" w:hAnsi="Times New Roman"/>
          <w:lang w:val="pt-BR"/>
        </w:rPr>
        <w:t>deixei para trás</w:t>
      </w:r>
      <w:proofErr w:type="gramEnd"/>
      <w:r>
        <w:rPr>
          <w:rFonts w:ascii="Times New Roman" w:hAnsi="Times New Roman"/>
          <w:lang w:val="pt-BR"/>
        </w:rPr>
        <w:t xml:space="preserve"> não só os vícios e os excessos, mas também os grilhões que me aprisionavam em um ciclo de autodestruição. Eu me entregava, de forma sincera e desesperada, ao amor de Jesus, e Ele, com Sua misericórdia infinita, transformou aquele coração quebrantado em um templo de esperança.</w:t>
      </w:r>
    </w:p>
    <w:p w14:paraId="58C197C9" w14:textId="77777777" w:rsidR="00E45AA5" w:rsidRDefault="00A71CB7">
      <w:pPr>
        <w:pStyle w:val="Textbody"/>
        <w:jc w:val="both"/>
        <w:rPr>
          <w:rFonts w:hint="eastAsia"/>
        </w:rPr>
      </w:pPr>
      <w:r>
        <w:rPr>
          <w:rFonts w:ascii="Times New Roman" w:hAnsi="Times New Roman"/>
          <w:lang w:val="pt-BR"/>
        </w:rPr>
        <w:lastRenderedPageBreak/>
        <w:t xml:space="preserve">Aquela experiência de conversão não foi apenas um evento isolado. Foi o início de uma caminhada de transformação, ao </w:t>
      </w:r>
      <w:proofErr w:type="gramStart"/>
      <w:r>
        <w:rPr>
          <w:rFonts w:ascii="Times New Roman" w:hAnsi="Times New Roman"/>
          <w:lang w:val="pt-BR"/>
        </w:rPr>
        <w:t>deixar para trás</w:t>
      </w:r>
      <w:proofErr w:type="gramEnd"/>
      <w:r>
        <w:rPr>
          <w:rFonts w:ascii="Times New Roman" w:hAnsi="Times New Roman"/>
          <w:lang w:val="pt-BR"/>
        </w:rPr>
        <w:t xml:space="preserve"> o mundo dos vícios, das drogas e da prostituição, eu abracei uma nova identidade, a de um CRENTE nordestino, um verdadeiro crente, cuja fé inabalável foi forjada no fogo da adversidade. </w:t>
      </w:r>
      <w:r>
        <w:rPr>
          <w:rFonts w:ascii="Times New Roman" w:hAnsi="Times New Roman"/>
          <w:color w:val="FF0000"/>
          <w:lang w:val="pt-BR"/>
        </w:rPr>
        <w:t xml:space="preserve">As lágrimas derramadas </w:t>
      </w:r>
      <w:r>
        <w:rPr>
          <w:rFonts w:ascii="Times New Roman" w:hAnsi="Times New Roman"/>
          <w:lang w:val="pt-BR"/>
        </w:rPr>
        <w:t xml:space="preserve">naquela manhã se transformaram em sementes de </w:t>
      </w:r>
      <w:r>
        <w:rPr>
          <w:rFonts w:ascii="Times New Roman" w:hAnsi="Times New Roman"/>
          <w:color w:val="FF0000"/>
          <w:lang w:val="pt-BR"/>
        </w:rPr>
        <w:t>esperança</w:t>
      </w:r>
      <w:r>
        <w:rPr>
          <w:rFonts w:ascii="Times New Roman" w:hAnsi="Times New Roman"/>
          <w:lang w:val="pt-BR"/>
        </w:rPr>
        <w:t xml:space="preserve">, e </w:t>
      </w:r>
      <w:r>
        <w:rPr>
          <w:rFonts w:ascii="Times New Roman" w:hAnsi="Times New Roman"/>
          <w:color w:val="FF0000"/>
          <w:lang w:val="pt-BR"/>
        </w:rPr>
        <w:t>os gritos</w:t>
      </w:r>
      <w:r>
        <w:rPr>
          <w:rFonts w:ascii="Times New Roman" w:hAnsi="Times New Roman"/>
          <w:lang w:val="pt-BR"/>
        </w:rPr>
        <w:t xml:space="preserve"> de desespero se </w:t>
      </w:r>
      <w:r>
        <w:rPr>
          <w:rFonts w:ascii="Times New Roman" w:hAnsi="Times New Roman"/>
          <w:color w:val="FF0000"/>
          <w:lang w:val="pt-BR"/>
        </w:rPr>
        <w:t>converteram</w:t>
      </w:r>
      <w:r>
        <w:rPr>
          <w:rFonts w:ascii="Times New Roman" w:hAnsi="Times New Roman"/>
          <w:lang w:val="pt-BR"/>
        </w:rPr>
        <w:t xml:space="preserve"> em um cântico de louvor.</w:t>
      </w:r>
    </w:p>
    <w:p w14:paraId="58C197CA" w14:textId="77777777" w:rsidR="00E45AA5" w:rsidRDefault="00A71CB7">
      <w:pPr>
        <w:pStyle w:val="Textbody"/>
        <w:jc w:val="both"/>
        <w:rPr>
          <w:rFonts w:hint="eastAsia"/>
        </w:rPr>
      </w:pPr>
      <w:r>
        <w:rPr>
          <w:rFonts w:ascii="Times New Roman" w:hAnsi="Times New Roman"/>
          <w:lang w:val="pt-BR"/>
        </w:rPr>
        <w:t xml:space="preserve">Ainda hoje, quando recordo aquele momento, sinto a mesma paz que me invadiu naquele domingo. A sensação de ter sido libertado </w:t>
      </w:r>
      <w:r>
        <w:rPr>
          <w:rFonts w:ascii="Times New Roman" w:hAnsi="Times New Roman"/>
          <w:color w:val="FF0000"/>
          <w:lang w:val="pt-BR"/>
        </w:rPr>
        <w:t xml:space="preserve">dos vícios </w:t>
      </w:r>
      <w:r>
        <w:rPr>
          <w:rFonts w:ascii="Times New Roman" w:hAnsi="Times New Roman"/>
          <w:lang w:val="pt-BR"/>
        </w:rPr>
        <w:t xml:space="preserve">permanece viva em meu coração, como um testemunho do poder redentor de Deus. Foi um milagre pessoal, </w:t>
      </w:r>
      <w:r>
        <w:rPr>
          <w:rFonts w:ascii="Times New Roman" w:hAnsi="Times New Roman"/>
          <w:color w:val="FF0000"/>
          <w:lang w:val="pt-BR"/>
        </w:rPr>
        <w:t>desde daquele dia fui visitado por Deus e nunca mais senti o desejo de beber, foi uma libertação instantânea.</w:t>
      </w:r>
    </w:p>
    <w:p w14:paraId="58C197CB" w14:textId="77777777" w:rsidR="00E45AA5" w:rsidRDefault="00A71CB7">
      <w:pPr>
        <w:pStyle w:val="Textbody"/>
        <w:jc w:val="both"/>
        <w:rPr>
          <w:rFonts w:hint="eastAsia"/>
        </w:rPr>
      </w:pPr>
      <w:r>
        <w:rPr>
          <w:rFonts w:ascii="Times New Roman" w:hAnsi="Times New Roman"/>
          <w:color w:val="FF0000"/>
          <w:lang w:val="pt-BR"/>
        </w:rPr>
        <w:t>O vício da bebida era tão forte que todas as manhãs eu acordava trêmulo e precisava tomar uma dose de aguardente para melhorar, tamanho era o vício que me encontrava como um alcoólatra</w:t>
      </w:r>
      <w:r>
        <w:rPr>
          <w:rFonts w:ascii="Times New Roman" w:hAnsi="Times New Roman"/>
          <w:lang w:val="pt-BR"/>
        </w:rPr>
        <w:t xml:space="preserve">, uma intervenção divina que me mostrou que, mesmo quando a vida parece não ter mais sentido, o Senhor pode, e sempre pode, </w:t>
      </w:r>
      <w:r>
        <w:rPr>
          <w:rFonts w:ascii="Times New Roman" w:hAnsi="Times New Roman"/>
          <w:color w:val="FF0000"/>
          <w:lang w:val="pt-BR"/>
        </w:rPr>
        <w:t>liberta do cativeiro a alma que se sente mais aprisionada no fundo do poço.</w:t>
      </w:r>
    </w:p>
    <w:p w14:paraId="58C197CC" w14:textId="77777777" w:rsidR="00E45AA5" w:rsidRDefault="00A71CB7">
      <w:pPr>
        <w:pStyle w:val="Textbody"/>
        <w:jc w:val="both"/>
        <w:rPr>
          <w:rFonts w:hint="eastAsia"/>
        </w:rPr>
      </w:pPr>
      <w:r>
        <w:rPr>
          <w:rFonts w:ascii="Times New Roman" w:hAnsi="Times New Roman"/>
          <w:lang w:val="pt-BR"/>
        </w:rPr>
        <w:t xml:space="preserve">A partir daquele dia, minha vida assumiu um novo rumo. O vazio que eu tentara preencher com fama, drogas e álcool foi, de forma milagrosa, substituído por um desejo profundo de viver para Deus. O chamado que ouvi naquela manhã ressoava </w:t>
      </w:r>
      <w:r>
        <w:rPr>
          <w:rFonts w:ascii="Times New Roman" w:hAnsi="Times New Roman"/>
          <w:color w:val="FF0000"/>
          <w:lang w:val="pt-BR"/>
        </w:rPr>
        <w:t xml:space="preserve">nas batidas </w:t>
      </w:r>
      <w:r>
        <w:rPr>
          <w:rFonts w:ascii="Times New Roman" w:hAnsi="Times New Roman"/>
          <w:lang w:val="pt-BR"/>
        </w:rPr>
        <w:t>do meu coração, lembrando-me de que eu não estava mais destinado a ser um prisioneiro do desespero, mas sim um testemunho vivo da transformação que o amor divino pode realizar.</w:t>
      </w:r>
    </w:p>
    <w:p w14:paraId="58C197CD" w14:textId="77777777" w:rsidR="00E45AA5" w:rsidRDefault="00A71CB7">
      <w:pPr>
        <w:pStyle w:val="Textbody"/>
        <w:jc w:val="both"/>
        <w:rPr>
          <w:rFonts w:hint="eastAsia"/>
        </w:rPr>
      </w:pPr>
      <w:r>
        <w:rPr>
          <w:rFonts w:ascii="Times New Roman" w:hAnsi="Times New Roman"/>
          <w:lang w:val="pt-BR"/>
        </w:rPr>
        <w:t xml:space="preserve">Enquanto a memória daquele dia se fixa em minha mente, percebo que a verdadeira transformação não foi apenas o afastamento dos vícios, mas o renascimento de uma alma que, antes perdida, agora encontrava sua verdadeira identidade em Cristo. Foi o começo de uma nova </w:t>
      </w:r>
      <w:r>
        <w:rPr>
          <w:rFonts w:ascii="Times New Roman" w:hAnsi="Times New Roman"/>
          <w:color w:val="FF0000"/>
          <w:lang w:val="pt-BR"/>
        </w:rPr>
        <w:t>identidade em Cristo Jesus</w:t>
      </w:r>
      <w:r>
        <w:rPr>
          <w:rFonts w:ascii="Times New Roman" w:hAnsi="Times New Roman"/>
          <w:lang w:val="pt-BR"/>
        </w:rPr>
        <w:t>, onde o fundo do poço se tornou o ponto de partida para uma vida dedicada ao altar do Senhor.</w:t>
      </w:r>
    </w:p>
    <w:p w14:paraId="58C197CE" w14:textId="77777777" w:rsidR="00E45AA5" w:rsidRDefault="00A71CB7">
      <w:pPr>
        <w:pStyle w:val="Textbody"/>
        <w:jc w:val="both"/>
        <w:rPr>
          <w:rFonts w:hint="eastAsia"/>
        </w:rPr>
      </w:pPr>
      <w:r>
        <w:rPr>
          <w:rFonts w:ascii="Times New Roman" w:hAnsi="Times New Roman"/>
          <w:lang w:val="pt-BR"/>
        </w:rPr>
        <w:t xml:space="preserve">E assim, com a voz da salvação ecoando em minha alma, </w:t>
      </w:r>
      <w:proofErr w:type="gramStart"/>
      <w:r>
        <w:rPr>
          <w:rFonts w:ascii="Times New Roman" w:hAnsi="Times New Roman"/>
          <w:lang w:val="pt-BR"/>
        </w:rPr>
        <w:t>deixei para trás</w:t>
      </w:r>
      <w:proofErr w:type="gramEnd"/>
      <w:r>
        <w:rPr>
          <w:rFonts w:ascii="Times New Roman" w:hAnsi="Times New Roman"/>
          <w:lang w:val="pt-BR"/>
        </w:rPr>
        <w:t xml:space="preserve"> os fantasmas do passado. Eu não era mais o jovem atormentado pelo abandono e pelos vícios, eu era um CRENTE, um crente nordestino cuja vida fora resgatada pelo amor inabalável de Deus. A minha conversão foi um testemunho de que, mesmo nas trevas mais densas, há sempre uma luz pronta para nos guiar ao caminho da </w:t>
      </w:r>
      <w:r>
        <w:rPr>
          <w:rFonts w:ascii="Times New Roman" w:hAnsi="Times New Roman"/>
          <w:color w:val="FF0000"/>
          <w:lang w:val="pt-BR"/>
        </w:rPr>
        <w:t>salvação.</w:t>
      </w:r>
    </w:p>
    <w:p w14:paraId="58C197CF" w14:textId="77777777" w:rsidR="00E45AA5" w:rsidRDefault="00A71CB7">
      <w:pPr>
        <w:pStyle w:val="Textbody"/>
        <w:jc w:val="both"/>
        <w:rPr>
          <w:rFonts w:hint="eastAsia"/>
        </w:rPr>
      </w:pPr>
      <w:r>
        <w:rPr>
          <w:rFonts w:ascii="Times New Roman" w:hAnsi="Times New Roman"/>
          <w:lang w:val="pt-BR"/>
        </w:rPr>
        <w:t xml:space="preserve">Que este capítulo sirva de inspiração para todos aqueles que, em meio ao desespero, ainda acreditam na possibilidade de um recomeço. Pois se eu, que caminhei pelo fundo do poço, pude ser transformado pelo toque de Jesus, </w:t>
      </w:r>
      <w:proofErr w:type="gramStart"/>
      <w:r>
        <w:rPr>
          <w:rFonts w:ascii="Times New Roman" w:hAnsi="Times New Roman"/>
          <w:color w:val="FF0000"/>
          <w:lang w:val="pt-BR"/>
        </w:rPr>
        <w:t>e também</w:t>
      </w:r>
      <w:proofErr w:type="gramEnd"/>
      <w:r>
        <w:rPr>
          <w:rFonts w:ascii="Times New Roman" w:hAnsi="Times New Roman"/>
          <w:color w:val="FF0000"/>
          <w:lang w:val="pt-BR"/>
        </w:rPr>
        <w:t xml:space="preserve"> para familiares que </w:t>
      </w:r>
      <w:proofErr w:type="gramStart"/>
      <w:r>
        <w:rPr>
          <w:rFonts w:ascii="Times New Roman" w:hAnsi="Times New Roman"/>
          <w:color w:val="FF0000"/>
          <w:lang w:val="pt-BR"/>
        </w:rPr>
        <w:t>encontra-se</w:t>
      </w:r>
      <w:proofErr w:type="gramEnd"/>
      <w:r>
        <w:rPr>
          <w:rFonts w:ascii="Times New Roman" w:hAnsi="Times New Roman"/>
          <w:color w:val="FF0000"/>
          <w:lang w:val="pt-BR"/>
        </w:rPr>
        <w:t xml:space="preserve"> com entes queridos na mesma situação em que eu me encontrava, encorajo a você leitor para não desistir de orar, porque nos </w:t>
      </w:r>
      <w:r>
        <w:rPr>
          <w:rFonts w:ascii="Times New Roman" w:hAnsi="Times New Roman"/>
          <w:color w:val="FF0000"/>
          <w:lang w:val="pt-BR"/>
        </w:rPr>
        <w:t>momentos de dor e desespero a misericórdia e a graça de Deus vai alcançá-los, assim como me alcançou.</w:t>
      </w:r>
    </w:p>
    <w:p w14:paraId="58C197D0" w14:textId="77777777" w:rsidR="00E45AA5" w:rsidRDefault="00A71CB7">
      <w:pPr>
        <w:pStyle w:val="Textbody"/>
        <w:jc w:val="both"/>
        <w:rPr>
          <w:rFonts w:hint="eastAsia"/>
        </w:rPr>
      </w:pPr>
      <w:r>
        <w:rPr>
          <w:rFonts w:ascii="Times New Roman" w:hAnsi="Times New Roman"/>
          <w:lang w:val="pt-BR"/>
        </w:rPr>
        <w:t xml:space="preserve">Assim, com gratidão e reverência, lembro daquele dia como o ponto de virada em minha existência. Daquele domingo, em que, ao ouvir a voz de Jesus </w:t>
      </w:r>
      <w:r>
        <w:rPr>
          <w:rFonts w:ascii="Times New Roman" w:hAnsi="Times New Roman"/>
          <w:color w:val="FF0000"/>
          <w:lang w:val="pt-BR"/>
        </w:rPr>
        <w:t>Cristo me dizendo “pare” eu escolhi a vida</w:t>
      </w:r>
      <w:r>
        <w:rPr>
          <w:rFonts w:ascii="Times New Roman" w:hAnsi="Times New Roman"/>
          <w:lang w:val="pt-BR"/>
        </w:rPr>
        <w:t>, nasce a história de um crente nordestino que, do fundo do poço, foi erguido para o altar do Senhor. E é com essa mesma convicção que sigo adiante, comprometido a viver cada dia como um novo milagre, um novo testemunho da inabalável fidelidade de Deus.</w:t>
      </w:r>
    </w:p>
    <w:p w14:paraId="58C197D1" w14:textId="77777777" w:rsidR="00E45AA5" w:rsidRDefault="00A71CB7">
      <w:pPr>
        <w:pStyle w:val="Ttulo1"/>
        <w:pageBreakBefore/>
        <w:jc w:val="both"/>
        <w:rPr>
          <w:rFonts w:ascii="Times New Roman" w:hAnsi="Times New Roman"/>
          <w:lang w:val="pt-BR"/>
        </w:rPr>
      </w:pPr>
      <w:r>
        <w:rPr>
          <w:rFonts w:ascii="Times New Roman" w:hAnsi="Times New Roman"/>
          <w:lang w:val="pt-BR"/>
        </w:rPr>
        <w:lastRenderedPageBreak/>
        <w:t>Capítulo 4: Renúncias e Provações – O Caminho da Consagração</w:t>
      </w:r>
    </w:p>
    <w:p w14:paraId="58C197D2" w14:textId="77777777" w:rsidR="00E45AA5" w:rsidRDefault="00A71CB7">
      <w:pPr>
        <w:pStyle w:val="Textbody"/>
        <w:jc w:val="both"/>
        <w:rPr>
          <w:rFonts w:hint="eastAsia"/>
        </w:rPr>
      </w:pPr>
      <w:r>
        <w:rPr>
          <w:rFonts w:ascii="Times New Roman" w:hAnsi="Times New Roman"/>
          <w:lang w:val="pt-BR"/>
        </w:rPr>
        <w:t xml:space="preserve">Após aquele dia transformador em que a voz de Jesus </w:t>
      </w:r>
      <w:r>
        <w:rPr>
          <w:rFonts w:ascii="Times New Roman" w:hAnsi="Times New Roman"/>
          <w:color w:val="FF0000"/>
          <w:lang w:val="pt-BR"/>
        </w:rPr>
        <w:t>me resgatou da morte</w:t>
      </w:r>
      <w:r>
        <w:rPr>
          <w:rFonts w:ascii="Times New Roman" w:hAnsi="Times New Roman"/>
          <w:lang w:val="pt-BR"/>
        </w:rPr>
        <w:t xml:space="preserve">, minha vida começou a se desenhar de uma maneira que jamais imaginei. No instante em </w:t>
      </w:r>
      <w:r>
        <w:rPr>
          <w:rFonts w:ascii="Times New Roman" w:hAnsi="Times New Roman"/>
          <w:lang w:val="pt-BR"/>
        </w:rPr>
        <w:t xml:space="preserve">que decidi me entregar completamente a Deus, a caminhada rumo à consagração exigiu de mim uma série de renúncias que me afastaram dos prazeres do mundo e me conduziram a um período de intensas provações. Foi nesse período, repleto de sacrifícios e momentos de deserto </w:t>
      </w:r>
      <w:r>
        <w:rPr>
          <w:rFonts w:ascii="Times New Roman" w:hAnsi="Times New Roman"/>
          <w:color w:val="FF0000"/>
          <w:lang w:val="pt-BR"/>
        </w:rPr>
        <w:t xml:space="preserve">e crescimento </w:t>
      </w:r>
      <w:r>
        <w:rPr>
          <w:rFonts w:ascii="Times New Roman" w:hAnsi="Times New Roman"/>
          <w:lang w:val="pt-BR"/>
        </w:rPr>
        <w:t>espiritual, que aprendi a valorizar cada pequena bênção e a compreender o verdadeiro significado de viver para o Senhor.</w:t>
      </w:r>
    </w:p>
    <w:p w14:paraId="58C197D3" w14:textId="77777777" w:rsidR="00E45AA5" w:rsidRDefault="00A71CB7">
      <w:pPr>
        <w:pStyle w:val="Ttulo3"/>
        <w:jc w:val="both"/>
        <w:rPr>
          <w:rFonts w:ascii="Times New Roman" w:hAnsi="Times New Roman"/>
          <w:lang w:val="pt-BR"/>
        </w:rPr>
      </w:pPr>
      <w:r>
        <w:rPr>
          <w:rFonts w:ascii="Times New Roman" w:hAnsi="Times New Roman"/>
          <w:lang w:val="pt-BR"/>
        </w:rPr>
        <w:t>Renúncias do Passado</w:t>
      </w:r>
    </w:p>
    <w:p w14:paraId="58C197D4" w14:textId="77777777" w:rsidR="00E45AA5" w:rsidRDefault="00A71CB7">
      <w:pPr>
        <w:pStyle w:val="Textbody"/>
        <w:jc w:val="both"/>
        <w:rPr>
          <w:rFonts w:hint="eastAsia"/>
        </w:rPr>
      </w:pPr>
      <w:r>
        <w:rPr>
          <w:rFonts w:ascii="Times New Roman" w:hAnsi="Times New Roman"/>
          <w:lang w:val="pt-BR"/>
        </w:rPr>
        <w:t xml:space="preserve">Logo após a minha conversão, a vida que eu conhecia marcada por vícios e comportamentos autodestrutivos </w:t>
      </w:r>
      <w:proofErr w:type="gramStart"/>
      <w:r>
        <w:rPr>
          <w:rFonts w:ascii="Times New Roman" w:hAnsi="Times New Roman"/>
          <w:color w:val="FF0000"/>
          <w:lang w:val="pt-BR"/>
        </w:rPr>
        <w:t xml:space="preserve">deixei </w:t>
      </w:r>
      <w:r>
        <w:rPr>
          <w:rFonts w:ascii="Times New Roman" w:hAnsi="Times New Roman"/>
          <w:lang w:val="pt-BR"/>
        </w:rPr>
        <w:t>para trás</w:t>
      </w:r>
      <w:proofErr w:type="gramEnd"/>
      <w:r>
        <w:rPr>
          <w:rFonts w:ascii="Times New Roman" w:hAnsi="Times New Roman"/>
          <w:lang w:val="pt-BR"/>
        </w:rPr>
        <w:t>. Eu sabia, no fundo do meu ser, que para experimentar a plenitude da graça divina, seria necessário renunciar a tudo aquilo que alimentava meu antigo eu. Abandonei a fama que tinha conquistado nas bandas de forró, aquele sucesso efêmero que me fazia sentir momentaneamente valorizado, mas que, no fundo, era apenas um paliativo para preencher o vazio deixado pela ausência de amor verdadeiro.</w:t>
      </w:r>
    </w:p>
    <w:p w14:paraId="58C197D5" w14:textId="77777777" w:rsidR="00E45AA5" w:rsidRDefault="00A71CB7">
      <w:pPr>
        <w:pStyle w:val="Textbody"/>
        <w:jc w:val="both"/>
        <w:rPr>
          <w:rFonts w:hint="eastAsia"/>
        </w:rPr>
      </w:pPr>
      <w:r>
        <w:rPr>
          <w:rFonts w:ascii="Times New Roman" w:hAnsi="Times New Roman"/>
          <w:lang w:val="pt-BR"/>
        </w:rPr>
        <w:t xml:space="preserve">As festas e os bares, onde o álcool e as drogas eram companheiros frequentes, passaram a não ter mais lugar em minha vida. </w:t>
      </w:r>
      <w:r>
        <w:rPr>
          <w:rFonts w:ascii="Times New Roman" w:hAnsi="Times New Roman"/>
          <w:color w:val="FF0000"/>
          <w:lang w:val="pt-BR"/>
        </w:rPr>
        <w:t>As farras e as noites de bebedeiras</w:t>
      </w:r>
      <w:r>
        <w:rPr>
          <w:rFonts w:ascii="Times New Roman" w:hAnsi="Times New Roman"/>
          <w:lang w:val="pt-BR"/>
        </w:rPr>
        <w:t>, eram agora lembranças de um tempo em que eu buscava uma saída ilusória para o sofrimento. Reconheci que a bebida, que muitos chamavam de “droga legalizada”, era apenas a porta de entrada para outras substâncias e comportamentos que me afastavam cada vez mais do caminho da salvação.</w:t>
      </w:r>
    </w:p>
    <w:p w14:paraId="58C197D6" w14:textId="77777777" w:rsidR="00E45AA5" w:rsidRDefault="00A71CB7">
      <w:pPr>
        <w:pStyle w:val="Ttulo3"/>
        <w:jc w:val="both"/>
        <w:rPr>
          <w:rFonts w:ascii="Times New Roman" w:hAnsi="Times New Roman"/>
          <w:lang w:val="pt-BR"/>
        </w:rPr>
      </w:pPr>
      <w:r>
        <w:rPr>
          <w:rFonts w:ascii="Times New Roman" w:hAnsi="Times New Roman"/>
          <w:lang w:val="pt-BR"/>
        </w:rPr>
        <w:t>O Custo da Renúncia</w:t>
      </w:r>
    </w:p>
    <w:p w14:paraId="58C197D7" w14:textId="77777777" w:rsidR="00E45AA5" w:rsidRDefault="00A71CB7">
      <w:pPr>
        <w:pStyle w:val="Textbody"/>
        <w:jc w:val="both"/>
        <w:rPr>
          <w:rFonts w:hint="eastAsia"/>
        </w:rPr>
      </w:pPr>
      <w:r>
        <w:rPr>
          <w:rFonts w:ascii="Times New Roman" w:hAnsi="Times New Roman"/>
          <w:lang w:val="pt-BR"/>
        </w:rPr>
        <w:t xml:space="preserve">A renúncia não se limitou apenas à vida de excessos. Ela se estendeu também ao mundo da música, um mundo no qual eu tinha investido tanto talento e dedicação. As composições, as bandas, o orgulho de ser sócio majoritário e o reconhecimento que vinha das rádios e programas de televisão eram tesouros que, por muito tempo, alimentei com o coração, </w:t>
      </w:r>
      <w:r>
        <w:rPr>
          <w:rFonts w:ascii="Times New Roman" w:hAnsi="Times New Roman"/>
          <w:color w:val="FF0000"/>
          <w:lang w:val="pt-BR"/>
        </w:rPr>
        <w:t>deixei tudo para trás</w:t>
      </w:r>
      <w:r>
        <w:rPr>
          <w:rFonts w:ascii="Times New Roman" w:hAnsi="Times New Roman"/>
          <w:lang w:val="pt-BR"/>
        </w:rPr>
        <w:t>. No entanto, percebi que a verdadeira riqueza não se encontrava nos acordes e nas melodias do sucesso passageiro, mas sim na intimidade com Deus e na transformação que Ele operava em minha alma.</w:t>
      </w:r>
    </w:p>
    <w:p w14:paraId="58C197D8" w14:textId="77777777" w:rsidR="00E45AA5" w:rsidRDefault="00A71CB7">
      <w:pPr>
        <w:pStyle w:val="Textbody"/>
        <w:jc w:val="both"/>
        <w:rPr>
          <w:rFonts w:ascii="Times New Roman" w:hAnsi="Times New Roman"/>
          <w:lang w:val="pt-BR"/>
        </w:rPr>
      </w:pPr>
      <w:r>
        <w:rPr>
          <w:rFonts w:ascii="Times New Roman" w:hAnsi="Times New Roman"/>
          <w:lang w:val="pt-BR"/>
        </w:rPr>
        <w:t xml:space="preserve">Chegou o momento em que precisei </w:t>
      </w:r>
      <w:proofErr w:type="gramStart"/>
      <w:r>
        <w:rPr>
          <w:rFonts w:ascii="Times New Roman" w:hAnsi="Times New Roman"/>
          <w:lang w:val="pt-BR"/>
        </w:rPr>
        <w:t>abrir mão das</w:t>
      </w:r>
      <w:proofErr w:type="gramEnd"/>
      <w:r>
        <w:rPr>
          <w:rFonts w:ascii="Times New Roman" w:hAnsi="Times New Roman"/>
          <w:lang w:val="pt-BR"/>
        </w:rPr>
        <w:t xml:space="preserve"> minhas músicas, das minhas composições e até mesmo do status que a fama me proporcionava. Foi uma decisão dolorosa e para muitos, incompreensível, mas era o único caminho para que eu pudesse ser verdadeiramente consagrado ao Senhor. A única coisa que decidi levar comigo foi uma caixa de som, minha guitarra e uma pedaleira. </w:t>
      </w:r>
    </w:p>
    <w:p w14:paraId="58C197D9" w14:textId="77777777" w:rsidR="00E45AA5" w:rsidRDefault="00A71CB7">
      <w:pPr>
        <w:pStyle w:val="Textbody"/>
        <w:jc w:val="both"/>
        <w:rPr>
          <w:rFonts w:hint="eastAsia"/>
        </w:rPr>
      </w:pPr>
      <w:r>
        <w:rPr>
          <w:rFonts w:ascii="Times New Roman" w:hAnsi="Times New Roman"/>
          <w:color w:val="FF0000"/>
          <w:lang w:val="pt-BR"/>
        </w:rPr>
        <w:t xml:space="preserve">Esses instrumentos, antes usados para exaltar um sucesso mundano, foi ofertado para a igreja, na qual eu congregava e que passaria a exaltar o nome de Deus, no início da minha conversão recebi um convite para participar do ministério de louvor, mas decidir não participar naquele momento, pois o meu foco era crescer espiritualmente, comecei a ter muita sede de Deus e encontrei refúgio no círculo de oração que se reunia no culto matutino às 5h e também na escola bíblica dominical onde foram a minha base para </w:t>
      </w:r>
      <w:r>
        <w:rPr>
          <w:rFonts w:ascii="Times New Roman" w:hAnsi="Times New Roman"/>
          <w:color w:val="FF0000"/>
          <w:lang w:val="pt-BR"/>
        </w:rPr>
        <w:t>o crescimento espiritual.</w:t>
      </w:r>
    </w:p>
    <w:p w14:paraId="58C197DA" w14:textId="77777777" w:rsidR="00E45AA5" w:rsidRDefault="00A71CB7">
      <w:pPr>
        <w:pStyle w:val="Ttulo3"/>
        <w:jc w:val="both"/>
        <w:rPr>
          <w:rFonts w:ascii="Times New Roman" w:hAnsi="Times New Roman"/>
          <w:lang w:val="pt-BR"/>
        </w:rPr>
      </w:pPr>
      <w:r>
        <w:rPr>
          <w:rFonts w:ascii="Times New Roman" w:hAnsi="Times New Roman"/>
          <w:lang w:val="pt-BR"/>
        </w:rPr>
        <w:lastRenderedPageBreak/>
        <w:t>Provocações e Testes no Deserto</w:t>
      </w:r>
    </w:p>
    <w:p w14:paraId="58C197DB" w14:textId="77777777" w:rsidR="00E45AA5" w:rsidRDefault="00A71CB7">
      <w:pPr>
        <w:pStyle w:val="Textbody"/>
        <w:jc w:val="both"/>
        <w:rPr>
          <w:rFonts w:hint="eastAsia"/>
        </w:rPr>
      </w:pPr>
      <w:r>
        <w:rPr>
          <w:rFonts w:ascii="Times New Roman" w:hAnsi="Times New Roman"/>
          <w:lang w:val="pt-BR"/>
        </w:rPr>
        <w:t xml:space="preserve">Ao renunciar a tudo aquilo que me prendia ao antigo eu, comecei a enfrentar um período de provações intensas. </w:t>
      </w:r>
      <w:r>
        <w:rPr>
          <w:rFonts w:ascii="Times New Roman" w:hAnsi="Times New Roman"/>
          <w:color w:val="FF0000"/>
          <w:lang w:val="pt-BR"/>
        </w:rPr>
        <w:t>Após o término de um relacionamento, onde tive a minha primeira filha Alice Regina</w:t>
      </w:r>
      <w:r>
        <w:rPr>
          <w:rFonts w:ascii="Times New Roman" w:hAnsi="Times New Roman"/>
          <w:lang w:val="pt-BR"/>
        </w:rPr>
        <w:t xml:space="preserve">. Voltei para a casa de minha mãe, um </w:t>
      </w:r>
      <w:r>
        <w:rPr>
          <w:rFonts w:ascii="Times New Roman" w:hAnsi="Times New Roman"/>
          <w:color w:val="FF0000"/>
          <w:lang w:val="pt-BR"/>
        </w:rPr>
        <w:t>lar</w:t>
      </w:r>
      <w:r>
        <w:rPr>
          <w:rFonts w:ascii="Times New Roman" w:hAnsi="Times New Roman"/>
          <w:lang w:val="pt-BR"/>
        </w:rPr>
        <w:t xml:space="preserve"> modesto que, apesar das privações, representava a única estabilidade que eu tinha. Ali, num ambiente de isolamento e deserto, comecei a sentir a força dos testes que Deus preparava para mim. A vida na casa da minha mãe foi marcada por uma série de desafios </w:t>
      </w:r>
      <w:r>
        <w:rPr>
          <w:rFonts w:ascii="Times New Roman" w:hAnsi="Times New Roman"/>
          <w:color w:val="FF0000"/>
          <w:lang w:val="pt-BR"/>
        </w:rPr>
        <w:t xml:space="preserve">como </w:t>
      </w:r>
      <w:r>
        <w:rPr>
          <w:rFonts w:ascii="Times New Roman" w:hAnsi="Times New Roman"/>
          <w:lang w:val="pt-BR"/>
        </w:rPr>
        <w:t xml:space="preserve">a solidão e as tentações do mundo exterior. </w:t>
      </w:r>
      <w:r>
        <w:rPr>
          <w:rFonts w:ascii="Times New Roman" w:hAnsi="Times New Roman"/>
          <w:color w:val="FF0000"/>
          <w:lang w:val="pt-BR"/>
        </w:rPr>
        <w:t>Lembro-me que nos primeiros dias na casa de minha mãe, dormindo no chão da sala, s</w:t>
      </w:r>
      <w:r>
        <w:rPr>
          <w:rFonts w:ascii="Times New Roman" w:hAnsi="Times New Roman"/>
          <w:color w:val="FF0000"/>
          <w:lang w:val="pt-BR"/>
        </w:rPr>
        <w:t>enti algo gelado no meu peito, afastei rapidamente e ligando a luz vi que era um sapo cururu assustado afastei rapidamente e a voz do inimigo na minha mente me afrontava: “Cadê o seu Deus agora?”.</w:t>
      </w:r>
    </w:p>
    <w:p w14:paraId="58C197DC"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Depois de ter renunciado à banda e aos diretos autorais das minhas composições, perdi completamente minha fonte de renda, pois não havia outra profissão que eu soubesse exercer além de tocar instrumentos musicais era a única habilidade que eu tinha. Os estudos eu já havia abandonado há muito tempo, minha formação tinha ido apenas até a quarta série. Assim, me vi totalmente desprovido de recursos financeiros, enfrentando uma fase severa de provação. </w:t>
      </w:r>
    </w:p>
    <w:p w14:paraId="58C197DD" w14:textId="77777777" w:rsidR="00E45AA5" w:rsidRDefault="00A71CB7">
      <w:pPr>
        <w:spacing w:after="140" w:line="276" w:lineRule="auto"/>
        <w:jc w:val="both"/>
        <w:textAlignment w:val="auto"/>
        <w:rPr>
          <w:rFonts w:ascii="Times New Roman" w:eastAsia="Times New Roman" w:hAnsi="Times New Roman" w:cs="Times New Roman"/>
          <w:color w:val="FF0000"/>
          <w:kern w:val="0"/>
          <w:lang w:eastAsia="pt-BR" w:bidi="ar-SA"/>
        </w:rPr>
      </w:pPr>
      <w:r>
        <w:rPr>
          <w:rFonts w:ascii="Times New Roman" w:eastAsia="Times New Roman" w:hAnsi="Times New Roman" w:cs="Times New Roman"/>
          <w:color w:val="FF0000"/>
          <w:kern w:val="0"/>
          <w:lang w:eastAsia="pt-BR" w:bidi="ar-SA"/>
        </w:rPr>
        <w:t>Lembro-me de andar pelas ruas usando um par de sandálias Havaianas trocadas, uma azul e outra amarela, não era escolha, mas sim uma necessidade. Eu sequer tinha dinheiro para comprar um par novo. Aquela situação me oprimia algumas vezes, mas não tirava o brilho do meu rosto de estar passando por essa prova dando glória a Deus, o sorriso era a minha marca dentro dessa provação, as pessoas ficavam sem entender como havia alegria vivendo esse deserto, mas eu agora estava sendo preenchido pelo amor de Jesus, aq</w:t>
      </w:r>
      <w:r>
        <w:rPr>
          <w:rFonts w:ascii="Times New Roman" w:eastAsia="Times New Roman" w:hAnsi="Times New Roman" w:cs="Times New Roman"/>
          <w:color w:val="FF0000"/>
          <w:kern w:val="0"/>
          <w:lang w:eastAsia="pt-BR" w:bidi="ar-SA"/>
        </w:rPr>
        <w:t>uele vazio tinha sido completamente ocupado por Ele.</w:t>
      </w:r>
    </w:p>
    <w:p w14:paraId="58C197DE"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Nessa fase difícil, Deus supria exatamente na medida da necessidade, a provisão chegava nos mínimos detalhes, recordo-me bem de um dia em que eu que estava com a barba grande e orei a Deus pedindo algo simples, por um prestobarba. No mesmo dia, já à tarde, alguém bateu à porta, era uma pessoa que pediu para a minha mãe me entregar uma sacola, dizendo que Deus havia mandado entregar e quando eu abri tinha dois prestobarbas, essa experiência ficou gravada para sempre na minha memória, foi como se o próprio De</w:t>
      </w:r>
      <w:r>
        <w:rPr>
          <w:rFonts w:ascii="Times New Roman" w:hAnsi="Times New Roman"/>
          <w:color w:val="FF0000"/>
          <w:lang w:val="pt-BR"/>
        </w:rPr>
        <w:t xml:space="preserve">us quisesse me lembrar que Ele cuida até dos detalhes mais simples. </w:t>
      </w:r>
    </w:p>
    <w:p w14:paraId="58C197DF" w14:textId="77777777" w:rsidR="00E45AA5" w:rsidRDefault="00A71CB7">
      <w:pPr>
        <w:pStyle w:val="Textbody"/>
        <w:jc w:val="both"/>
        <w:rPr>
          <w:rFonts w:hint="eastAsia"/>
        </w:rPr>
      </w:pPr>
      <w:r>
        <w:rPr>
          <w:rFonts w:ascii="Times New Roman" w:hAnsi="Times New Roman"/>
          <w:lang w:val="pt-BR"/>
        </w:rPr>
        <w:t xml:space="preserve">Nesses dias de prova, o deserto se transformava num campo de batalha espiritual. Eu enfrentava tentações que vinham, muitas vezes, em formas inesperadas, desde o repúdio das pessoas que zombavam da minha antiga vida até dos ataques do inimigo, </w:t>
      </w:r>
      <w:r>
        <w:rPr>
          <w:rFonts w:ascii="Times New Roman" w:hAnsi="Times New Roman"/>
          <w:color w:val="FF0000"/>
          <w:lang w:val="pt-BR"/>
        </w:rPr>
        <w:t>através de muitos pesadelos com as velhas práticas do passado</w:t>
      </w:r>
      <w:r>
        <w:rPr>
          <w:rFonts w:ascii="Times New Roman" w:hAnsi="Times New Roman"/>
          <w:lang w:val="pt-BR"/>
        </w:rPr>
        <w:t>. Lembro-me de noites em que, debaixo do frio e da solidão, orava e jejuava com um fervor quase desesperado, buscando na intimidade com Deus a força para resistir à tentação de voltar atrás.</w:t>
      </w:r>
    </w:p>
    <w:p w14:paraId="58C197E0" w14:textId="77777777" w:rsidR="00E45AA5" w:rsidRDefault="00A71CB7">
      <w:pPr>
        <w:pStyle w:val="Textbody"/>
        <w:jc w:val="both"/>
        <w:rPr>
          <w:rFonts w:hint="eastAsia"/>
        </w:rPr>
      </w:pPr>
      <w:r>
        <w:rPr>
          <w:rFonts w:ascii="Times New Roman" w:hAnsi="Times New Roman"/>
          <w:lang w:val="pt-BR"/>
        </w:rPr>
        <w:t xml:space="preserve">Houve também momentos de testes externos, em que o ambiente ao meu redor se tornava um espelho da batalha interna que eu travava. Uma experiência marcante foi o episódio envolvendo uma antiga companheira musical, </w:t>
      </w:r>
      <w:r>
        <w:rPr>
          <w:rFonts w:ascii="Times New Roman" w:hAnsi="Times New Roman"/>
          <w:color w:val="FF0000"/>
          <w:lang w:val="pt-BR"/>
        </w:rPr>
        <w:t>chamada Aninha</w:t>
      </w:r>
      <w:r>
        <w:rPr>
          <w:rFonts w:ascii="Times New Roman" w:hAnsi="Times New Roman"/>
          <w:lang w:val="pt-BR"/>
        </w:rPr>
        <w:t xml:space="preserve">, em uma oportunidade, desafiou a minha decisão de renunciar às bandas. </w:t>
      </w:r>
      <w:r>
        <w:rPr>
          <w:rFonts w:ascii="Times New Roman" w:hAnsi="Times New Roman"/>
          <w:color w:val="FF0000"/>
          <w:lang w:val="pt-BR"/>
        </w:rPr>
        <w:t xml:space="preserve">Havia surgido uma </w:t>
      </w:r>
      <w:r>
        <w:rPr>
          <w:rFonts w:ascii="Times New Roman" w:hAnsi="Times New Roman"/>
          <w:color w:val="FF0000"/>
          <w:lang w:val="pt-BR"/>
        </w:rPr>
        <w:t>proposta tentadora para tocar em uma festa para os políticos na cidade, que incluía uma considerável quantia financeira, Aninha que era a cantora e eu tocava violão para ela, também estava precisando do valor do cachê</w:t>
      </w:r>
      <w:r>
        <w:rPr>
          <w:rFonts w:ascii="Times New Roman" w:hAnsi="Times New Roman"/>
          <w:lang w:val="pt-BR"/>
        </w:rPr>
        <w:t xml:space="preserve">. Recusei de forma categórica, mesmo que isso significasse perder uma amizade valiosa. Esse episódio me mostrou que a verdadeira consagração exige coragem para dizer “não” às tentações, mesmo quando elas vêm de pessoas que </w:t>
      </w:r>
      <w:r>
        <w:rPr>
          <w:rFonts w:ascii="Times New Roman" w:hAnsi="Times New Roman"/>
          <w:color w:val="FF0000"/>
          <w:lang w:val="pt-BR"/>
        </w:rPr>
        <w:t>estimámos.</w:t>
      </w:r>
    </w:p>
    <w:p w14:paraId="58C197E1"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lastRenderedPageBreak/>
        <w:t>Naquele dia, tomei uma decisão que mudaria para sempre o rumo da minha vida, nunca mais tocaria para o mundo, meu dom e talento seriam exclusivamente somente para Deus, com essa convicção no coração, fui até a casa do pastor Renato, que era meu pastor na época, contei a situação que havia enfrentado com a Aninha e pedi que ele me consagrasse para Deus. O pastor me alertou sobre o peso e a seriedade daquela decisão, mas eu estava decidido e convicto no meu coração.</w:t>
      </w:r>
    </w:p>
    <w:p w14:paraId="58C197E2"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Então ele procurou o óleo da unção, como não havia encontrado disse: “só tenho óleo </w:t>
      </w:r>
      <w:proofErr w:type="spellStart"/>
      <w:r>
        <w:rPr>
          <w:rFonts w:ascii="Times New Roman" w:hAnsi="Times New Roman"/>
          <w:color w:val="FF0000"/>
          <w:lang w:val="pt-BR"/>
        </w:rPr>
        <w:t>soya</w:t>
      </w:r>
      <w:proofErr w:type="spellEnd"/>
      <w:r>
        <w:rPr>
          <w:rFonts w:ascii="Times New Roman" w:hAnsi="Times New Roman"/>
          <w:color w:val="FF0000"/>
          <w:lang w:val="pt-BR"/>
        </w:rPr>
        <w:t xml:space="preserve">, de cozinha”. Respondi sem hesitar: “não tem importância, pode me ungir com </w:t>
      </w:r>
      <w:proofErr w:type="spellStart"/>
      <w:r>
        <w:rPr>
          <w:rFonts w:ascii="Times New Roman" w:hAnsi="Times New Roman"/>
          <w:color w:val="FF0000"/>
          <w:lang w:val="pt-BR"/>
        </w:rPr>
        <w:t>soya</w:t>
      </w:r>
      <w:proofErr w:type="spellEnd"/>
      <w:r>
        <w:rPr>
          <w:rFonts w:ascii="Times New Roman" w:hAnsi="Times New Roman"/>
          <w:color w:val="FF0000"/>
          <w:lang w:val="pt-BR"/>
        </w:rPr>
        <w:t xml:space="preserve"> mesmo”. E ali, com aquele óleo simples, mas com uma entrega verdadeira, Deus recebeu a minha consagração, meus talentos foram dedicados apenas para o louvor e para glória do Senhor. Tempos depois Aninha se converteu e entendeu a minha decisão naquela época e hoje, ela também é uma serva fiel do Senhor.</w:t>
      </w:r>
    </w:p>
    <w:p w14:paraId="58C197E3" w14:textId="77777777" w:rsidR="00E45AA5" w:rsidRDefault="00A71CB7">
      <w:pPr>
        <w:pStyle w:val="Ttulo3"/>
        <w:jc w:val="both"/>
        <w:rPr>
          <w:rFonts w:ascii="Times New Roman" w:hAnsi="Times New Roman"/>
          <w:lang w:val="pt-BR"/>
        </w:rPr>
      </w:pPr>
      <w:r>
        <w:rPr>
          <w:rFonts w:ascii="Times New Roman" w:hAnsi="Times New Roman"/>
          <w:lang w:val="pt-BR"/>
        </w:rPr>
        <w:t>Sinais e Unções Divinas</w:t>
      </w:r>
    </w:p>
    <w:p w14:paraId="58C197E4" w14:textId="77777777" w:rsidR="00E45AA5" w:rsidRDefault="00A71CB7">
      <w:pPr>
        <w:pStyle w:val="Textbody"/>
        <w:jc w:val="both"/>
        <w:rPr>
          <w:rFonts w:hint="eastAsia"/>
        </w:rPr>
      </w:pPr>
      <w:r>
        <w:rPr>
          <w:rFonts w:ascii="Times New Roman" w:hAnsi="Times New Roman"/>
          <w:lang w:val="pt-BR"/>
        </w:rPr>
        <w:t xml:space="preserve">Em meio a tantas renúncias e provações, Deus não tardou a demonstrar que estava, de fato, presente e operante na minha vida. Durante esse período de deserto, comecei a receber sinais </w:t>
      </w:r>
      <w:proofErr w:type="gramStart"/>
      <w:r>
        <w:rPr>
          <w:rFonts w:ascii="Times New Roman" w:hAnsi="Times New Roman"/>
          <w:lang w:val="pt-BR"/>
        </w:rPr>
        <w:t>que</w:t>
      </w:r>
      <w:proofErr w:type="gramEnd"/>
      <w:r>
        <w:rPr>
          <w:rFonts w:ascii="Times New Roman" w:hAnsi="Times New Roman"/>
          <w:lang w:val="pt-BR"/>
        </w:rPr>
        <w:t xml:space="preserve">, mesmo que sutis, mas carregados de significado que se transformavam em confirmações claras de que o Senhor estava me preparando um </w:t>
      </w:r>
      <w:r>
        <w:rPr>
          <w:rFonts w:ascii="Times New Roman" w:hAnsi="Times New Roman"/>
          <w:color w:val="FF0000"/>
          <w:lang w:val="pt-BR"/>
        </w:rPr>
        <w:t>vaso de honra</w:t>
      </w:r>
      <w:r>
        <w:rPr>
          <w:rFonts w:ascii="Times New Roman" w:hAnsi="Times New Roman"/>
          <w:lang w:val="pt-BR"/>
        </w:rPr>
        <w:t xml:space="preserve">. </w:t>
      </w:r>
      <w:r>
        <w:rPr>
          <w:rFonts w:ascii="Times New Roman" w:hAnsi="Times New Roman"/>
          <w:color w:val="FF0000"/>
          <w:lang w:val="pt-BR"/>
        </w:rPr>
        <w:t>Foi nesse tempo que intensifiquei minha busca por Ele, todas as noites, eu subia ao monte conhecido como “monte do Seu Juvenal”, ali passava madrugadas em oração, derramando minha alma diante de Deus e buscando a Sua face com todo o meu coração.</w:t>
      </w:r>
    </w:p>
    <w:p w14:paraId="58C197E5" w14:textId="77777777" w:rsidR="00E45AA5" w:rsidRDefault="00A71CB7">
      <w:pPr>
        <w:suppressAutoHyphens w:val="0"/>
        <w:spacing w:after="140" w:line="276" w:lineRule="auto"/>
        <w:jc w:val="both"/>
        <w:textAlignment w:val="auto"/>
        <w:rPr>
          <w:rFonts w:hint="eastAsia"/>
        </w:rPr>
      </w:pPr>
      <w:r>
        <w:rPr>
          <w:rFonts w:ascii="Times New Roman" w:hAnsi="Times New Roman"/>
          <w:color w:val="FF0000"/>
        </w:rPr>
        <w:t xml:space="preserve">Nesse lugar recebi as promessas que hoje vejo se cumprindo ao longo da minha jornada, Deus as tem confirmado em cada fase da minha vida e ainda tem as que irão se cumprir. </w:t>
      </w:r>
      <w:r>
        <w:rPr>
          <w:rFonts w:ascii="Times New Roman" w:eastAsia="Times New Roman" w:hAnsi="Times New Roman" w:cs="Times New Roman"/>
          <w:color w:val="FF0000"/>
          <w:kern w:val="0"/>
          <w:lang w:eastAsia="pt-BR" w:bidi="ar-SA"/>
        </w:rPr>
        <w:t>Foi também nesse monte que o Senhor se revelou a mim de maneira extraordinária, entregando-me dons espirituais e fortalecendo meu chamado.</w:t>
      </w:r>
    </w:p>
    <w:p w14:paraId="58C197E6"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Mas quando descia do monte muitas vezes duvidei das palavras grandiosas que recebia porque contrastava com a realidade distante que estava vivendo de provações e privações, andando com sandália trocada uma azul e outra amarela. Nesse tempo Deus já estava me usando em oportunidades durante os cultos para louvar, teve um culto em uma igreja chamada Canaã em Lajes, onde me deram uma oportunidade.</w:t>
      </w:r>
    </w:p>
    <w:p w14:paraId="58C197E7"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Quando eu estava a caminho do altar, a sandália que já era trocada quebrou a correia, na hora os irmãos riram e eu envergonhado levantei a sandália e disse: “Estou passando pela prova, mas Deus vai me dá vitória” e naquele dia com a sandália levantada cantei uma música por título, vai dar tudo certo, a glória de Deus desceu na igreja. No outro dia o pastor da igreja me chamou em sua casa e me presenteou com uma sandália nova.</w:t>
      </w:r>
    </w:p>
    <w:p w14:paraId="58C197E8"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Um dos sinais de Deus que ficou marcado na minha história foi algo simples, mas era nas pequenas coisas que aprendi a enxergar a fidelidade d’Ele. Fazia muito tempo que não comia queijo com doce, uma das minhas sobremesas favoritas. Certo dia, eu estava em jejum, que só iria entregar às 18h, naquele momento, estava em uma visita, pregando a palavra de Deus, a dona da casa, muito gentil, me disse: “vou preparar um lanche para você”, respondi que naquele momento não poderia comer, como não era cristã, a senho</w:t>
      </w:r>
      <w:r>
        <w:rPr>
          <w:rFonts w:ascii="Times New Roman" w:hAnsi="Times New Roman"/>
          <w:color w:val="FF0000"/>
          <w:lang w:val="pt-BR"/>
        </w:rPr>
        <w:t xml:space="preserve">ra me respondeu: “Você </w:t>
      </w:r>
      <w:proofErr w:type="gramStart"/>
      <w:r>
        <w:rPr>
          <w:rFonts w:ascii="Times New Roman" w:hAnsi="Times New Roman"/>
          <w:color w:val="FF0000"/>
          <w:lang w:val="pt-BR"/>
        </w:rPr>
        <w:t>tá</w:t>
      </w:r>
      <w:proofErr w:type="gramEnd"/>
      <w:r>
        <w:rPr>
          <w:rFonts w:ascii="Times New Roman" w:hAnsi="Times New Roman"/>
          <w:color w:val="FF0000"/>
          <w:lang w:val="pt-BR"/>
        </w:rPr>
        <w:t xml:space="preserve"> com esse negócio dos crentes de passar fome? Quando você entregar, eu preparo o lanche”.  </w:t>
      </w:r>
    </w:p>
    <w:p w14:paraId="58C197E9" w14:textId="77777777" w:rsidR="00E45AA5" w:rsidRDefault="00A71CB7">
      <w:pPr>
        <w:pStyle w:val="Textbody"/>
        <w:jc w:val="both"/>
        <w:rPr>
          <w:rFonts w:hint="eastAsia"/>
        </w:rPr>
      </w:pPr>
      <w:r>
        <w:rPr>
          <w:rFonts w:ascii="Times New Roman" w:hAnsi="Times New Roman"/>
          <w:color w:val="FF0000"/>
          <w:lang w:val="pt-BR"/>
        </w:rPr>
        <w:lastRenderedPageBreak/>
        <w:t xml:space="preserve">Quando chegou o horário de entregar o jejum, pedi licença e fui ao </w:t>
      </w:r>
      <w:r>
        <w:rPr>
          <w:rFonts w:ascii="Times New Roman" w:hAnsi="Times New Roman"/>
          <w:color w:val="FF0000"/>
          <w:lang w:val="pt-BR"/>
        </w:rPr>
        <w:t>banheiro para orar, fiz uma oração sincera, apresentando as minhas causas e no final, falei como uma criança que pede um presente ao pai: “Pai, faz tanto tempo que não como queijo com doce, como o sinal de que o Senhor está comigo, me dê um queijo com doce”. Voltei para a sala e para minha surpresa, a dona da casa vinha em minha direção com um pires coberto de guardanapo e me entregou e disse: “aqui está o seu lanche”, quando levantei o guardanapo, lá estava o queijo com doce. Naquele momento, as lágrimas d</w:t>
      </w:r>
      <w:r>
        <w:rPr>
          <w:rFonts w:ascii="Times New Roman" w:hAnsi="Times New Roman"/>
          <w:color w:val="FF0000"/>
          <w:lang w:val="pt-BR"/>
        </w:rPr>
        <w:t>esceram e os que estavam na casa ficaram sem entender a minha reação, mas eu e Deus sabíamos exatamente o que aquela simples sobremesa representava, um lembrete de que Ele ouve e se importa.</w:t>
      </w:r>
    </w:p>
    <w:p w14:paraId="58C197EA" w14:textId="77777777" w:rsidR="00E45AA5" w:rsidRDefault="00A71CB7">
      <w:pPr>
        <w:pStyle w:val="Textbody"/>
        <w:jc w:val="both"/>
        <w:rPr>
          <w:rFonts w:hint="eastAsia"/>
        </w:rPr>
      </w:pPr>
      <w:r>
        <w:rPr>
          <w:rFonts w:ascii="Times New Roman" w:hAnsi="Times New Roman"/>
          <w:lang w:val="pt-BR"/>
        </w:rPr>
        <w:t xml:space="preserve">Outra experiência que ficou gravada na memória foi </w:t>
      </w:r>
      <w:r>
        <w:rPr>
          <w:rFonts w:ascii="Times New Roman" w:hAnsi="Times New Roman"/>
          <w:color w:val="FF0000"/>
          <w:lang w:val="pt-BR"/>
        </w:rPr>
        <w:t>a</w:t>
      </w:r>
      <w:r>
        <w:rPr>
          <w:rFonts w:ascii="Times New Roman" w:hAnsi="Times New Roman"/>
          <w:lang w:val="pt-BR"/>
        </w:rPr>
        <w:t xml:space="preserve"> da rádio </w:t>
      </w:r>
      <w:r>
        <w:rPr>
          <w:rFonts w:ascii="Times New Roman" w:hAnsi="Times New Roman"/>
          <w:color w:val="FF0000"/>
          <w:lang w:val="pt-BR"/>
        </w:rPr>
        <w:t>evangélica.</w:t>
      </w:r>
      <w:r>
        <w:rPr>
          <w:rFonts w:ascii="Times New Roman" w:hAnsi="Times New Roman"/>
          <w:lang w:val="pt-BR"/>
        </w:rPr>
        <w:t xml:space="preserve"> Em uma época em que a solidão e a dor se faziam intensas, </w:t>
      </w:r>
      <w:r>
        <w:rPr>
          <w:rFonts w:ascii="Times New Roman" w:hAnsi="Times New Roman"/>
          <w:color w:val="FF0000"/>
          <w:lang w:val="pt-BR"/>
        </w:rPr>
        <w:t xml:space="preserve">eu pedi a Deus um rádio para poder ouvir um culto que era transmitido uma vez por semana, chamado culto da restauração, transmitido pela Assembleia de Deus em Natal, era um dia inteiro de palavra, oração e louvor. No dia anterior ao culto, uma irmã chegou em minha casa carregando um rádio simples, entregou-me como quem sabia que estava cumprindo uma missão, meu coração se encheu de alegria com a oração respondida, mas havia um </w:t>
      </w:r>
      <w:r>
        <w:rPr>
          <w:rFonts w:ascii="Times New Roman" w:hAnsi="Times New Roman"/>
          <w:color w:val="FF0000"/>
          <w:lang w:val="pt-BR"/>
        </w:rPr>
        <w:t xml:space="preserve">detalhe curioso, o rádio tinha os dois decks de fita quebrados e só sintonizava justamente a estação que transmitia o culto, glória a Deus! </w:t>
      </w:r>
    </w:p>
    <w:p w14:paraId="58C197EB"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Quando o culto já estava acontecendo, eu estava ali, abraçado ao rádio, orando e chorando pedindo uma resposta para a situação que eu estava vivendo, foi então que, do outro lado, o pregador parou a pregação e disse: “Ei você que está aí abraçado com esse rádio, eu te coloquei nesse deserto para ouvir a Minha voz, porque você não parava para Me ouvir, estou te preparando para viver as Minhas promessas, diz o Senhor”. Aos prantos naquele momento glorifiquei a Deus porque era exatamente o que eu precisava ouv</w:t>
      </w:r>
      <w:r>
        <w:rPr>
          <w:rFonts w:ascii="Times New Roman" w:hAnsi="Times New Roman"/>
          <w:color w:val="FF0000"/>
          <w:lang w:val="pt-BR"/>
        </w:rPr>
        <w:t>ir para ter forças e continuar minha caminhada cristã.</w:t>
      </w:r>
    </w:p>
    <w:p w14:paraId="58C197EC" w14:textId="77777777" w:rsidR="00E45AA5" w:rsidRDefault="00A71CB7">
      <w:pPr>
        <w:pStyle w:val="Textbody"/>
        <w:jc w:val="both"/>
        <w:rPr>
          <w:rFonts w:hint="eastAsia"/>
        </w:rPr>
      </w:pPr>
      <w:r>
        <w:rPr>
          <w:rFonts w:ascii="Times New Roman" w:hAnsi="Times New Roman"/>
          <w:color w:val="FF0000"/>
          <w:lang w:val="pt-BR"/>
        </w:rPr>
        <w:t xml:space="preserve">Os sinais das intervenções divina serviram </w:t>
      </w:r>
      <w:r>
        <w:rPr>
          <w:rFonts w:ascii="Times New Roman" w:hAnsi="Times New Roman"/>
          <w:lang w:val="pt-BR"/>
        </w:rPr>
        <w:t xml:space="preserve">para fortalecer a minha convicção de que o caminho da consagração, embora repleto de renúncias e provações, era o único que poderia me levar a uma vida plena e dedicada ao altar do Senhor. </w:t>
      </w:r>
      <w:r>
        <w:rPr>
          <w:rFonts w:ascii="Times New Roman" w:hAnsi="Times New Roman"/>
          <w:color w:val="FF0000"/>
          <w:lang w:val="pt-BR"/>
        </w:rPr>
        <w:t xml:space="preserve">As renúncias, por mais dolorosas que fossem </w:t>
      </w:r>
      <w:r>
        <w:rPr>
          <w:rFonts w:ascii="Times New Roman" w:hAnsi="Times New Roman"/>
          <w:lang w:val="pt-BR"/>
        </w:rPr>
        <w:t xml:space="preserve">se transformava em um passo necessário para que eu pudesse, finalmente, romper com o passado e abraçar um futuro </w:t>
      </w:r>
      <w:proofErr w:type="gramStart"/>
      <w:r>
        <w:rPr>
          <w:rFonts w:ascii="Times New Roman" w:hAnsi="Times New Roman"/>
          <w:lang w:val="pt-BR"/>
        </w:rPr>
        <w:t>onde</w:t>
      </w:r>
      <w:proofErr w:type="gramEnd"/>
      <w:r>
        <w:rPr>
          <w:rFonts w:ascii="Times New Roman" w:hAnsi="Times New Roman"/>
          <w:lang w:val="pt-BR"/>
        </w:rPr>
        <w:t xml:space="preserve"> o amor de Deus era a única realidade.</w:t>
      </w:r>
    </w:p>
    <w:p w14:paraId="58C197ED" w14:textId="77777777" w:rsidR="00E45AA5" w:rsidRDefault="00A71CB7">
      <w:pPr>
        <w:pStyle w:val="Ttulo3"/>
        <w:jc w:val="both"/>
        <w:rPr>
          <w:rFonts w:ascii="Times New Roman" w:hAnsi="Times New Roman"/>
          <w:lang w:val="pt-BR"/>
        </w:rPr>
      </w:pPr>
      <w:r>
        <w:rPr>
          <w:rFonts w:ascii="Times New Roman" w:hAnsi="Times New Roman"/>
          <w:lang w:val="pt-BR"/>
        </w:rPr>
        <w:t>A Força da Transformação Interior</w:t>
      </w:r>
    </w:p>
    <w:p w14:paraId="58C197EE" w14:textId="77777777" w:rsidR="00E45AA5" w:rsidRDefault="00A71CB7">
      <w:pPr>
        <w:pStyle w:val="Textbody"/>
        <w:jc w:val="both"/>
        <w:rPr>
          <w:rFonts w:hint="eastAsia"/>
        </w:rPr>
      </w:pPr>
      <w:r>
        <w:rPr>
          <w:rFonts w:ascii="Times New Roman" w:hAnsi="Times New Roman"/>
          <w:lang w:val="pt-BR"/>
        </w:rPr>
        <w:t xml:space="preserve">A renúncia aos vícios e </w:t>
      </w:r>
      <w:r>
        <w:rPr>
          <w:rFonts w:ascii="Times New Roman" w:hAnsi="Times New Roman"/>
          <w:color w:val="FF0000"/>
          <w:lang w:val="pt-BR"/>
        </w:rPr>
        <w:t xml:space="preserve">à antiga criatura </w:t>
      </w:r>
      <w:r>
        <w:rPr>
          <w:rFonts w:ascii="Times New Roman" w:hAnsi="Times New Roman"/>
          <w:lang w:val="pt-BR"/>
        </w:rPr>
        <w:t xml:space="preserve">foi, para mim, um processo </w:t>
      </w:r>
      <w:r>
        <w:rPr>
          <w:rFonts w:ascii="Times New Roman" w:hAnsi="Times New Roman"/>
          <w:color w:val="FF0000"/>
          <w:lang w:val="pt-BR"/>
        </w:rPr>
        <w:t>profundo</w:t>
      </w:r>
      <w:r>
        <w:rPr>
          <w:rFonts w:ascii="Times New Roman" w:hAnsi="Times New Roman"/>
          <w:lang w:val="pt-BR"/>
        </w:rPr>
        <w:t xml:space="preserve"> de purificação, que me permitiu enxergar a vida sob uma nova perspectiva. </w:t>
      </w:r>
      <w:r>
        <w:rPr>
          <w:rFonts w:ascii="Times New Roman" w:hAnsi="Times New Roman"/>
          <w:color w:val="FF0000"/>
          <w:lang w:val="pt-BR"/>
        </w:rPr>
        <w:t xml:space="preserve">Mas havia uma ferida que ainda precisava ser curada, o trauma do abandono do meu pai, eu sabia que para seguir em paz, teria que resolver essa pendência, liberar perdão sobre a vida dele </w:t>
      </w:r>
      <w:proofErr w:type="gramStart"/>
      <w:r>
        <w:rPr>
          <w:rFonts w:ascii="Times New Roman" w:hAnsi="Times New Roman"/>
          <w:color w:val="FF0000"/>
          <w:lang w:val="pt-BR"/>
        </w:rPr>
        <w:t>e também</w:t>
      </w:r>
      <w:proofErr w:type="gramEnd"/>
      <w:r>
        <w:rPr>
          <w:rFonts w:ascii="Times New Roman" w:hAnsi="Times New Roman"/>
          <w:color w:val="FF0000"/>
          <w:lang w:val="pt-BR"/>
        </w:rPr>
        <w:t xml:space="preserve"> pedir perdão por atos do passado dos quais eu me envergonhava. No auge da minha revolta, eu estava bêbado no mesmo local em que meu pai se encontrava, e após uma discussão acalorada, tente</w:t>
      </w:r>
      <w:r>
        <w:rPr>
          <w:rFonts w:ascii="Times New Roman" w:hAnsi="Times New Roman"/>
          <w:color w:val="FF0000"/>
          <w:lang w:val="pt-BR"/>
        </w:rPr>
        <w:t>i pegar uma faca para matá-lo, a partir dali uma barreira de mágoa e rancor se ergueu entre nós, que perdurou por anos.</w:t>
      </w:r>
    </w:p>
    <w:p w14:paraId="58C197EF"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Após minha conversão, esse assunto me incomodava constantemente, mas não conseguia encontrar forças para enfrentá-lo, então orei a Deus para que preparasse não apenas o meu coração, mas também o do meu pai para esse reencontro, e Deus preparou o momento oportuno, certo dia, saindo de um culto matutino com um irmão, vi meu pai vindo no sentido contrário da pista, era inevitável o encontro, meu amigo sabendo do meu desejo de resolver aquela situação, me encorajou a não deixar a oportunidade passar.</w:t>
      </w:r>
    </w:p>
    <w:p w14:paraId="58C197F0" w14:textId="77777777" w:rsidR="00E45AA5" w:rsidRDefault="00A71CB7">
      <w:pPr>
        <w:suppressAutoHyphens w:val="0"/>
        <w:spacing w:after="140" w:line="276" w:lineRule="auto"/>
        <w:jc w:val="both"/>
        <w:textAlignment w:val="auto"/>
        <w:rPr>
          <w:rFonts w:hint="eastAsia"/>
        </w:rPr>
      </w:pPr>
      <w:r>
        <w:rPr>
          <w:rFonts w:ascii="Times New Roman" w:hAnsi="Times New Roman"/>
          <w:color w:val="FF0000"/>
        </w:rPr>
        <w:lastRenderedPageBreak/>
        <w:t xml:space="preserve">Quando me deparei com ele, pedi a benção, e ele me abençoou, estávamos próximos a uma praça, e pedi para </w:t>
      </w:r>
      <w:proofErr w:type="gramStart"/>
      <w:r>
        <w:rPr>
          <w:rFonts w:ascii="Times New Roman" w:hAnsi="Times New Roman"/>
          <w:color w:val="FF0000"/>
        </w:rPr>
        <w:t>sentarmos</w:t>
      </w:r>
      <w:proofErr w:type="gramEnd"/>
      <w:r>
        <w:rPr>
          <w:rFonts w:ascii="Times New Roman" w:hAnsi="Times New Roman"/>
          <w:color w:val="FF0000"/>
        </w:rPr>
        <w:t xml:space="preserve"> num banco para conversar, ele prontamente aceitou e naquele lugar, com a sinceridade de quem foi alcançado pela </w:t>
      </w:r>
      <w:proofErr w:type="gramStart"/>
      <w:r>
        <w:rPr>
          <w:rFonts w:ascii="Times New Roman" w:hAnsi="Times New Roman"/>
          <w:color w:val="FF0000"/>
        </w:rPr>
        <w:t>graça,  pedi</w:t>
      </w:r>
      <w:proofErr w:type="gramEnd"/>
      <w:r>
        <w:rPr>
          <w:rFonts w:ascii="Times New Roman" w:hAnsi="Times New Roman"/>
          <w:color w:val="FF0000"/>
        </w:rPr>
        <w:t xml:space="preserve"> perdão </w:t>
      </w:r>
      <w:proofErr w:type="gramStart"/>
      <w:r>
        <w:rPr>
          <w:rFonts w:ascii="Times New Roman" w:hAnsi="Times New Roman"/>
          <w:color w:val="FF0000"/>
        </w:rPr>
        <w:t>pelos os</w:t>
      </w:r>
      <w:proofErr w:type="gramEnd"/>
      <w:r>
        <w:rPr>
          <w:rFonts w:ascii="Times New Roman" w:hAnsi="Times New Roman"/>
          <w:color w:val="FF0000"/>
        </w:rPr>
        <w:t xml:space="preserve"> meus erros e contei que agora servia a Deus, que era uma nova criatura, e que aquele passado tinha ficado para trás, houve reconciliação e liberação de perdão</w:t>
      </w:r>
      <w:r>
        <w:rPr>
          <w:rFonts w:ascii="Times New Roman" w:hAnsi="Times New Roman"/>
        </w:rPr>
        <w:t xml:space="preserve">. </w:t>
      </w:r>
      <w:r>
        <w:rPr>
          <w:rFonts w:ascii="Times New Roman" w:eastAsia="Times New Roman" w:hAnsi="Times New Roman" w:cs="Times New Roman"/>
          <w:kern w:val="0"/>
          <w:lang w:eastAsia="pt-BR" w:bidi="ar-SA"/>
        </w:rPr>
        <w:t xml:space="preserve"> </w:t>
      </w:r>
      <w:r>
        <w:rPr>
          <w:rFonts w:ascii="Times New Roman" w:eastAsia="Times New Roman" w:hAnsi="Times New Roman" w:cs="Times New Roman"/>
          <w:color w:val="FF0000"/>
          <w:kern w:val="0"/>
          <w:lang w:eastAsia="pt-BR" w:bidi="ar-SA"/>
        </w:rPr>
        <w:t xml:space="preserve">E, naquele momento, senti como se o peso de anos de mágoa e escuridão </w:t>
      </w:r>
      <w:r>
        <w:rPr>
          <w:rFonts w:ascii="Times New Roman" w:eastAsia="Times New Roman" w:hAnsi="Times New Roman" w:cs="Times New Roman"/>
          <w:color w:val="FF0000"/>
          <w:kern w:val="0"/>
          <w:lang w:eastAsia="pt-BR" w:bidi="ar-SA"/>
        </w:rPr>
        <w:t>começasse a se dissipar, eu já não era mais o homem de antes, eu era agora um CRENTE nordestino, transformado, decidido a viver de corpo e alma para a vontade do Senhor.</w:t>
      </w:r>
    </w:p>
    <w:p w14:paraId="58C197F1" w14:textId="77777777" w:rsidR="00E45AA5" w:rsidRDefault="00A71CB7">
      <w:pPr>
        <w:pStyle w:val="Textbody"/>
        <w:jc w:val="both"/>
        <w:rPr>
          <w:rFonts w:hint="eastAsia"/>
        </w:rPr>
      </w:pPr>
      <w:r>
        <w:rPr>
          <w:rFonts w:ascii="Times New Roman" w:hAnsi="Times New Roman"/>
          <w:lang w:val="pt-BR"/>
        </w:rPr>
        <w:t xml:space="preserve">Diariamente, eu me esforçava para substituir os hábitos que me aprisionavam por práticas que me aproximavam de Deus: a oração, o jejum, a meditação na palavra e, sobretudo, a prática do amor ao próximo. </w:t>
      </w:r>
      <w:r>
        <w:rPr>
          <w:rFonts w:ascii="Times New Roman" w:hAnsi="Times New Roman"/>
          <w:color w:val="FF0000"/>
          <w:lang w:val="pt-BR"/>
        </w:rPr>
        <w:t xml:space="preserve">Com o tempo disponível que tinha, lancei-me de corpo e alma na obra do Senhor, decidi, no meu coração, evangelizar Lajes do Cabugi, comecei a mapear a cidade pelos bairros, então quando saía de casa, eu já sabia quais as ruas seriam evangelizadas naquele dia. </w:t>
      </w:r>
    </w:p>
    <w:p w14:paraId="58C197F2"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Foi então que ganhei uma bicicleta Monark usada, que meu pastor Renato apelidou de “bike benção”, com essa bicicleta pedalei pelas ruas de Lajes, batendo de porta em porta, pedindo licença para entrar e compartilhar o amor de Deus, como eu era conhecido na cidade, a curiosidade das pessoas abria espaço para a mensagem, muitos queriam saber o que havia acontecido comigo e como uma mudança tão radical havia ocorrido, essa era a abertura que me permitia contar com alegria e gratidão, sobre a transformação e a </w:t>
      </w:r>
      <w:r>
        <w:rPr>
          <w:rFonts w:ascii="Times New Roman" w:hAnsi="Times New Roman"/>
          <w:color w:val="FF0000"/>
          <w:lang w:val="pt-BR"/>
        </w:rPr>
        <w:t>graça redentora de Jesus Cristo.</w:t>
      </w:r>
    </w:p>
    <w:p w14:paraId="58C197F3" w14:textId="77777777" w:rsidR="00E45AA5" w:rsidRDefault="00A71CB7">
      <w:pPr>
        <w:suppressAutoHyphens w:val="0"/>
        <w:spacing w:after="140" w:line="276" w:lineRule="auto"/>
        <w:jc w:val="both"/>
        <w:textAlignment w:val="auto"/>
        <w:rPr>
          <w:rFonts w:hint="eastAsia"/>
        </w:rPr>
      </w:pPr>
      <w:r>
        <w:rPr>
          <w:rFonts w:ascii="Times New Roman" w:hAnsi="Times New Roman"/>
        </w:rPr>
        <w:t xml:space="preserve">Essa mudança interna, que acontecia mesmo em meio às dificuldades, me mostrava que a verdadeira </w:t>
      </w:r>
      <w:r>
        <w:rPr>
          <w:rFonts w:ascii="Times New Roman" w:hAnsi="Times New Roman"/>
          <w:color w:val="FF0000"/>
        </w:rPr>
        <w:t>santificação</w:t>
      </w:r>
      <w:r>
        <w:rPr>
          <w:rFonts w:ascii="Times New Roman" w:hAnsi="Times New Roman"/>
        </w:rPr>
        <w:t xml:space="preserve"> não é um ato isolado, mas uma jornada contínua de entrega e superação, </w:t>
      </w:r>
      <w:r>
        <w:rPr>
          <w:rFonts w:ascii="Times New Roman" w:hAnsi="Times New Roman"/>
          <w:color w:val="FF0000"/>
        </w:rPr>
        <w:t>foi nesse processo que tomei a decisão que, para um jovem que viveu na promiscuidade, parecia quase impossível, aguardar em Deus pela esposa que Ele escolheria para mim. Fiz um voto ao Senhor de que só beijaria a minha futura esposa, nesse tempo, me separei e mortifiquei a minha carne através do jejum, a minha busca constante no monte do “Seu Juvenal” passou a ter um pedido específico, uma esposa, uma família. Essa foi a min</w:t>
      </w:r>
      <w:r>
        <w:rPr>
          <w:rFonts w:ascii="Times New Roman" w:hAnsi="Times New Roman"/>
          <w:color w:val="FF0000"/>
        </w:rPr>
        <w:t>ha oração durante quatro anos após a minha conversão, e</w:t>
      </w:r>
      <w:r>
        <w:rPr>
          <w:rFonts w:ascii="Times New Roman" w:eastAsia="Times New Roman" w:hAnsi="Times New Roman" w:cs="Times New Roman"/>
          <w:color w:val="FF0000"/>
          <w:kern w:val="0"/>
          <w:lang w:eastAsia="pt-BR" w:bidi="ar-SA"/>
        </w:rPr>
        <w:t xml:space="preserve"> todas as idas no monte quase que diariamente, eu entregava meu coração e minha esperança, acreditando que, no tempo certo, Ele responderia.</w:t>
      </w:r>
    </w:p>
    <w:p w14:paraId="58C197F4" w14:textId="77777777" w:rsidR="00E45AA5" w:rsidRDefault="00A71CB7">
      <w:pPr>
        <w:pStyle w:val="Textbody"/>
        <w:jc w:val="both"/>
        <w:rPr>
          <w:rFonts w:hint="eastAsia"/>
        </w:rPr>
      </w:pPr>
      <w:r>
        <w:rPr>
          <w:rFonts w:ascii="Times New Roman" w:hAnsi="Times New Roman"/>
          <w:lang w:val="pt-BR"/>
        </w:rPr>
        <w:t xml:space="preserve">Houve momentos em que, mesmo depois de tanto esforço, a tentação voltava a bater à minha porta. Em noites de insônia e desespero, eu me via lembrado dos velhos hábitos e das armadilhas do mundo. Mas foi justamente nesses momentos de fraqueza que o poder de Deus se manifestava com ainda mais força. Ao renunciar às tentações, eu experimentava um renovado senso de propósito, um lembrete de que, apesar dos desafios, eu havia sido escolhido para um </w:t>
      </w:r>
      <w:r>
        <w:rPr>
          <w:rFonts w:ascii="Times New Roman" w:hAnsi="Times New Roman"/>
          <w:color w:val="FF0000"/>
          <w:lang w:val="pt-BR"/>
        </w:rPr>
        <w:t>propósito de Deus.</w:t>
      </w:r>
    </w:p>
    <w:p w14:paraId="58C197F5" w14:textId="77777777" w:rsidR="00E45AA5" w:rsidRDefault="00A71CB7">
      <w:pPr>
        <w:pStyle w:val="Textbody"/>
        <w:jc w:val="both"/>
        <w:rPr>
          <w:rFonts w:hint="eastAsia"/>
        </w:rPr>
      </w:pPr>
      <w:r>
        <w:rPr>
          <w:rFonts w:ascii="Times New Roman" w:hAnsi="Times New Roman"/>
          <w:lang w:val="pt-BR"/>
        </w:rPr>
        <w:t xml:space="preserve">O processo de renúncia me ensinou que a verdadeira liberdade não está na ausência de restrições, mas na capacidade de escolher o que é melhor para a alma. Ao </w:t>
      </w:r>
      <w:proofErr w:type="gramStart"/>
      <w:r>
        <w:rPr>
          <w:rFonts w:ascii="Times New Roman" w:hAnsi="Times New Roman"/>
          <w:lang w:val="pt-BR"/>
        </w:rPr>
        <w:t>deixar para trás</w:t>
      </w:r>
      <w:proofErr w:type="gramEnd"/>
      <w:r>
        <w:rPr>
          <w:rFonts w:ascii="Times New Roman" w:hAnsi="Times New Roman"/>
          <w:lang w:val="pt-BR"/>
        </w:rPr>
        <w:t xml:space="preserve"> as amarras do passado, eu descobri que a verdadeira felicidade reside na comunhão com Deus e na certeza de que </w:t>
      </w:r>
      <w:r>
        <w:rPr>
          <w:rFonts w:ascii="Times New Roman" w:hAnsi="Times New Roman"/>
          <w:color w:val="FF0000"/>
          <w:lang w:val="pt-BR"/>
        </w:rPr>
        <w:t xml:space="preserve">os sacrifícios eram sementes </w:t>
      </w:r>
      <w:r>
        <w:rPr>
          <w:rFonts w:ascii="Times New Roman" w:hAnsi="Times New Roman"/>
          <w:lang w:val="pt-BR"/>
        </w:rPr>
        <w:t xml:space="preserve">de algo maior que estava por vir. Foi nesse tempo de provações e de lutas internas que o amor de Jesus começou a se tornar palpável, transformando </w:t>
      </w:r>
      <w:r>
        <w:rPr>
          <w:rFonts w:ascii="Times New Roman" w:hAnsi="Times New Roman"/>
          <w:color w:val="FF0000"/>
          <w:lang w:val="pt-BR"/>
        </w:rPr>
        <w:t xml:space="preserve">as lágrimas </w:t>
      </w:r>
      <w:r>
        <w:rPr>
          <w:rFonts w:ascii="Times New Roman" w:hAnsi="Times New Roman"/>
          <w:lang w:val="pt-BR"/>
        </w:rPr>
        <w:t>em um testemunho vivo da Sua misericórdia.</w:t>
      </w:r>
    </w:p>
    <w:p w14:paraId="58C197F6" w14:textId="77777777" w:rsidR="00E45AA5" w:rsidRDefault="00A71CB7">
      <w:pPr>
        <w:pStyle w:val="Ttulo3"/>
        <w:jc w:val="both"/>
        <w:rPr>
          <w:rFonts w:ascii="Times New Roman" w:hAnsi="Times New Roman"/>
          <w:lang w:val="pt-BR"/>
        </w:rPr>
      </w:pPr>
      <w:r>
        <w:rPr>
          <w:rFonts w:ascii="Times New Roman" w:hAnsi="Times New Roman"/>
          <w:lang w:val="pt-BR"/>
        </w:rPr>
        <w:lastRenderedPageBreak/>
        <w:t>O Caminho da Consagração</w:t>
      </w:r>
    </w:p>
    <w:p w14:paraId="58C197F7" w14:textId="77777777" w:rsidR="00E45AA5" w:rsidRDefault="00A71CB7">
      <w:pPr>
        <w:pStyle w:val="Textbody"/>
        <w:jc w:val="both"/>
        <w:rPr>
          <w:rFonts w:hint="eastAsia"/>
        </w:rPr>
      </w:pPr>
      <w:r>
        <w:rPr>
          <w:rFonts w:ascii="Times New Roman" w:hAnsi="Times New Roman"/>
          <w:lang w:val="pt-BR"/>
        </w:rPr>
        <w:t xml:space="preserve">Ao abandonar os vícios e os prazeres efêmeros, passei a encarar a vida com uma nova determinação: consagrar-me completamente ao Senhor. Esse caminho não foi fácil, </w:t>
      </w:r>
      <w:r>
        <w:rPr>
          <w:rFonts w:ascii="Times New Roman" w:hAnsi="Times New Roman"/>
          <w:color w:val="FF0000"/>
          <w:lang w:val="pt-BR"/>
        </w:rPr>
        <w:t xml:space="preserve">mas foi recompensador em graça e unção. Com a minha “bike benção”, percorri as ruas de Lajes do Cabugi, com o meu violão nas costas e uma pequena caixa de </w:t>
      </w:r>
      <w:proofErr w:type="gramStart"/>
      <w:r>
        <w:rPr>
          <w:rFonts w:ascii="Times New Roman" w:hAnsi="Times New Roman"/>
          <w:color w:val="FF0000"/>
          <w:lang w:val="pt-BR"/>
        </w:rPr>
        <w:t>som ,no</w:t>
      </w:r>
      <w:proofErr w:type="gramEnd"/>
      <w:r>
        <w:rPr>
          <w:rFonts w:ascii="Times New Roman" w:hAnsi="Times New Roman"/>
          <w:color w:val="FF0000"/>
          <w:lang w:val="pt-BR"/>
        </w:rPr>
        <w:t xml:space="preserve"> bagageiro, realizava os cultos nos lares, nos bairros da cidade, estava totalmente entregue e desprendido das coisas deste mundo, eu sentia claramente que o Senhor estava me sustentando naquele processo de renúncia.</w:t>
      </w:r>
    </w:p>
    <w:p w14:paraId="58C197F8" w14:textId="77777777" w:rsidR="00E45AA5" w:rsidRDefault="00A71CB7">
      <w:pPr>
        <w:pStyle w:val="Textbody"/>
        <w:jc w:val="both"/>
        <w:rPr>
          <w:rFonts w:hint="eastAsia"/>
        </w:rPr>
      </w:pPr>
      <w:r>
        <w:rPr>
          <w:rFonts w:ascii="Times New Roman" w:hAnsi="Times New Roman"/>
          <w:color w:val="FF0000"/>
          <w:lang w:val="pt-BR"/>
        </w:rPr>
        <w:t>Cheguei à igreja enfermo, sofrendo com uma úlcera no estomago, a azia era diária e, por isso, eu andava sempre com uma cartela de magnésio no bolso. Certa vez, durante um culto, houve uma ministração de cura, ao final, senti a cura de Deus, uma experiência pessoal e inconfundível na minha vida, depois daquele dia, joguei fora o remédio que carregava e nunca mais senti aquelas dores, fui curado.</w:t>
      </w:r>
    </w:p>
    <w:p w14:paraId="58C197F9"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Mas essa não foi a única vez que experimentei o poder de Deus sobre a minha saúde. Cerca de um ano após minha conversão, surgiram três caroços na garganta e comecei a perder a voz, alguns irmãos até se mobilizaram para me levar a Natal e </w:t>
      </w:r>
      <w:proofErr w:type="gramStart"/>
      <w:r>
        <w:rPr>
          <w:rFonts w:ascii="Times New Roman" w:hAnsi="Times New Roman"/>
          <w:color w:val="FF0000"/>
          <w:lang w:val="pt-BR"/>
        </w:rPr>
        <w:t>iniciar  um</w:t>
      </w:r>
      <w:proofErr w:type="gramEnd"/>
      <w:r>
        <w:rPr>
          <w:rFonts w:ascii="Times New Roman" w:hAnsi="Times New Roman"/>
          <w:color w:val="FF0000"/>
          <w:lang w:val="pt-BR"/>
        </w:rPr>
        <w:t xml:space="preserve"> tratamento, mas mesmo diante desse cenário, eu não parei de fazer a obra, com a “bike benção” e o violão nas costas, continuei realizando cultos nos lares.</w:t>
      </w:r>
    </w:p>
    <w:p w14:paraId="58C197FA"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O curioso é que, enquanto eu louvava, minha voz abria e eu conseguia cantar normalmente, mas quando parava, a rouquidão voltava, foi então que, em um desses momentos de consagração nas casas simples e humilde onde ministrava, enquanto louvava a Deus, senti um vento forte passando sobre mim e quando procurei os caroços já não estavam mais, a minha voz voltou por completo, essas experiências fortaleceram a minha fé, confirmando que Deus estava comigo em todos os momentos.</w:t>
      </w:r>
    </w:p>
    <w:p w14:paraId="58C197FB" w14:textId="77777777" w:rsidR="00E45AA5" w:rsidRDefault="00A71CB7">
      <w:pPr>
        <w:pStyle w:val="Textbody"/>
        <w:jc w:val="both"/>
        <w:rPr>
          <w:rFonts w:hint="eastAsia"/>
        </w:rPr>
      </w:pPr>
      <w:r>
        <w:rPr>
          <w:rFonts w:ascii="Times New Roman" w:hAnsi="Times New Roman"/>
          <w:lang w:val="pt-BR"/>
        </w:rPr>
        <w:t xml:space="preserve">Durante esse tempo, aprendi a valorizar a disciplina espiritual. A rotina de oração, </w:t>
      </w:r>
      <w:r>
        <w:rPr>
          <w:rFonts w:ascii="Times New Roman" w:hAnsi="Times New Roman"/>
          <w:color w:val="FF0000"/>
          <w:lang w:val="pt-BR"/>
        </w:rPr>
        <w:t>nas madrugadas no monte “do Seu Juvenal”</w:t>
      </w:r>
      <w:r>
        <w:rPr>
          <w:rFonts w:ascii="Times New Roman" w:hAnsi="Times New Roman"/>
          <w:lang w:val="pt-BR"/>
        </w:rPr>
        <w:t xml:space="preserve">, de estudo da Bíblia, </w:t>
      </w:r>
      <w:r>
        <w:rPr>
          <w:rFonts w:ascii="Times New Roman" w:hAnsi="Times New Roman"/>
          <w:color w:val="FF0000"/>
          <w:lang w:val="pt-BR"/>
        </w:rPr>
        <w:t>que tenho até hoje a minha primeira bíblia velhinha toda marcada com caneta e lágrimas</w:t>
      </w:r>
      <w:r>
        <w:rPr>
          <w:rFonts w:ascii="Times New Roman" w:hAnsi="Times New Roman"/>
          <w:lang w:val="pt-BR"/>
        </w:rPr>
        <w:t xml:space="preserve"> e o jejum </w:t>
      </w:r>
      <w:r>
        <w:rPr>
          <w:rFonts w:ascii="Times New Roman" w:hAnsi="Times New Roman"/>
          <w:color w:val="FF0000"/>
          <w:lang w:val="pt-BR"/>
        </w:rPr>
        <w:t>que mortificou a minha carne, pois decidi viver em santidade, por consequência disso vivi na pele essa renúncia, fui tomado por espinhas na minha face durante todo o período de provação, essas práticas</w:t>
      </w:r>
      <w:r>
        <w:rPr>
          <w:rFonts w:ascii="Times New Roman" w:hAnsi="Times New Roman"/>
          <w:lang w:val="pt-BR"/>
        </w:rPr>
        <w:t xml:space="preserve"> tornaram essenciais para que eu pudesse resistir às tentações e manter o foco no que realmente importava: a minha </w:t>
      </w:r>
      <w:r>
        <w:rPr>
          <w:rFonts w:ascii="Times New Roman" w:hAnsi="Times New Roman"/>
          <w:color w:val="FF0000"/>
          <w:lang w:val="pt-BR"/>
        </w:rPr>
        <w:t>intimidade</w:t>
      </w:r>
      <w:r>
        <w:rPr>
          <w:rFonts w:ascii="Times New Roman" w:hAnsi="Times New Roman"/>
          <w:lang w:val="pt-BR"/>
        </w:rPr>
        <w:t xml:space="preserve"> com o Senhor. Descobri qu</w:t>
      </w:r>
      <w:r>
        <w:rPr>
          <w:rFonts w:ascii="Times New Roman" w:hAnsi="Times New Roman"/>
          <w:lang w:val="pt-BR"/>
        </w:rPr>
        <w:t>e, quanto mais eu me entregava à prática da fé, mais forte me tornava a convicção de que estava no caminho certo.</w:t>
      </w:r>
    </w:p>
    <w:p w14:paraId="58C197FC" w14:textId="77777777" w:rsidR="00E45AA5" w:rsidRDefault="00A71CB7">
      <w:pPr>
        <w:pStyle w:val="Textbody"/>
        <w:jc w:val="both"/>
        <w:rPr>
          <w:rFonts w:hint="eastAsia"/>
        </w:rPr>
      </w:pPr>
      <w:r>
        <w:rPr>
          <w:rFonts w:ascii="Times New Roman" w:hAnsi="Times New Roman"/>
          <w:color w:val="FF0000"/>
          <w:lang w:val="pt-BR"/>
        </w:rPr>
        <w:t xml:space="preserve">As renúncias e as provações </w:t>
      </w:r>
      <w:r>
        <w:rPr>
          <w:rFonts w:ascii="Times New Roman" w:hAnsi="Times New Roman"/>
          <w:lang w:val="pt-BR"/>
        </w:rPr>
        <w:t xml:space="preserve">foram </w:t>
      </w:r>
      <w:r>
        <w:rPr>
          <w:rFonts w:ascii="Times New Roman" w:hAnsi="Times New Roman"/>
          <w:color w:val="FF0000"/>
          <w:lang w:val="pt-BR"/>
        </w:rPr>
        <w:t>marcadas</w:t>
      </w:r>
      <w:r>
        <w:rPr>
          <w:rFonts w:ascii="Times New Roman" w:hAnsi="Times New Roman"/>
          <w:lang w:val="pt-BR"/>
        </w:rPr>
        <w:t xml:space="preserve"> por um profundo senso de isolamento. Voltar para a casa de minha mãe, onde vivia com tantas limitações, era um lembrete constante de que a transformação que eu desejava exigia um preço. Contudo, foi justamente nesse ambiente de aparente carência que aprendi a valorizar os pequenos milagres. </w:t>
      </w:r>
      <w:r>
        <w:rPr>
          <w:rFonts w:ascii="Times New Roman" w:hAnsi="Times New Roman"/>
          <w:color w:val="FF0000"/>
          <w:lang w:val="pt-BR"/>
        </w:rPr>
        <w:t xml:space="preserve">Os gestos de compaixão, as doações, e as palavras de incentivo </w:t>
      </w:r>
      <w:r>
        <w:rPr>
          <w:rFonts w:ascii="Times New Roman" w:hAnsi="Times New Roman"/>
          <w:lang w:val="pt-BR"/>
        </w:rPr>
        <w:t xml:space="preserve">dos irmãos da igreja, </w:t>
      </w:r>
      <w:r>
        <w:rPr>
          <w:rFonts w:ascii="Times New Roman" w:hAnsi="Times New Roman"/>
          <w:color w:val="FF0000"/>
          <w:lang w:val="pt-BR"/>
        </w:rPr>
        <w:t>que Jesus colocou para me ajudar na caminhada, principalmente as senhorinhas do círculo de oração,</w:t>
      </w:r>
      <w:r>
        <w:rPr>
          <w:rFonts w:ascii="Times New Roman" w:hAnsi="Times New Roman"/>
          <w:lang w:val="pt-BR"/>
        </w:rPr>
        <w:t xml:space="preserve"> foram sinais divinos </w:t>
      </w:r>
      <w:r>
        <w:rPr>
          <w:rFonts w:ascii="Times New Roman" w:hAnsi="Times New Roman"/>
          <w:lang w:val="pt-BR"/>
        </w:rPr>
        <w:t>que surgiram para reafirmar que, apesar de tudo, Deus estava presente, operando de maneira silenciosa e poderosa.</w:t>
      </w:r>
    </w:p>
    <w:p w14:paraId="58C197FD" w14:textId="77777777" w:rsidR="00E45AA5" w:rsidRDefault="00A71CB7">
      <w:pPr>
        <w:pStyle w:val="Ttulo3"/>
        <w:jc w:val="both"/>
        <w:rPr>
          <w:rFonts w:ascii="Times New Roman" w:hAnsi="Times New Roman"/>
          <w:lang w:val="pt-BR"/>
        </w:rPr>
      </w:pPr>
      <w:r>
        <w:rPr>
          <w:rFonts w:ascii="Times New Roman" w:hAnsi="Times New Roman"/>
          <w:lang w:val="pt-BR"/>
        </w:rPr>
        <w:t>A Esperança que Germina no Deserto</w:t>
      </w:r>
    </w:p>
    <w:p w14:paraId="58C197FE" w14:textId="77777777" w:rsidR="00E45AA5" w:rsidRDefault="00A71CB7">
      <w:pPr>
        <w:pStyle w:val="Textbody"/>
        <w:jc w:val="both"/>
        <w:rPr>
          <w:rFonts w:hint="eastAsia"/>
        </w:rPr>
      </w:pPr>
      <w:r>
        <w:rPr>
          <w:rFonts w:ascii="Times New Roman" w:hAnsi="Times New Roman"/>
          <w:lang w:val="pt-BR"/>
        </w:rPr>
        <w:t>O deserto espiritual em que me encontrei após a conversão foi</w:t>
      </w:r>
      <w:r>
        <w:rPr>
          <w:rFonts w:ascii="Times New Roman" w:hAnsi="Times New Roman"/>
          <w:color w:val="FF0000"/>
          <w:lang w:val="pt-BR"/>
        </w:rPr>
        <w:t>, surpreendentemente</w:t>
      </w:r>
      <w:r>
        <w:rPr>
          <w:rFonts w:ascii="Times New Roman" w:hAnsi="Times New Roman"/>
          <w:lang w:val="pt-BR"/>
        </w:rPr>
        <w:t xml:space="preserve">, também um terreno fértil para a esperança. </w:t>
      </w:r>
      <w:r>
        <w:rPr>
          <w:rFonts w:ascii="Times New Roman" w:hAnsi="Times New Roman"/>
          <w:color w:val="FF0000"/>
          <w:lang w:val="pt-BR"/>
        </w:rPr>
        <w:t xml:space="preserve">Em um </w:t>
      </w:r>
      <w:r>
        <w:rPr>
          <w:rFonts w:ascii="Times New Roman" w:hAnsi="Times New Roman"/>
          <w:lang w:val="pt-BR"/>
        </w:rPr>
        <w:t xml:space="preserve">tempo em que a solidão parecia ser a única </w:t>
      </w:r>
      <w:r>
        <w:rPr>
          <w:rFonts w:ascii="Times New Roman" w:hAnsi="Times New Roman"/>
          <w:lang w:val="pt-BR"/>
        </w:rPr>
        <w:t xml:space="preserve">companhia, as orações eram sementes lançadas no solo, esperando pacientemente para germinar. E, aos poucos, essas sementes começaram a florescer, </w:t>
      </w:r>
      <w:r>
        <w:rPr>
          <w:rFonts w:ascii="Times New Roman" w:hAnsi="Times New Roman"/>
          <w:color w:val="FF0000"/>
          <w:lang w:val="pt-BR"/>
        </w:rPr>
        <w:t>e uma delas foi especial, a conversão da minha mãe.</w:t>
      </w:r>
    </w:p>
    <w:p w14:paraId="58C197FF" w14:textId="77777777" w:rsidR="00E45AA5" w:rsidRDefault="00A71CB7">
      <w:pPr>
        <w:pStyle w:val="Textbody"/>
        <w:jc w:val="both"/>
        <w:rPr>
          <w:rFonts w:hint="eastAsia"/>
        </w:rPr>
      </w:pPr>
      <w:r>
        <w:rPr>
          <w:rFonts w:ascii="Times New Roman" w:hAnsi="Times New Roman"/>
          <w:color w:val="FF0000"/>
          <w:lang w:val="pt-BR"/>
        </w:rPr>
        <w:lastRenderedPageBreak/>
        <w:t xml:space="preserve">Tudo aconteceu quando me chamaram para expulsar um demônio de uma vizinha, minha mãe preocupada presenciou toda a situação, viu de perto como aquela mulher foi liberta pelo poder do nome de Jesus, ao retornamos para casa, ela disse que queria aceitar Jesus, pois estava acompanhando toda a minha caminhada de provações, e mesmo diante das dificuldades, eu não murmurava e sempre mantinha um sorriso no rosto, com simplicidade e sinceridade, ela me disse: “eu quero esse mesmo Jesus que transformou a sua vida”. </w:t>
      </w:r>
      <w:r>
        <w:rPr>
          <w:rFonts w:ascii="Times New Roman" w:eastAsia="Times New Roman" w:hAnsi="Times New Roman" w:cs="Times New Roman"/>
          <w:color w:val="FF0000"/>
          <w:kern w:val="0"/>
          <w:lang w:val="pt-BR" w:eastAsia="pt-BR" w:bidi="ar-SA"/>
        </w:rPr>
        <w:t>Naquele momento, percebi que uma das sementes que eu havia plantado com lágrimas e oração tinha germinado e dado um fruto precioso.</w:t>
      </w:r>
    </w:p>
    <w:p w14:paraId="58C19800" w14:textId="77777777" w:rsidR="00E45AA5" w:rsidRDefault="00A71CB7">
      <w:pPr>
        <w:pStyle w:val="Textbody"/>
        <w:jc w:val="both"/>
        <w:rPr>
          <w:rFonts w:hint="eastAsia"/>
        </w:rPr>
      </w:pPr>
      <w:r>
        <w:rPr>
          <w:rFonts w:ascii="Times New Roman" w:hAnsi="Times New Roman"/>
          <w:lang w:val="pt-BR"/>
        </w:rPr>
        <w:t xml:space="preserve">Foi nesse período que, em meio às provações, tive momentos de </w:t>
      </w:r>
      <w:r>
        <w:rPr>
          <w:rFonts w:ascii="Times New Roman" w:hAnsi="Times New Roman"/>
          <w:color w:val="FF0000"/>
          <w:lang w:val="pt-BR"/>
        </w:rPr>
        <w:t>profundas experiências espirituais. O Espírito Santo me entregou dons espirituais.</w:t>
      </w:r>
      <w:r>
        <w:rPr>
          <w:rFonts w:ascii="Times New Roman" w:hAnsi="Times New Roman"/>
          <w:lang w:val="pt-BR"/>
        </w:rPr>
        <w:t xml:space="preserve"> Lembro-me de noites em que, enquanto jejuava e orava, sentia como se o Espírito Santo me envolvesse em um abraço caloroso, renovando minhas forças e me lembrando </w:t>
      </w:r>
      <w:r>
        <w:rPr>
          <w:rFonts w:ascii="Times New Roman" w:hAnsi="Times New Roman"/>
          <w:color w:val="FF0000"/>
          <w:lang w:val="pt-BR"/>
        </w:rPr>
        <w:t>de que Deus era meu Pai e que não me desampararia naquele deserto, em uma noite orando no monte do ‘Seu Juvenal’, essa noite foi muita específica.</w:t>
      </w:r>
    </w:p>
    <w:p w14:paraId="58C19801" w14:textId="77777777" w:rsidR="00E45AA5" w:rsidRDefault="00A71CB7">
      <w:pPr>
        <w:pStyle w:val="Textbody"/>
        <w:jc w:val="both"/>
        <w:rPr>
          <w:rFonts w:hint="eastAsia"/>
        </w:rPr>
      </w:pPr>
      <w:r>
        <w:rPr>
          <w:rFonts w:ascii="Times New Roman" w:hAnsi="Times New Roman"/>
          <w:color w:val="FF0000"/>
          <w:lang w:val="pt-BR"/>
        </w:rPr>
        <w:t xml:space="preserve">Fazia um tempo que estava em oração e desfalecido de tanto chorar, lembro-me das palavras proferidas: “Deus! Desde a minha infância que eu sofro e nada dá certo na minha vida e eu cresci sem a presença de um pai”, foi então que ouvi aquela mesma voz me respondendo: “Eu sou Teu Pai e já mais vou Te desamparar”. </w:t>
      </w:r>
      <w:r>
        <w:rPr>
          <w:rFonts w:ascii="Times New Roman" w:hAnsi="Times New Roman"/>
          <w:lang w:val="pt-BR"/>
        </w:rPr>
        <w:t xml:space="preserve">Esses momentos, eram como faróis que me guiavam na </w:t>
      </w:r>
      <w:r>
        <w:rPr>
          <w:rFonts w:ascii="Times New Roman" w:hAnsi="Times New Roman"/>
          <w:color w:val="FF0000"/>
          <w:lang w:val="pt-BR"/>
        </w:rPr>
        <w:t>caminhada,</w:t>
      </w:r>
      <w:r>
        <w:rPr>
          <w:rFonts w:ascii="Times New Roman" w:hAnsi="Times New Roman"/>
          <w:lang w:val="pt-BR"/>
        </w:rPr>
        <w:t xml:space="preserve"> lembrando-me de que eu não estava sozinho e de que o amor de </w:t>
      </w:r>
      <w:r>
        <w:rPr>
          <w:rFonts w:ascii="Times New Roman" w:hAnsi="Times New Roman"/>
          <w:color w:val="FF0000"/>
          <w:lang w:val="pt-BR"/>
        </w:rPr>
        <w:t xml:space="preserve">Deus </w:t>
      </w:r>
      <w:r>
        <w:rPr>
          <w:rFonts w:ascii="Times New Roman" w:hAnsi="Times New Roman"/>
          <w:lang w:val="pt-BR"/>
        </w:rPr>
        <w:t>era capaz de transformar até as cicatrizes mais profundas.</w:t>
      </w:r>
    </w:p>
    <w:p w14:paraId="58C19802" w14:textId="77777777" w:rsidR="00E45AA5" w:rsidRDefault="00A71CB7">
      <w:pPr>
        <w:pStyle w:val="Textbody"/>
        <w:jc w:val="both"/>
        <w:rPr>
          <w:rFonts w:hint="eastAsia"/>
        </w:rPr>
      </w:pPr>
      <w:r>
        <w:rPr>
          <w:rFonts w:ascii="Times New Roman" w:hAnsi="Times New Roman"/>
          <w:lang w:val="pt-BR"/>
        </w:rPr>
        <w:t xml:space="preserve">A renúncia não era apenas a negação de um antigo eu, mas a abertura para um novo começo – um recomeço onde a graça divina operava com intensidade e poder. E, mesmo que o caminho fosse árduo e cheio de incertezas, a certeza de que Deus estava me conduzindo era o que me impulsionava a continuar, </w:t>
      </w:r>
      <w:r>
        <w:rPr>
          <w:rFonts w:ascii="Times New Roman" w:hAnsi="Times New Roman"/>
          <w:color w:val="FF0000"/>
          <w:lang w:val="pt-BR"/>
        </w:rPr>
        <w:t xml:space="preserve">um dia de cada vez. </w:t>
      </w:r>
    </w:p>
    <w:p w14:paraId="58C19803" w14:textId="77777777" w:rsidR="00E45AA5" w:rsidRDefault="00A71CB7">
      <w:pPr>
        <w:pStyle w:val="Ttulo3"/>
        <w:jc w:val="both"/>
        <w:rPr>
          <w:rFonts w:ascii="Times New Roman" w:hAnsi="Times New Roman"/>
          <w:lang w:val="pt-BR"/>
        </w:rPr>
      </w:pPr>
      <w:r>
        <w:rPr>
          <w:rFonts w:ascii="Times New Roman" w:hAnsi="Times New Roman"/>
          <w:lang w:val="pt-BR"/>
        </w:rPr>
        <w:t>O Preço da Consagração</w:t>
      </w:r>
    </w:p>
    <w:p w14:paraId="58C19804" w14:textId="77777777" w:rsidR="00E45AA5" w:rsidRDefault="00A71CB7">
      <w:pPr>
        <w:pStyle w:val="Textbody"/>
        <w:jc w:val="both"/>
        <w:rPr>
          <w:rFonts w:hint="eastAsia"/>
        </w:rPr>
      </w:pPr>
      <w:r>
        <w:rPr>
          <w:rFonts w:ascii="Times New Roman" w:hAnsi="Times New Roman"/>
          <w:lang w:val="pt-BR"/>
        </w:rPr>
        <w:t>Ao me consagrar de corpo e alma ao Senhor, aprendi que nada vem de graça</w:t>
      </w:r>
      <w:r>
        <w:rPr>
          <w:rFonts w:ascii="Times New Roman" w:hAnsi="Times New Roman"/>
          <w:color w:val="FF0000"/>
          <w:lang w:val="pt-BR"/>
        </w:rPr>
        <w:t xml:space="preserve">. Foram muitas noites em oração no monte, jejuns para matar a carne para não pecar contra o </w:t>
      </w:r>
      <w:r>
        <w:rPr>
          <w:rFonts w:ascii="Times New Roman" w:hAnsi="Times New Roman"/>
          <w:color w:val="FF0000"/>
          <w:lang w:val="pt-BR"/>
        </w:rPr>
        <w:t>Senhor, os momentos de solidão pois aqueles que se dizem amigos todos se afastam, até porque é necessário, somente a família não te abandona</w:t>
      </w:r>
      <w:r>
        <w:rPr>
          <w:rFonts w:ascii="Times New Roman" w:hAnsi="Times New Roman"/>
          <w:lang w:val="pt-BR"/>
        </w:rPr>
        <w:t xml:space="preserve">. Perder aquilo que um dia considerei importante </w:t>
      </w:r>
      <w:r>
        <w:rPr>
          <w:rFonts w:ascii="Times New Roman" w:hAnsi="Times New Roman"/>
          <w:color w:val="FF0000"/>
          <w:lang w:val="pt-BR"/>
        </w:rPr>
        <w:t xml:space="preserve">como a fama e os confortos mundanos </w:t>
      </w:r>
      <w:r>
        <w:rPr>
          <w:rFonts w:ascii="Times New Roman" w:hAnsi="Times New Roman"/>
          <w:lang w:val="pt-BR"/>
        </w:rPr>
        <w:t xml:space="preserve">foi um </w:t>
      </w:r>
      <w:r>
        <w:rPr>
          <w:rFonts w:ascii="Times New Roman" w:hAnsi="Times New Roman"/>
          <w:color w:val="FF0000"/>
          <w:lang w:val="pt-BR"/>
        </w:rPr>
        <w:t>necessário e graças a Deus que tudo isso aconteceu</w:t>
      </w:r>
      <w:r>
        <w:rPr>
          <w:rFonts w:ascii="Times New Roman" w:hAnsi="Times New Roman"/>
          <w:lang w:val="pt-BR"/>
        </w:rPr>
        <w:t>.</w:t>
      </w:r>
    </w:p>
    <w:p w14:paraId="58C19805" w14:textId="77777777" w:rsidR="00E45AA5" w:rsidRDefault="00A71CB7">
      <w:pPr>
        <w:pStyle w:val="Textbody"/>
        <w:jc w:val="both"/>
        <w:rPr>
          <w:rFonts w:ascii="Times New Roman" w:hAnsi="Times New Roman"/>
          <w:lang w:val="pt-BR"/>
        </w:rPr>
      </w:pPr>
      <w:r>
        <w:rPr>
          <w:rFonts w:ascii="Times New Roman" w:hAnsi="Times New Roman"/>
          <w:lang w:val="pt-BR"/>
        </w:rPr>
        <w:t>A caminhada da consagração me ensinou que a verdadeira liberdade só se alcança quando se renuncia ao que o mundo oferece e se abraça o que Deus tem reservado para aqueles que O buscam com sinceridade. Foi uma jornada de autoconhecimento e de sacrifício, as renúncias me aproximavam mais do que significa ser um verdadeiro CRENTE, um crente nordestino, que, mesmo tendo tocado o fundo do poço, encontrou no amor do Senhor a força para se reerguer e transformar sua existência.</w:t>
      </w:r>
    </w:p>
    <w:p w14:paraId="58C19806" w14:textId="77777777" w:rsidR="00E45AA5" w:rsidRDefault="00A71CB7">
      <w:pPr>
        <w:pStyle w:val="Textbody"/>
        <w:jc w:val="both"/>
        <w:rPr>
          <w:rFonts w:hint="eastAsia"/>
        </w:rPr>
      </w:pPr>
      <w:r>
        <w:rPr>
          <w:rFonts w:ascii="Times New Roman" w:hAnsi="Times New Roman"/>
          <w:lang w:val="pt-BR"/>
        </w:rPr>
        <w:t xml:space="preserve">Hoje, ao olhar para trás, percebo </w:t>
      </w:r>
      <w:r>
        <w:rPr>
          <w:rFonts w:ascii="Times New Roman" w:hAnsi="Times New Roman"/>
          <w:color w:val="FF0000"/>
          <w:lang w:val="pt-BR"/>
        </w:rPr>
        <w:t xml:space="preserve">que os momentos de dor e provação </w:t>
      </w:r>
      <w:r>
        <w:rPr>
          <w:rFonts w:ascii="Times New Roman" w:hAnsi="Times New Roman"/>
          <w:lang w:val="pt-BR"/>
        </w:rPr>
        <w:t xml:space="preserve">foram essenciais para que eu pudesse me tornar o instrumento que Deus sempre desejou. As cicatrizes que carrego não são apenas marcas de um passado sombrio, mas testemunhos vivos da transformação que só o poder redentor de Jesus </w:t>
      </w:r>
      <w:r>
        <w:rPr>
          <w:rFonts w:ascii="Times New Roman" w:hAnsi="Times New Roman"/>
          <w:color w:val="FF0000"/>
          <w:lang w:val="pt-BR"/>
        </w:rPr>
        <w:t xml:space="preserve">Cristo </w:t>
      </w:r>
      <w:r>
        <w:rPr>
          <w:rFonts w:ascii="Times New Roman" w:hAnsi="Times New Roman"/>
          <w:lang w:val="pt-BR"/>
        </w:rPr>
        <w:t>pode operar.</w:t>
      </w:r>
    </w:p>
    <w:p w14:paraId="58C19807" w14:textId="77777777" w:rsidR="00E45AA5" w:rsidRDefault="00A71CB7">
      <w:pPr>
        <w:pStyle w:val="Ttulo1"/>
        <w:pageBreakBefore/>
        <w:jc w:val="both"/>
        <w:rPr>
          <w:rFonts w:ascii="Times New Roman" w:hAnsi="Times New Roman"/>
          <w:lang w:val="pt-BR"/>
        </w:rPr>
      </w:pPr>
      <w:r>
        <w:rPr>
          <w:rFonts w:ascii="Times New Roman" w:hAnsi="Times New Roman"/>
          <w:lang w:val="pt-BR"/>
        </w:rPr>
        <w:lastRenderedPageBreak/>
        <w:t>Capítulo 5: Da Guitarra à Sanfona – A Revelação de um Novo Instrumento</w:t>
      </w:r>
    </w:p>
    <w:p w14:paraId="58C19808" w14:textId="77777777" w:rsidR="00E45AA5" w:rsidRDefault="00A71CB7">
      <w:pPr>
        <w:pStyle w:val="Textbody"/>
        <w:jc w:val="both"/>
        <w:rPr>
          <w:rFonts w:hint="eastAsia"/>
        </w:rPr>
      </w:pPr>
      <w:r>
        <w:rPr>
          <w:rFonts w:ascii="Times New Roman" w:hAnsi="Times New Roman"/>
          <w:lang w:val="pt-BR"/>
        </w:rPr>
        <w:t xml:space="preserve">Durante grande parte da minha vida, a guitarra foi a extensão da minha alma. Desde cedo, o violão e depois a guitarra me proporcionaram a oportunidade de expressar as emoções que eu não sabia colocar em palavras. Naquela cidade simples de </w:t>
      </w:r>
      <w:r>
        <w:rPr>
          <w:rFonts w:ascii="Times New Roman" w:hAnsi="Times New Roman"/>
          <w:color w:val="FF0000"/>
          <w:lang w:val="pt-BR"/>
        </w:rPr>
        <w:t>Lajes</w:t>
      </w:r>
      <w:r>
        <w:rPr>
          <w:rFonts w:ascii="Times New Roman" w:hAnsi="Times New Roman"/>
          <w:lang w:val="pt-BR"/>
        </w:rPr>
        <w:t xml:space="preserve"> do Cabugi, a música era uma forma de escape, um meio de transformar as dores do dia a dia em melodias que contavam a história de um jovem sedento por algo mais. Tocar em bandas locais </w:t>
      </w:r>
      <w:r>
        <w:rPr>
          <w:rFonts w:ascii="Times New Roman" w:hAnsi="Times New Roman"/>
          <w:color w:val="FF0000"/>
          <w:lang w:val="pt-BR"/>
        </w:rPr>
        <w:t>do Rio Grande Norte</w:t>
      </w:r>
      <w:r>
        <w:rPr>
          <w:rFonts w:ascii="Times New Roman" w:hAnsi="Times New Roman"/>
          <w:lang w:val="pt-BR"/>
        </w:rPr>
        <w:t>, me dava a sensação momentânea de ser reconhecido e valorizado. Contudo, esse sucesso passageiro era apenas uma sombra do que viria a ser a verdadeira transformação de minha vida.</w:t>
      </w:r>
    </w:p>
    <w:p w14:paraId="58C19809" w14:textId="77777777" w:rsidR="00E45AA5" w:rsidRDefault="00A71CB7">
      <w:pPr>
        <w:pStyle w:val="Textbody"/>
        <w:jc w:val="both"/>
        <w:rPr>
          <w:rFonts w:hint="eastAsia"/>
        </w:rPr>
      </w:pPr>
      <w:r>
        <w:rPr>
          <w:rFonts w:ascii="Times New Roman" w:hAnsi="Times New Roman"/>
          <w:color w:val="FF0000"/>
          <w:lang w:val="pt-BR"/>
        </w:rPr>
        <w:t xml:space="preserve">Quando cheguei na igreja o meu desejo era de aprender das coisas de Deus, por isso não almejei tocar no ministério de louvor, mesmo sendo guitarrista profissional. Passei um ano inteiro apenas recebendo e sendo alimentado pela palavra, só então comecei a participar do ministério de louvor da igreja onde congregava. </w:t>
      </w:r>
      <w:r>
        <w:rPr>
          <w:rFonts w:ascii="Times New Roman" w:hAnsi="Times New Roman"/>
          <w:lang w:val="pt-BR"/>
        </w:rPr>
        <w:t xml:space="preserve">Em 2007, num momento de profunda intimidade com o Senhor, enquanto orava no </w:t>
      </w:r>
      <w:r>
        <w:rPr>
          <w:rFonts w:ascii="Times New Roman" w:hAnsi="Times New Roman"/>
          <w:color w:val="FF0000"/>
          <w:lang w:val="pt-BR"/>
        </w:rPr>
        <w:t xml:space="preserve">monte </w:t>
      </w:r>
      <w:r>
        <w:rPr>
          <w:rFonts w:ascii="Times New Roman" w:hAnsi="Times New Roman"/>
          <w:lang w:val="pt-BR"/>
        </w:rPr>
        <w:t xml:space="preserve">com um grupo de irmãos </w:t>
      </w:r>
      <w:r>
        <w:rPr>
          <w:rFonts w:ascii="Times New Roman" w:hAnsi="Times New Roman"/>
          <w:color w:val="FF0000"/>
          <w:lang w:val="pt-BR"/>
        </w:rPr>
        <w:t xml:space="preserve">na madrugada, </w:t>
      </w:r>
      <w:r>
        <w:rPr>
          <w:rFonts w:ascii="Times New Roman" w:hAnsi="Times New Roman"/>
          <w:lang w:val="pt-BR"/>
        </w:rPr>
        <w:t>algo extraordinário aconteceu.</w:t>
      </w:r>
    </w:p>
    <w:p w14:paraId="58C1980A" w14:textId="77777777" w:rsidR="00E45AA5" w:rsidRDefault="00A71CB7">
      <w:pPr>
        <w:pStyle w:val="Textbody"/>
        <w:jc w:val="both"/>
        <w:rPr>
          <w:rFonts w:hint="eastAsia"/>
        </w:rPr>
      </w:pPr>
      <w:r>
        <w:rPr>
          <w:rFonts w:ascii="Times New Roman" w:hAnsi="Times New Roman"/>
          <w:color w:val="FF0000"/>
          <w:lang w:val="pt-BR"/>
        </w:rPr>
        <w:t xml:space="preserve">Em uma visão espiritual, abriu-se na minha frente uma Tv moderna da época, de plasma. </w:t>
      </w:r>
      <w:r>
        <w:rPr>
          <w:rFonts w:ascii="Times New Roman" w:hAnsi="Times New Roman"/>
          <w:lang w:val="pt-BR"/>
        </w:rPr>
        <w:t xml:space="preserve">Lá estava eu, num coreto </w:t>
      </w:r>
      <w:r>
        <w:rPr>
          <w:rFonts w:ascii="Times New Roman" w:hAnsi="Times New Roman"/>
          <w:color w:val="FF0000"/>
          <w:lang w:val="pt-BR"/>
        </w:rPr>
        <w:t xml:space="preserve">no meio de uma praça, </w:t>
      </w:r>
      <w:r>
        <w:rPr>
          <w:rFonts w:ascii="Times New Roman" w:hAnsi="Times New Roman"/>
          <w:lang w:val="pt-BR"/>
        </w:rPr>
        <w:t xml:space="preserve">em vez da guitarra que sempre fora minha companheira, </w:t>
      </w:r>
      <w:r>
        <w:rPr>
          <w:rFonts w:ascii="Times New Roman" w:hAnsi="Times New Roman"/>
          <w:color w:val="FF0000"/>
          <w:lang w:val="pt-BR"/>
        </w:rPr>
        <w:t xml:space="preserve">me vi </w:t>
      </w:r>
      <w:r>
        <w:rPr>
          <w:rFonts w:ascii="Times New Roman" w:hAnsi="Times New Roman"/>
          <w:lang w:val="pt-BR"/>
        </w:rPr>
        <w:t xml:space="preserve">tocando uma sanfona brilhando sob a luz, acompanhada de um pastor que pregava a palavra de Deus e uma multidão que se reunia em adoração </w:t>
      </w:r>
      <w:r>
        <w:rPr>
          <w:rFonts w:ascii="Times New Roman" w:hAnsi="Times New Roman"/>
          <w:color w:val="FF0000"/>
          <w:lang w:val="pt-BR"/>
        </w:rPr>
        <w:t>e outros irmãos entregando literatura de evangelismo.</w:t>
      </w:r>
      <w:r>
        <w:rPr>
          <w:rFonts w:ascii="Times New Roman" w:hAnsi="Times New Roman"/>
          <w:lang w:val="pt-BR"/>
        </w:rPr>
        <w:t xml:space="preserve"> A cena era tão vívida e real que, por um instante, eu senti como se o próprio tempo tivesse parado.</w:t>
      </w:r>
    </w:p>
    <w:p w14:paraId="58C1980B" w14:textId="77777777" w:rsidR="00E45AA5" w:rsidRDefault="00A71CB7">
      <w:pPr>
        <w:pStyle w:val="Textbody"/>
        <w:jc w:val="both"/>
        <w:rPr>
          <w:rFonts w:hint="eastAsia"/>
        </w:rPr>
      </w:pPr>
      <w:r>
        <w:rPr>
          <w:rFonts w:ascii="Times New Roman" w:hAnsi="Times New Roman"/>
          <w:lang w:val="pt-BR"/>
        </w:rPr>
        <w:t xml:space="preserve">Aquele instante marcou o início de uma inquietação interna. Sempre fui ligado à minha guitarra, o instrumento que me acompanhou desde a infância e que simbolizava, de certa forma, a minha identidade musical. No entanto, a visão que recebi revelava algo novo e desafiador, Deus queria que eu abraçasse a sanfona como ferramenta de louvor. Confesso que, naquele momento, fiquei perplexo eu não sabia sequer como tocar sanfona, um instrumento complexo e distante da minha </w:t>
      </w:r>
      <w:r>
        <w:rPr>
          <w:rFonts w:ascii="Times New Roman" w:hAnsi="Times New Roman"/>
          <w:color w:val="FF0000"/>
          <w:lang w:val="pt-BR"/>
        </w:rPr>
        <w:t>realidade.</w:t>
      </w:r>
      <w:r>
        <w:rPr>
          <w:rFonts w:ascii="Times New Roman" w:hAnsi="Times New Roman"/>
          <w:lang w:val="pt-BR"/>
        </w:rPr>
        <w:t xml:space="preserve"> </w:t>
      </w:r>
    </w:p>
    <w:p w14:paraId="58C1980C" w14:textId="77777777" w:rsidR="00E45AA5" w:rsidRDefault="00A71CB7">
      <w:pPr>
        <w:pStyle w:val="Textbody"/>
        <w:jc w:val="both"/>
        <w:rPr>
          <w:rFonts w:hint="eastAsia"/>
        </w:rPr>
      </w:pPr>
      <w:r>
        <w:rPr>
          <w:rFonts w:ascii="Times New Roman" w:hAnsi="Times New Roman"/>
          <w:lang w:val="pt-BR"/>
        </w:rPr>
        <w:t xml:space="preserve">Durante aqueles instantes de oração, eu me vi diante de um dilema, abandonar a familiaridade da guitarra e </w:t>
      </w:r>
      <w:r>
        <w:rPr>
          <w:rFonts w:ascii="Times New Roman" w:hAnsi="Times New Roman"/>
          <w:lang w:val="pt-BR"/>
        </w:rPr>
        <w:t xml:space="preserve">mergulhar em um universo totalmente desconhecido. Em meio a esse turbilhão de emoções, levantei a voz num clamor sincero, confessando a minha incapacidade e pedindo que Deus me capacitasse para aprender a tocar aquele novo instrumento </w:t>
      </w:r>
      <w:r>
        <w:rPr>
          <w:rFonts w:ascii="Times New Roman" w:hAnsi="Times New Roman"/>
          <w:color w:val="FF0000"/>
          <w:lang w:val="pt-BR"/>
        </w:rPr>
        <w:t>e abrisse as portas para que pudesse adquirir</w:t>
      </w:r>
      <w:r>
        <w:rPr>
          <w:rFonts w:ascii="Times New Roman" w:hAnsi="Times New Roman"/>
          <w:lang w:val="pt-BR"/>
        </w:rPr>
        <w:t>. Eu sabia que era um desafio imenso, mas também sentia que era a única maneira de seguir o caminho que o Senhor traçara para mim. Aquela visão não era apenas sobre um instrumento musical, mas sobre uma transformação interna, um cha</w:t>
      </w:r>
      <w:r>
        <w:rPr>
          <w:rFonts w:ascii="Times New Roman" w:hAnsi="Times New Roman"/>
          <w:lang w:val="pt-BR"/>
        </w:rPr>
        <w:t>mado para romper com os padrões do passado e abraçar uma nova identidade, a de um verdadeiro CRENTE nordestino, preparado para servir a Deus de maneira renovada.</w:t>
      </w:r>
    </w:p>
    <w:p w14:paraId="58C1980D" w14:textId="77777777" w:rsidR="00E45AA5" w:rsidRDefault="00A71CB7">
      <w:pPr>
        <w:pStyle w:val="Textbody"/>
        <w:jc w:val="both"/>
        <w:rPr>
          <w:rFonts w:hint="eastAsia"/>
        </w:rPr>
      </w:pPr>
      <w:r>
        <w:rPr>
          <w:rFonts w:ascii="Times New Roman" w:hAnsi="Times New Roman"/>
          <w:color w:val="FF0000"/>
          <w:lang w:val="pt-BR"/>
        </w:rPr>
        <w:t xml:space="preserve">Todas as vezes que eu me ajoelhava para orar e fechava os meus olhos, a mesma visão surgia na minha mente e no meu coração, junto com ela, uma voz me dizia para eu compartilhá-la com a igreja, essa inquietação durou dias, até que chegou o culto de domingo, quase não tinha oportunidade para louvar, mas nesse dia me deram, movido </w:t>
      </w:r>
      <w:proofErr w:type="gramStart"/>
      <w:r>
        <w:rPr>
          <w:rFonts w:ascii="Times New Roman" w:hAnsi="Times New Roman"/>
          <w:color w:val="FF0000"/>
          <w:lang w:val="pt-BR"/>
        </w:rPr>
        <w:t>pelo o</w:t>
      </w:r>
      <w:proofErr w:type="gramEnd"/>
      <w:r>
        <w:rPr>
          <w:rFonts w:ascii="Times New Roman" w:hAnsi="Times New Roman"/>
          <w:color w:val="FF0000"/>
          <w:lang w:val="pt-BR"/>
        </w:rPr>
        <w:t xml:space="preserve"> ímpeto do </w:t>
      </w:r>
      <w:proofErr w:type="gramStart"/>
      <w:r>
        <w:rPr>
          <w:rFonts w:ascii="Times New Roman" w:hAnsi="Times New Roman"/>
          <w:color w:val="FF0000"/>
          <w:lang w:val="pt-BR"/>
        </w:rPr>
        <w:t>Espirito</w:t>
      </w:r>
      <w:proofErr w:type="gramEnd"/>
      <w:r>
        <w:rPr>
          <w:rFonts w:ascii="Times New Roman" w:hAnsi="Times New Roman"/>
          <w:color w:val="FF0000"/>
          <w:lang w:val="pt-BR"/>
        </w:rPr>
        <w:t xml:space="preserve"> Santo, contei a visão para a igreja. Logo depois, voltei para o meu lugar envergonhado com o que tinha acabado de dizer, mas para a minha surpresa, aquelas senhorinhas que eram as minhas companheiras de oração no culto matutino, vieram até </w:t>
      </w:r>
      <w:r>
        <w:rPr>
          <w:rFonts w:ascii="Times New Roman" w:hAnsi="Times New Roman"/>
          <w:color w:val="FF0000"/>
          <w:lang w:val="pt-BR"/>
        </w:rPr>
        <w:lastRenderedPageBreak/>
        <w:t xml:space="preserve">mim e disseram: “Essa visão é de Deus, e Ele vai usar esse instrumento para eu glorificar o nome d’Ele e te fazer conhecido”. </w:t>
      </w:r>
    </w:p>
    <w:p w14:paraId="58C1980E"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No mesmo instante, uma irmã pegou uma folha em branco e saiu no meio da igreja, perguntando quem poderia ajudar para comprar a sanfona do irmão </w:t>
      </w:r>
      <w:proofErr w:type="spellStart"/>
      <w:r>
        <w:rPr>
          <w:rFonts w:ascii="Times New Roman" w:hAnsi="Times New Roman"/>
          <w:color w:val="FF0000"/>
          <w:lang w:val="pt-BR"/>
        </w:rPr>
        <w:t>Regivaldo</w:t>
      </w:r>
      <w:proofErr w:type="spellEnd"/>
      <w:r>
        <w:rPr>
          <w:rFonts w:ascii="Times New Roman" w:hAnsi="Times New Roman"/>
          <w:color w:val="FF0000"/>
          <w:lang w:val="pt-BR"/>
        </w:rPr>
        <w:t xml:space="preserve"> - meu nome de batismo – aquela atitude me alegrou, mas logo fui surpreendido com outro desafio, a mesma irmã que saiu na igreja voltou com a folha cheia de nomes de irmãos que disseram: “se sair um dinheiro que tenho retido na prefeitura ou em causa na justiça, vou abençoar o irmão com uma oferta”. </w:t>
      </w:r>
    </w:p>
    <w:p w14:paraId="58C1980F" w14:textId="77777777" w:rsidR="00E45AA5" w:rsidRDefault="00A71CB7">
      <w:pPr>
        <w:pStyle w:val="Textbody"/>
        <w:jc w:val="both"/>
        <w:rPr>
          <w:rFonts w:hint="eastAsia"/>
        </w:rPr>
      </w:pPr>
      <w:r>
        <w:rPr>
          <w:rFonts w:ascii="Times New Roman" w:hAnsi="Times New Roman"/>
          <w:color w:val="FF0000"/>
          <w:lang w:val="pt-BR"/>
        </w:rPr>
        <w:t>Naquele momento, meu coração quase desanimou, agora, eu teria que orar para que a benção dos irmãos viesse primeiro, para depois receber a minha, quando cheguei ao monte para apresentar aquela situação a Deus, confesso que foi uma das orações mais rápidas que eu fiz, eu já estava cansado do meu processo no deserto, mas Deus sabia como trabalhar na minha vida, Ele me fez entender que aquela benção não era apenas para mim, mas Ele também queria abençoar o seu povo, apresentei os irmãos em oração no monte, e q</w:t>
      </w:r>
      <w:r>
        <w:rPr>
          <w:rFonts w:ascii="Times New Roman" w:hAnsi="Times New Roman"/>
          <w:color w:val="FF0000"/>
          <w:lang w:val="pt-BR"/>
        </w:rPr>
        <w:t>uinze dias depois os milagres financeiros começaram acontecer, irmãos chegavam e colocavam ofertas no meu bolso, que tive que pedir para parar de ofertar pois já tinha o suficiente para comprar uma sanfona.</w:t>
      </w:r>
    </w:p>
    <w:p w14:paraId="58C19810" w14:textId="77777777" w:rsidR="00E45AA5" w:rsidRDefault="00A71CB7">
      <w:pPr>
        <w:pStyle w:val="Textbody"/>
        <w:jc w:val="both"/>
        <w:rPr>
          <w:rFonts w:hint="eastAsia"/>
        </w:rPr>
      </w:pPr>
      <w:r>
        <w:rPr>
          <w:rFonts w:ascii="Times New Roman" w:hAnsi="Times New Roman"/>
          <w:lang w:val="pt-BR"/>
        </w:rPr>
        <w:t xml:space="preserve">Quando finalmente a sanfona chegou, ela carregava consigo um simbolismo poderoso. Não era apenas um instrumento de cordas e foles; ela representava a transformação do profano em sagrado. </w:t>
      </w:r>
      <w:r>
        <w:rPr>
          <w:rFonts w:ascii="Times New Roman" w:hAnsi="Times New Roman"/>
          <w:color w:val="FF0000"/>
          <w:lang w:val="pt-BR"/>
        </w:rPr>
        <w:t>Devido as condições que aquela sanfona foi adquirida, era difícil encontrar esse instrumento para a venda, apareceu uma para comprar de uma banda que havia se desfeito em uma casa de show da cidade, chamado forró da bala, após sair daquele local com uma caixa da sanfona tão pesado quanto grande, olhei para o céu e disse: “não havia outro instrumento mais fácil Jesus?”</w:t>
      </w:r>
    </w:p>
    <w:p w14:paraId="58C19811" w14:textId="77777777" w:rsidR="00E45AA5" w:rsidRDefault="00A71CB7">
      <w:pPr>
        <w:pStyle w:val="Textbody"/>
        <w:jc w:val="both"/>
        <w:rPr>
          <w:rFonts w:hint="eastAsia"/>
        </w:rPr>
      </w:pPr>
      <w:r>
        <w:rPr>
          <w:rFonts w:ascii="Times New Roman" w:hAnsi="Times New Roman"/>
          <w:color w:val="FF0000"/>
          <w:lang w:val="pt-BR"/>
        </w:rPr>
        <w:t xml:space="preserve">Na manhã seguinte no círculo de oração as irmãs oraram, ungiram a sanfona e a batizaram </w:t>
      </w:r>
      <w:r>
        <w:rPr>
          <w:rFonts w:ascii="Times New Roman" w:hAnsi="Times New Roman"/>
          <w:lang w:val="pt-BR"/>
        </w:rPr>
        <w:t xml:space="preserve">com o nome “Maria Madalena”. Esse nome, escolhido simbolizava a conversão do que antes era usado em ambientes profanos </w:t>
      </w:r>
      <w:r>
        <w:rPr>
          <w:rFonts w:ascii="Times New Roman" w:hAnsi="Times New Roman"/>
          <w:color w:val="FF0000"/>
          <w:lang w:val="pt-BR"/>
        </w:rPr>
        <w:t xml:space="preserve">agora seria </w:t>
      </w:r>
      <w:r>
        <w:rPr>
          <w:rFonts w:ascii="Times New Roman" w:hAnsi="Times New Roman"/>
          <w:lang w:val="pt-BR"/>
        </w:rPr>
        <w:t>para a glória do Senhor. Era a imagem de um instrumento que, assim como eu, havia sido redimido e transformado para cumprir um novo propósito.</w:t>
      </w:r>
    </w:p>
    <w:p w14:paraId="58C19812"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Mas confesso que, quando finalmente comprei a sanfona, ela se tornou um verdadeiro gigante na minha vida, toda vez que eu olhava aqueles tantos de botões o desânimo batia, mas Deus sabe trabalhar em nós para que os Seus planos se cumpram, eu já havia aprendido umas três músicas, usando apenas três notas e já começava a tocar nos primeiros evangelismo na cidade, e para minha surpresa uma imã da Assembleia de Deus, bateu na minha porta perguntando se eu poderia ensiná-la a tocar sanfona e disse que me pagaria</w:t>
      </w:r>
      <w:r>
        <w:rPr>
          <w:rFonts w:ascii="Times New Roman" w:hAnsi="Times New Roman"/>
          <w:color w:val="FF0000"/>
          <w:lang w:val="pt-BR"/>
        </w:rPr>
        <w:t xml:space="preserve"> pelas aulas, como eu estava desempregado, e a proposta caiu como uma resposta de Deus às minhas necessidades, não pestanejei em aceitá-la.</w:t>
      </w:r>
    </w:p>
    <w:p w14:paraId="58C19813" w14:textId="77777777" w:rsidR="00E45AA5" w:rsidRDefault="00A71CB7">
      <w:pPr>
        <w:pStyle w:val="Textbody"/>
        <w:jc w:val="both"/>
        <w:rPr>
          <w:rFonts w:hint="eastAsia"/>
        </w:rPr>
      </w:pPr>
      <w:r>
        <w:rPr>
          <w:rFonts w:ascii="Times New Roman" w:hAnsi="Times New Roman"/>
          <w:color w:val="FF0000"/>
          <w:lang w:val="pt-BR"/>
        </w:rPr>
        <w:t xml:space="preserve">Ao assumir o compromisso de ensinar a irmã tocar sanfona, logo caiu a ficha que eu não sabia o suficiente para ensiná-la, desesperado fui orar para que Deus me ajudasse nessa situação, foi então que o Espirito Santo me trouxe à memória um amigo sanfoneiro, </w:t>
      </w:r>
      <w:r>
        <w:rPr>
          <w:rFonts w:ascii="Times New Roman" w:hAnsi="Times New Roman"/>
          <w:lang w:val="pt-BR"/>
        </w:rPr>
        <w:t xml:space="preserve">um homem que, apesar de não ser cristão, tinha a sabedoria necessária para me ensinar os segredos daquele som tão peculiar, </w:t>
      </w:r>
      <w:r>
        <w:rPr>
          <w:rFonts w:ascii="Times New Roman" w:hAnsi="Times New Roman"/>
          <w:color w:val="FF0000"/>
          <w:lang w:val="pt-BR"/>
        </w:rPr>
        <w:t xml:space="preserve">sem perder tempo, procurei esse amigo e comecei, de fato, a me dedicar-se aos estudos. Pela manhã, eu aprendia com meu amigo e à tarde, transmitia tudo o que havia acabado de aprender para a irmã. Só depois de muitos anos já com o meu primeiro </w:t>
      </w:r>
      <w:proofErr w:type="spellStart"/>
      <w:r>
        <w:rPr>
          <w:rFonts w:ascii="Times New Roman" w:hAnsi="Times New Roman"/>
          <w:color w:val="FF0000"/>
          <w:lang w:val="pt-BR"/>
        </w:rPr>
        <w:t>Cd</w:t>
      </w:r>
      <w:proofErr w:type="spellEnd"/>
      <w:r>
        <w:rPr>
          <w:rFonts w:ascii="Times New Roman" w:hAnsi="Times New Roman"/>
          <w:color w:val="FF0000"/>
          <w:lang w:val="pt-BR"/>
        </w:rPr>
        <w:t xml:space="preserve"> gravado, voltei à cidade e reencontrei aquela irmã, contei essa história para ela e demos boas risadas lembrando das aulas de sanfona, mesmo </w:t>
      </w:r>
      <w:r>
        <w:rPr>
          <w:rFonts w:ascii="Times New Roman" w:hAnsi="Times New Roman"/>
          <w:color w:val="FF0000"/>
          <w:lang w:val="pt-BR"/>
        </w:rPr>
        <w:t>sem saber, me considerava um ótimo professor.</w:t>
      </w:r>
    </w:p>
    <w:p w14:paraId="58C19814" w14:textId="77777777" w:rsidR="00E45AA5" w:rsidRDefault="00E45AA5">
      <w:pPr>
        <w:pStyle w:val="Textbody"/>
        <w:jc w:val="both"/>
        <w:rPr>
          <w:rFonts w:ascii="Times New Roman" w:hAnsi="Times New Roman"/>
          <w:lang w:val="pt-BR"/>
        </w:rPr>
      </w:pPr>
    </w:p>
    <w:p w14:paraId="58C19815" w14:textId="77777777" w:rsidR="00E45AA5" w:rsidRDefault="00A71CB7">
      <w:pPr>
        <w:pStyle w:val="Textbody"/>
        <w:jc w:val="both"/>
        <w:rPr>
          <w:rFonts w:hint="eastAsia"/>
        </w:rPr>
      </w:pPr>
      <w:r>
        <w:rPr>
          <w:rFonts w:ascii="Times New Roman" w:hAnsi="Times New Roman"/>
          <w:lang w:val="pt-BR"/>
        </w:rPr>
        <w:t xml:space="preserve">Enquanto eu aprendia a tocar a sanfona, percebia que aquele novo som carregava uma profundidade que a guitarra, por mais que eu a amasse, não possuía. O som da sanfona, com seus acordes melancólicos e, ao mesmo tempo, vibrantes, tocava-me </w:t>
      </w:r>
      <w:r>
        <w:rPr>
          <w:rFonts w:ascii="Times New Roman" w:hAnsi="Times New Roman"/>
          <w:color w:val="FF0000"/>
          <w:lang w:val="pt-BR"/>
        </w:rPr>
        <w:t>profundamente</w:t>
      </w:r>
      <w:r>
        <w:rPr>
          <w:rFonts w:ascii="Times New Roman" w:hAnsi="Times New Roman"/>
          <w:lang w:val="pt-BR"/>
        </w:rPr>
        <w:t xml:space="preserve">, de maneira inexplicável, parecia ressoar com a mensagem de redenção que eu tanto buscava. Aos poucos, a sanfona começou a se integrar ao meu ministério, tornando-se o veículo pelo qual eu proclamava o amor e a misericórdia de Deus. </w:t>
      </w:r>
      <w:r>
        <w:rPr>
          <w:rFonts w:ascii="Times New Roman" w:hAnsi="Times New Roman"/>
          <w:color w:val="FF0000"/>
          <w:lang w:val="pt-BR"/>
        </w:rPr>
        <w:t>Durante os cultos</w:t>
      </w:r>
      <w:r>
        <w:rPr>
          <w:rFonts w:ascii="Times New Roman" w:hAnsi="Times New Roman"/>
          <w:lang w:val="pt-BR"/>
        </w:rPr>
        <w:t>, quando o fôlego da sanfona se misturava ao clamor da congregação, sentia que aquele som não era apenas música era um testemunho vivo da transformação que o Senhor operava em minha vida.</w:t>
      </w:r>
    </w:p>
    <w:p w14:paraId="58C19816" w14:textId="77777777" w:rsidR="00E45AA5" w:rsidRDefault="00A71CB7">
      <w:pPr>
        <w:pStyle w:val="Textbody"/>
        <w:jc w:val="both"/>
        <w:rPr>
          <w:rFonts w:ascii="Times New Roman" w:hAnsi="Times New Roman"/>
          <w:lang w:val="pt-BR"/>
        </w:rPr>
      </w:pPr>
      <w:r>
        <w:rPr>
          <w:rFonts w:ascii="Times New Roman" w:hAnsi="Times New Roman"/>
          <w:lang w:val="pt-BR"/>
        </w:rPr>
        <w:t>A mudança não passou despercebida. As igrejas onde eu tocava começaram a notar uma diferença, a sanfona, antes associada a ritmos de forró e festas, agora ecoava com uma melodia que elevava o espírito e conduzia os corações à adoração. As pessoas, que talvez já me conhecessem como o guitarrista popular, começaram a ver em mim o reflexo de um novo instrumento de Deus, um instrumento que simbolizava a transformação de um passado repleto de vícios e excessos para uma vida consagrada ao altar do Senhor.</w:t>
      </w:r>
    </w:p>
    <w:p w14:paraId="58C19817" w14:textId="77777777" w:rsidR="00E45AA5" w:rsidRDefault="00A71CB7">
      <w:pPr>
        <w:pStyle w:val="Textbody"/>
        <w:jc w:val="both"/>
        <w:rPr>
          <w:rFonts w:hint="eastAsia"/>
        </w:rPr>
      </w:pPr>
      <w:r>
        <w:rPr>
          <w:rFonts w:ascii="Times New Roman" w:hAnsi="Times New Roman"/>
          <w:lang w:val="pt-BR"/>
        </w:rPr>
        <w:t xml:space="preserve">O impacto da sanfona em minha trajetória foi tão profundo quanto inesperado. Ela não apenas transformou a maneira como eu me relacionava com a música, mas também reforçou o meu compromisso com uma vida de fé. </w:t>
      </w:r>
      <w:r>
        <w:rPr>
          <w:rFonts w:ascii="Times New Roman" w:hAnsi="Times New Roman"/>
          <w:color w:val="FF0000"/>
          <w:lang w:val="pt-BR"/>
        </w:rPr>
        <w:t xml:space="preserve">O toque da sanfona </w:t>
      </w:r>
      <w:r>
        <w:rPr>
          <w:rFonts w:ascii="Times New Roman" w:hAnsi="Times New Roman"/>
          <w:lang w:val="pt-BR"/>
        </w:rPr>
        <w:t>era uma prova de que, mesmo quando o caminho parece desconhecido e desafiador, o Senhor prepara os instrumentos necessários para que possamos cumprir o nosso chamado. A sanfona se tornou, para mim, um símbolo da renovação, um testemunho de que Deus pode transformar o que parecia ser inútil ou profano em algo belo e sagrado.</w:t>
      </w:r>
    </w:p>
    <w:p w14:paraId="58C19818" w14:textId="77777777" w:rsidR="00E45AA5" w:rsidRDefault="00A71CB7">
      <w:pPr>
        <w:pStyle w:val="Textbody"/>
        <w:jc w:val="both"/>
        <w:rPr>
          <w:rFonts w:hint="eastAsia"/>
        </w:rPr>
      </w:pPr>
      <w:r>
        <w:rPr>
          <w:rFonts w:ascii="Times New Roman" w:hAnsi="Times New Roman"/>
          <w:color w:val="FF0000"/>
          <w:lang w:val="pt-BR"/>
        </w:rPr>
        <w:t xml:space="preserve">Esse novo instrumento </w:t>
      </w:r>
      <w:r>
        <w:rPr>
          <w:rFonts w:ascii="Times New Roman" w:hAnsi="Times New Roman"/>
          <w:lang w:val="pt-BR"/>
        </w:rPr>
        <w:t>representava a possibilidade de um recomeço, uma nova maneira de louvar e de viver a fé. E, ao mesmo tempo, era um lembrete constante de que a verdadeira transformação não se dá apenas pela mudança externa, mas pela renovação interior, aquela que nos torna capazes de abandonar o passado e abraçar a graça de Deus.</w:t>
      </w:r>
    </w:p>
    <w:p w14:paraId="58C19819" w14:textId="77777777" w:rsidR="00E45AA5" w:rsidRDefault="00A71CB7">
      <w:pPr>
        <w:pStyle w:val="Textbody"/>
        <w:jc w:val="both"/>
        <w:rPr>
          <w:rFonts w:hint="eastAsia"/>
        </w:rPr>
      </w:pPr>
      <w:r>
        <w:rPr>
          <w:rFonts w:ascii="Times New Roman" w:hAnsi="Times New Roman"/>
          <w:lang w:val="pt-BR"/>
        </w:rPr>
        <w:t xml:space="preserve">Hoje, ao olhar para trás, vejo que a jornada da guitarra à sanfona foi muito mais do que uma mudança de instrumento. Foi um processo no qual Deus me despojou do que era velho e me revestiu de uma nova identidade, </w:t>
      </w:r>
      <w:r>
        <w:rPr>
          <w:rFonts w:ascii="Times New Roman" w:hAnsi="Times New Roman"/>
          <w:color w:val="FF0000"/>
          <w:lang w:val="pt-BR"/>
        </w:rPr>
        <w:t>o sanfoneiro de Jesus</w:t>
      </w:r>
      <w:r>
        <w:rPr>
          <w:rFonts w:ascii="Times New Roman" w:hAnsi="Times New Roman"/>
          <w:lang w:val="pt-BR"/>
        </w:rPr>
        <w:t xml:space="preserve">, de um CRENTE nordestino, que, mesmo vindo do fundo do poço, foi redimido e elevado para cumprir um propósito maior. </w:t>
      </w:r>
      <w:r>
        <w:rPr>
          <w:rFonts w:ascii="Times New Roman" w:hAnsi="Times New Roman"/>
          <w:color w:val="FF0000"/>
          <w:lang w:val="pt-BR"/>
        </w:rPr>
        <w:t xml:space="preserve">As dificuldades enfrentadas </w:t>
      </w:r>
      <w:r>
        <w:rPr>
          <w:rFonts w:ascii="Times New Roman" w:hAnsi="Times New Roman"/>
          <w:lang w:val="pt-BR"/>
        </w:rPr>
        <w:t xml:space="preserve">ao tentar dominar a sanfona, foi uma lição de humildade e de fé. </w:t>
      </w:r>
      <w:r>
        <w:rPr>
          <w:rFonts w:ascii="Times New Roman" w:hAnsi="Times New Roman"/>
          <w:color w:val="FF0000"/>
          <w:lang w:val="pt-BR"/>
        </w:rPr>
        <w:t>Quando eu comecei a aprender a tocar</w:t>
      </w:r>
      <w:r>
        <w:rPr>
          <w:rFonts w:ascii="Times New Roman" w:hAnsi="Times New Roman"/>
          <w:lang w:val="pt-BR"/>
        </w:rPr>
        <w:t xml:space="preserve">, eu sentia a presença de Deus me capacitando para uma missão que ultrapassava os limites da música, era a missão de </w:t>
      </w:r>
      <w:r>
        <w:rPr>
          <w:rFonts w:ascii="Times New Roman" w:hAnsi="Times New Roman"/>
          <w:color w:val="FF0000"/>
          <w:lang w:val="pt-BR"/>
        </w:rPr>
        <w:t>evangelizar,</w:t>
      </w:r>
      <w:r>
        <w:rPr>
          <w:rFonts w:ascii="Times New Roman" w:hAnsi="Times New Roman"/>
          <w:lang w:val="pt-BR"/>
        </w:rPr>
        <w:t xml:space="preserve"> de transformar vidas e de mostrar que, com Ele, nada é impossível.</w:t>
      </w:r>
    </w:p>
    <w:p w14:paraId="58C1981A" w14:textId="77777777" w:rsidR="00E45AA5" w:rsidRDefault="00A71CB7">
      <w:pPr>
        <w:pStyle w:val="Textbody"/>
        <w:jc w:val="both"/>
        <w:rPr>
          <w:rFonts w:hint="eastAsia"/>
        </w:rPr>
      </w:pPr>
      <w:r>
        <w:rPr>
          <w:rFonts w:ascii="Times New Roman" w:hAnsi="Times New Roman"/>
          <w:lang w:val="pt-BR"/>
        </w:rPr>
        <w:t xml:space="preserve">A sanfona, que inicialmente parecia um desafio impossível de superar, acabou se tornando a minha voz para louvar o Senhor. Ela deixou de ser apenas um instrumento para se tornar um símbolo da minha própria trajetória de transformação. E assim, de um passado marcado pelo som da guitarra e pela glória efêmera do sucesso mundano, transitei para um presente onde a sanfona ressoa com a verdade do evangelho </w:t>
      </w:r>
      <w:r>
        <w:rPr>
          <w:rFonts w:ascii="Times New Roman" w:hAnsi="Times New Roman"/>
          <w:color w:val="FF0000"/>
          <w:lang w:val="pt-BR"/>
        </w:rPr>
        <w:t>e para glorificar o nome do Senhor Jesus</w:t>
      </w:r>
      <w:r>
        <w:rPr>
          <w:rFonts w:ascii="Times New Roman" w:hAnsi="Times New Roman"/>
          <w:lang w:val="pt-BR"/>
        </w:rPr>
        <w:t>.</w:t>
      </w:r>
    </w:p>
    <w:p w14:paraId="58C1981B" w14:textId="77777777" w:rsidR="00E45AA5" w:rsidRDefault="00A71CB7">
      <w:pPr>
        <w:pStyle w:val="Textbody"/>
        <w:jc w:val="both"/>
        <w:rPr>
          <w:rFonts w:ascii="Times New Roman" w:hAnsi="Times New Roman"/>
          <w:lang w:val="pt-BR"/>
        </w:rPr>
      </w:pPr>
      <w:r>
        <w:rPr>
          <w:rFonts w:ascii="Times New Roman" w:hAnsi="Times New Roman"/>
          <w:lang w:val="pt-BR"/>
        </w:rPr>
        <w:t xml:space="preserve">Que este capítulo sirva como um testemunho de que, mesmo quando tudo o que conhecemos parece desmoronar, Deus está preparado para nos revelar novos caminhos e novos instrumentos para que possamos expressar Sua glória. Da guitarra à sanfona, minha história é a prova de que o verdadeiro poder </w:t>
      </w:r>
      <w:r>
        <w:rPr>
          <w:rFonts w:ascii="Times New Roman" w:hAnsi="Times New Roman"/>
          <w:lang w:val="pt-BR"/>
        </w:rPr>
        <w:lastRenderedPageBreak/>
        <w:t>não está no que possuímos, mas no que o Senhor pode transformar em nós. E, ao abraçar essa nova identidade, descobri que o chamado de Deus é sempre maior do que os nossos medos.</w:t>
      </w:r>
    </w:p>
    <w:p w14:paraId="58C1981C" w14:textId="77777777" w:rsidR="00E45AA5" w:rsidRDefault="00A71CB7">
      <w:pPr>
        <w:pStyle w:val="Textbody"/>
        <w:jc w:val="both"/>
        <w:rPr>
          <w:rFonts w:hint="eastAsia"/>
        </w:rPr>
      </w:pPr>
      <w:r>
        <w:rPr>
          <w:rFonts w:ascii="Times New Roman" w:hAnsi="Times New Roman"/>
          <w:lang w:val="pt-BR"/>
        </w:rPr>
        <w:t xml:space="preserve">Assim, com o coração renovado e as mãos calejadas pelo esforço de aprender algo novo, eu me entreguei à sanfona e à missão que Deus havia preparado para mim. E hoje, quando o som da sanfona se mistura ao clamor dos cultos e </w:t>
      </w:r>
      <w:r>
        <w:rPr>
          <w:rFonts w:ascii="Times New Roman" w:hAnsi="Times New Roman"/>
          <w:color w:val="FF0000"/>
          <w:lang w:val="pt-BR"/>
        </w:rPr>
        <w:t>renova os corações sedentos</w:t>
      </w:r>
      <w:r>
        <w:rPr>
          <w:rFonts w:ascii="Times New Roman" w:hAnsi="Times New Roman"/>
          <w:lang w:val="pt-BR"/>
        </w:rPr>
        <w:t>, sei que</w:t>
      </w:r>
      <w:r>
        <w:rPr>
          <w:rFonts w:ascii="Times New Roman" w:hAnsi="Times New Roman"/>
          <w:color w:val="FF0000"/>
          <w:lang w:val="pt-BR"/>
        </w:rPr>
        <w:t xml:space="preserve"> a minha vida é um testemunho </w:t>
      </w:r>
      <w:r>
        <w:rPr>
          <w:rFonts w:ascii="Times New Roman" w:hAnsi="Times New Roman"/>
          <w:lang w:val="pt-BR"/>
        </w:rPr>
        <w:t xml:space="preserve">vivo de que, mesmo vindo do fundo do poço, um CRENTE nordestino </w:t>
      </w:r>
      <w:r>
        <w:rPr>
          <w:rFonts w:ascii="Times New Roman" w:hAnsi="Times New Roman"/>
          <w:color w:val="FF0000"/>
          <w:lang w:val="pt-BR"/>
        </w:rPr>
        <w:t xml:space="preserve">pode ser usado para louvor da Sua glória. </w:t>
      </w:r>
    </w:p>
    <w:p w14:paraId="58C1981D" w14:textId="77777777" w:rsidR="00E45AA5" w:rsidRDefault="00A71CB7">
      <w:pPr>
        <w:pStyle w:val="Textbody"/>
        <w:jc w:val="both"/>
        <w:rPr>
          <w:rFonts w:ascii="Times New Roman" w:hAnsi="Times New Roman"/>
          <w:lang w:val="pt-BR"/>
        </w:rPr>
      </w:pPr>
      <w:r>
        <w:rPr>
          <w:rFonts w:ascii="Times New Roman" w:hAnsi="Times New Roman"/>
          <w:lang w:val="pt-BR"/>
        </w:rPr>
        <w:t xml:space="preserve">Que a minha jornada, da guitarra à sanfona, inspire aqueles que se encontram diante de desafios aparentemente intransponíveis a confiar na capacidade do Senhor de transformar suas vidas. Pois, se Ele pode converter um instrumento usado para o forró em uma ferramenta de louvor sagrado, imagine o que Ele pode fazer com cada um de nós que </w:t>
      </w:r>
      <w:proofErr w:type="spellStart"/>
      <w:r>
        <w:rPr>
          <w:rFonts w:ascii="Times New Roman" w:hAnsi="Times New Roman"/>
          <w:lang w:val="pt-BR"/>
        </w:rPr>
        <w:t>nos</w:t>
      </w:r>
      <w:proofErr w:type="spellEnd"/>
      <w:r>
        <w:rPr>
          <w:rFonts w:ascii="Times New Roman" w:hAnsi="Times New Roman"/>
          <w:lang w:val="pt-BR"/>
        </w:rPr>
        <w:t xml:space="preserve"> entregamos de corpo e alma à Sua vontade.</w:t>
      </w:r>
    </w:p>
    <w:p w14:paraId="58C1981E" w14:textId="77777777" w:rsidR="00E45AA5" w:rsidRDefault="00E45AA5">
      <w:pPr>
        <w:pStyle w:val="Textbody"/>
        <w:jc w:val="both"/>
        <w:rPr>
          <w:rFonts w:ascii="Times New Roman" w:hAnsi="Times New Roman"/>
          <w:lang w:val="pt-BR"/>
        </w:rPr>
      </w:pPr>
    </w:p>
    <w:p w14:paraId="58C1981F" w14:textId="77777777" w:rsidR="00E45AA5" w:rsidRDefault="00A71CB7">
      <w:pPr>
        <w:pStyle w:val="Ttulo1"/>
        <w:pageBreakBefore/>
        <w:jc w:val="both"/>
        <w:rPr>
          <w:rFonts w:hint="eastAsia"/>
        </w:rPr>
      </w:pPr>
      <w:r>
        <w:rPr>
          <w:rFonts w:ascii="Times New Roman" w:hAnsi="Times New Roman"/>
          <w:lang w:val="pt-BR"/>
        </w:rPr>
        <w:lastRenderedPageBreak/>
        <w:t xml:space="preserve">Capítulo 6: O Chamado para Brasília – </w:t>
      </w:r>
      <w:r>
        <w:rPr>
          <w:rFonts w:ascii="Times New Roman" w:hAnsi="Times New Roman"/>
          <w:color w:val="FF0000"/>
          <w:lang w:val="pt-BR"/>
        </w:rPr>
        <w:t xml:space="preserve">A Aliança com Xote Santo e a Capacitação ministerial </w:t>
      </w:r>
    </w:p>
    <w:p w14:paraId="58C19820" w14:textId="77777777" w:rsidR="00E45AA5" w:rsidRDefault="00A71CB7">
      <w:pPr>
        <w:pStyle w:val="Textbody"/>
        <w:jc w:val="both"/>
        <w:rPr>
          <w:rFonts w:hint="eastAsia"/>
        </w:rPr>
      </w:pPr>
      <w:r>
        <w:rPr>
          <w:rFonts w:ascii="Times New Roman" w:hAnsi="Times New Roman"/>
          <w:lang w:val="pt-BR"/>
        </w:rPr>
        <w:t xml:space="preserve">Enquanto eu caminhava na trilha de minha transformação, aquele chamado de Deus não tardou a se manifestar de uma forma que jamais imaginei. Após anos de intensas </w:t>
      </w:r>
      <w:r>
        <w:rPr>
          <w:rFonts w:ascii="Times New Roman" w:hAnsi="Times New Roman"/>
          <w:color w:val="FF0000"/>
          <w:lang w:val="pt-BR"/>
        </w:rPr>
        <w:t xml:space="preserve">provações </w:t>
      </w:r>
      <w:r>
        <w:rPr>
          <w:rFonts w:ascii="Times New Roman" w:hAnsi="Times New Roman"/>
          <w:lang w:val="pt-BR"/>
        </w:rPr>
        <w:t xml:space="preserve">no Nordeste, dos caminhos </w:t>
      </w:r>
      <w:r>
        <w:rPr>
          <w:rFonts w:ascii="Times New Roman" w:hAnsi="Times New Roman"/>
          <w:lang w:val="pt-BR"/>
        </w:rPr>
        <w:t xml:space="preserve">percorridos entre vícios e renúncias, e mesmo tendo começado a trilhar o caminho da </w:t>
      </w:r>
      <w:r>
        <w:rPr>
          <w:rFonts w:ascii="Times New Roman" w:hAnsi="Times New Roman"/>
          <w:color w:val="FF0000"/>
          <w:lang w:val="pt-BR"/>
        </w:rPr>
        <w:t>santificação,</w:t>
      </w:r>
      <w:r>
        <w:rPr>
          <w:rFonts w:ascii="Times New Roman" w:hAnsi="Times New Roman"/>
          <w:lang w:val="pt-BR"/>
        </w:rPr>
        <w:t xml:space="preserve"> uma nova etapa se abriu diante </w:t>
      </w:r>
      <w:r>
        <w:rPr>
          <w:rFonts w:ascii="Times New Roman" w:hAnsi="Times New Roman"/>
          <w:color w:val="FF0000"/>
          <w:lang w:val="pt-BR"/>
        </w:rPr>
        <w:t>de mim através de um convite</w:t>
      </w:r>
      <w:r>
        <w:rPr>
          <w:rFonts w:ascii="Times New Roman" w:hAnsi="Times New Roman"/>
          <w:lang w:val="pt-BR"/>
        </w:rPr>
        <w:t xml:space="preserve"> surpreendente que</w:t>
      </w:r>
      <w:r>
        <w:rPr>
          <w:rFonts w:ascii="Times New Roman" w:hAnsi="Times New Roman"/>
          <w:color w:val="FF0000"/>
          <w:lang w:val="pt-BR"/>
        </w:rPr>
        <w:t xml:space="preserve"> mudaria a trajetória da minha vida. </w:t>
      </w:r>
      <w:r>
        <w:rPr>
          <w:rFonts w:ascii="Times New Roman" w:hAnsi="Times New Roman"/>
          <w:lang w:val="pt-BR"/>
        </w:rPr>
        <w:t xml:space="preserve">Foi o chamado para deixar as raízes de </w:t>
      </w:r>
      <w:r>
        <w:rPr>
          <w:rFonts w:ascii="Times New Roman" w:hAnsi="Times New Roman"/>
          <w:color w:val="FF0000"/>
          <w:lang w:val="pt-BR"/>
        </w:rPr>
        <w:t xml:space="preserve">Lajes </w:t>
      </w:r>
      <w:r>
        <w:rPr>
          <w:rFonts w:ascii="Times New Roman" w:hAnsi="Times New Roman"/>
          <w:lang w:val="pt-BR"/>
        </w:rPr>
        <w:t>do Cabugi e partir rumo à capital, Brasília, onde uma nova missão me aguardava.</w:t>
      </w:r>
    </w:p>
    <w:p w14:paraId="58C19821" w14:textId="77777777" w:rsidR="00E45AA5" w:rsidRDefault="00A71CB7">
      <w:pPr>
        <w:pStyle w:val="Textbody"/>
        <w:jc w:val="both"/>
        <w:rPr>
          <w:rFonts w:hint="eastAsia"/>
        </w:rPr>
      </w:pPr>
      <w:r>
        <w:rPr>
          <w:rFonts w:ascii="Times New Roman" w:hAnsi="Times New Roman"/>
          <w:lang w:val="pt-BR"/>
        </w:rPr>
        <w:t xml:space="preserve">Tudo começou num domingo, exatamente no dia 22 de março de 2008 que, de maneira sobrenatural, sinalizou o fim de um ciclo e o início de outro. Durante um culto na minha cidade, uma missionária, </w:t>
      </w:r>
      <w:r>
        <w:rPr>
          <w:rFonts w:ascii="Times New Roman" w:hAnsi="Times New Roman"/>
          <w:color w:val="FF0000"/>
          <w:lang w:val="pt-BR"/>
        </w:rPr>
        <w:t>usada por Deus,</w:t>
      </w:r>
      <w:r>
        <w:rPr>
          <w:rFonts w:ascii="Times New Roman" w:hAnsi="Times New Roman"/>
          <w:lang w:val="pt-BR"/>
        </w:rPr>
        <w:t xml:space="preserve"> </w:t>
      </w:r>
      <w:r>
        <w:rPr>
          <w:rFonts w:ascii="Times New Roman" w:hAnsi="Times New Roman"/>
          <w:color w:val="FF0000"/>
          <w:lang w:val="pt-BR"/>
        </w:rPr>
        <w:t>profetizou</w:t>
      </w:r>
      <w:r>
        <w:rPr>
          <w:rFonts w:ascii="Times New Roman" w:hAnsi="Times New Roman"/>
          <w:lang w:val="pt-BR"/>
        </w:rPr>
        <w:t xml:space="preserve"> que o tempo que eu havia passado ali </w:t>
      </w:r>
      <w:proofErr w:type="gramStart"/>
      <w:r>
        <w:rPr>
          <w:rFonts w:ascii="Times New Roman" w:hAnsi="Times New Roman"/>
          <w:lang w:val="pt-BR"/>
        </w:rPr>
        <w:t>chegara ao fim</w:t>
      </w:r>
      <w:proofErr w:type="gramEnd"/>
      <w:r>
        <w:rPr>
          <w:rFonts w:ascii="Times New Roman" w:hAnsi="Times New Roman"/>
          <w:lang w:val="pt-BR"/>
        </w:rPr>
        <w:t xml:space="preserve"> </w:t>
      </w:r>
      <w:r>
        <w:rPr>
          <w:rFonts w:ascii="Times New Roman" w:hAnsi="Times New Roman"/>
          <w:color w:val="FF0000"/>
          <w:lang w:val="pt-BR"/>
        </w:rPr>
        <w:t>e para arrumar a minha mala pois estava próxima a minha partida. Deus preparou esse culto para trabalhar no coração da minha família que estava presente, principalmente minha mãe, ao chegar em casa peguei uma mala e comecei a arrumar as minhas coisas, minha mãe só compreendeu aquela minha atitude porque reafirmei as mesmas palavras da missionária: “estou me preparando porque Deus vai me tirar daqui”.</w:t>
      </w:r>
    </w:p>
    <w:p w14:paraId="58C19822" w14:textId="77777777" w:rsidR="00E45AA5" w:rsidRDefault="00A71CB7">
      <w:pPr>
        <w:pStyle w:val="Textbody"/>
        <w:jc w:val="both"/>
        <w:rPr>
          <w:rFonts w:hint="eastAsia"/>
        </w:rPr>
      </w:pPr>
      <w:r>
        <w:rPr>
          <w:rFonts w:ascii="Times New Roman" w:hAnsi="Times New Roman"/>
          <w:color w:val="FF0000"/>
          <w:lang w:val="pt-BR"/>
        </w:rPr>
        <w:t>Na quinta-feira seguinte àquele culto de domingo</w:t>
      </w:r>
      <w:r>
        <w:rPr>
          <w:rFonts w:ascii="Times New Roman" w:hAnsi="Times New Roman"/>
          <w:lang w:val="pt-BR"/>
        </w:rPr>
        <w:t xml:space="preserve">, enquanto eu mantinha a mala arrumada e o coração inquieto, </w:t>
      </w:r>
      <w:r>
        <w:rPr>
          <w:rFonts w:ascii="Times New Roman" w:hAnsi="Times New Roman"/>
          <w:color w:val="FF0000"/>
          <w:lang w:val="pt-BR"/>
        </w:rPr>
        <w:t>porque estava prestes a fechar uma porta de emprego para dar aulas de violão, mas aquela situação era contrária com as palavras que havia recebido, de que Deus iria me tirar da minha terra</w:t>
      </w:r>
      <w:r>
        <w:rPr>
          <w:rFonts w:ascii="Times New Roman" w:hAnsi="Times New Roman"/>
          <w:lang w:val="pt-BR"/>
        </w:rPr>
        <w:t xml:space="preserve">, recebi uma ligação que mudaria para sempre o rumo da minha vida. Do outro lado da linha, a voz do apóstolo Wilker </w:t>
      </w:r>
      <w:r>
        <w:rPr>
          <w:rFonts w:ascii="Times New Roman" w:hAnsi="Times New Roman"/>
          <w:color w:val="FF0000"/>
          <w:lang w:val="pt-BR"/>
        </w:rPr>
        <w:t>Dantas</w:t>
      </w:r>
      <w:r>
        <w:rPr>
          <w:rFonts w:ascii="Times New Roman" w:hAnsi="Times New Roman"/>
          <w:lang w:val="pt-BR"/>
        </w:rPr>
        <w:t xml:space="preserve"> ecoava com firmeza e emoção: "Você é o Regis?" Eu, </w:t>
      </w:r>
      <w:r>
        <w:rPr>
          <w:rFonts w:ascii="Times New Roman" w:hAnsi="Times New Roman"/>
          <w:color w:val="FF0000"/>
          <w:lang w:val="pt-BR"/>
        </w:rPr>
        <w:t>com a voz embargada sem entender o que estava acontecendo</w:t>
      </w:r>
      <w:r>
        <w:rPr>
          <w:rFonts w:ascii="Times New Roman" w:hAnsi="Times New Roman"/>
          <w:lang w:val="pt-BR"/>
        </w:rPr>
        <w:t>, confirmei. E então ele fez o c</w:t>
      </w:r>
      <w:r>
        <w:rPr>
          <w:rFonts w:ascii="Times New Roman" w:hAnsi="Times New Roman"/>
          <w:lang w:val="pt-BR"/>
        </w:rPr>
        <w:t>onvite que eu jamais esqueceria: "Você quer vir morar em Brasília e tocar na banda Xote Santo?"</w:t>
      </w:r>
    </w:p>
    <w:p w14:paraId="58C19823" w14:textId="77777777" w:rsidR="00E45AA5" w:rsidRDefault="00A71CB7">
      <w:pPr>
        <w:pStyle w:val="Textbody"/>
        <w:jc w:val="both"/>
        <w:rPr>
          <w:rFonts w:hint="eastAsia"/>
        </w:rPr>
      </w:pPr>
      <w:r>
        <w:rPr>
          <w:rFonts w:ascii="Times New Roman" w:hAnsi="Times New Roman"/>
          <w:lang w:val="pt-BR"/>
        </w:rPr>
        <w:t xml:space="preserve">Aquele momento foi carregado de uma emoção tão intensa que as lágrimas começaram a escorrer sem que eu soubesse exatamente o porquê. Eu já havia acompanhado de longe o sucesso do Xote Santo e inclusive tinha assistido a </w:t>
      </w:r>
      <w:r>
        <w:rPr>
          <w:rFonts w:ascii="Times New Roman" w:hAnsi="Times New Roman"/>
          <w:color w:val="FF0000"/>
          <w:lang w:val="pt-BR"/>
        </w:rPr>
        <w:t xml:space="preserve">uma apresentação na cidade vizinha a Lajes, Angicos, terra natal do apóstolo Wilker.  Com a voz embargada respondi: “minha mala já está pronta </w:t>
      </w:r>
      <w:proofErr w:type="gramStart"/>
      <w:r>
        <w:rPr>
          <w:rFonts w:ascii="Times New Roman" w:hAnsi="Times New Roman"/>
          <w:color w:val="FF0000"/>
          <w:lang w:val="pt-BR"/>
        </w:rPr>
        <w:t>desde de</w:t>
      </w:r>
      <w:proofErr w:type="gramEnd"/>
      <w:r>
        <w:rPr>
          <w:rFonts w:ascii="Times New Roman" w:hAnsi="Times New Roman"/>
          <w:color w:val="FF0000"/>
          <w:lang w:val="pt-BR"/>
        </w:rPr>
        <w:t xml:space="preserve"> domingo”. </w:t>
      </w:r>
      <w:r>
        <w:rPr>
          <w:rFonts w:ascii="Times New Roman" w:hAnsi="Times New Roman"/>
          <w:lang w:val="pt-BR"/>
        </w:rPr>
        <w:t xml:space="preserve">Na outra ponta da linha, Wilker e sua esposa, </w:t>
      </w:r>
      <w:r>
        <w:rPr>
          <w:rFonts w:ascii="Times New Roman" w:hAnsi="Times New Roman"/>
          <w:color w:val="FF0000"/>
          <w:lang w:val="pt-BR"/>
        </w:rPr>
        <w:t>apóstola Lia Dantas, também choravam de emoção, dizendo entre si que aquilo era de Deus, que tinham encontrado o sanfoneiro que tanto procuravam, mas como fui ensinado que antes de tomar qualquer decisão, eu precisava apresentar diante de Deus, se tivesse paz em meu coração era o sim de Deus. Pedi a ele</w:t>
      </w:r>
      <w:r>
        <w:rPr>
          <w:rFonts w:ascii="Times New Roman" w:hAnsi="Times New Roman"/>
          <w:color w:val="FF0000"/>
          <w:lang w:val="pt-BR"/>
        </w:rPr>
        <w:t xml:space="preserve">s um dia para orar. </w:t>
      </w:r>
    </w:p>
    <w:p w14:paraId="58C19824" w14:textId="77777777" w:rsidR="00E45AA5" w:rsidRDefault="00A71CB7">
      <w:pPr>
        <w:pStyle w:val="Textbody"/>
        <w:jc w:val="both"/>
        <w:rPr>
          <w:rFonts w:hint="eastAsia"/>
        </w:rPr>
      </w:pPr>
      <w:r>
        <w:rPr>
          <w:rFonts w:ascii="Times New Roman" w:hAnsi="Times New Roman"/>
          <w:color w:val="FF0000"/>
          <w:lang w:val="pt-BR"/>
        </w:rPr>
        <w:t xml:space="preserve">Ainda eufórico com aquela ligação que havia abalado a minha estrutura, fui para oração pedir uma prova a Deus, nessa oração lembrei-me das inúmeras em que, no monte do “Seu Juvenal”, eu havia escutado a mesma palavra profética, que viajaria muito no pássaro de ferro e falei com o Senhor: “Deus se o Wilker disser que vou de avião para Brasília, é o sinal </w:t>
      </w:r>
      <w:proofErr w:type="gramStart"/>
      <w:r>
        <w:rPr>
          <w:rFonts w:ascii="Times New Roman" w:hAnsi="Times New Roman"/>
          <w:color w:val="FF0000"/>
          <w:lang w:val="pt-BR"/>
        </w:rPr>
        <w:t>que</w:t>
      </w:r>
      <w:proofErr w:type="gramEnd"/>
      <w:r>
        <w:rPr>
          <w:rFonts w:ascii="Times New Roman" w:hAnsi="Times New Roman"/>
          <w:color w:val="FF0000"/>
          <w:lang w:val="pt-BR"/>
        </w:rPr>
        <w:t xml:space="preserve"> o Senhor está nesse negócio, mas se for de ônibus não é do Senhor”. No dia seguinte o apóstolo Wilker retornou à ligação para saber a minha resposta, eu querendo saber como seria meu transporte que determinaria a minha ida ou não, tentando soar natural perguntei: “mas, como é que eu vou?”.  Ele prontamente respondeu, me mande seus dados que vamos </w:t>
      </w:r>
      <w:r>
        <w:rPr>
          <w:rFonts w:ascii="Times New Roman" w:hAnsi="Times New Roman"/>
          <w:color w:val="FF0000"/>
          <w:lang w:val="pt-BR"/>
        </w:rPr>
        <w:lastRenderedPageBreak/>
        <w:t xml:space="preserve">emitir a sua passagem de avião. Regozijei do outro lado da linha e confirmei a minha ida para a Brasília. </w:t>
      </w:r>
      <w:r>
        <w:rPr>
          <w:rFonts w:ascii="Times New Roman" w:hAnsi="Times New Roman"/>
          <w:lang w:val="pt-BR"/>
        </w:rPr>
        <w:t xml:space="preserve">Não era apenas uma mudança geográfica; era a entrada </w:t>
      </w:r>
      <w:r>
        <w:rPr>
          <w:rFonts w:ascii="Times New Roman" w:hAnsi="Times New Roman"/>
          <w:lang w:val="pt-BR"/>
        </w:rPr>
        <w:t xml:space="preserve">em um novo tempo de ministério, </w:t>
      </w:r>
      <w:r>
        <w:rPr>
          <w:rFonts w:ascii="Times New Roman" w:hAnsi="Times New Roman"/>
          <w:color w:val="FF0000"/>
          <w:lang w:val="pt-BR"/>
        </w:rPr>
        <w:t>onde as missões com o grupo Xote Santo se tornariam parte essencial da minha caminhada cristã.</w:t>
      </w:r>
    </w:p>
    <w:p w14:paraId="58C19825" w14:textId="77777777" w:rsidR="00E45AA5" w:rsidRDefault="00A71CB7">
      <w:pPr>
        <w:pStyle w:val="Textbody"/>
        <w:jc w:val="both"/>
        <w:rPr>
          <w:rFonts w:ascii="Times New Roman" w:hAnsi="Times New Roman"/>
          <w:lang w:val="pt-BR"/>
        </w:rPr>
      </w:pPr>
      <w:r>
        <w:rPr>
          <w:rFonts w:ascii="Times New Roman" w:hAnsi="Times New Roman"/>
          <w:lang w:val="pt-BR"/>
        </w:rPr>
        <w:t xml:space="preserve">A emoção de </w:t>
      </w:r>
      <w:proofErr w:type="gramStart"/>
      <w:r>
        <w:rPr>
          <w:rFonts w:ascii="Times New Roman" w:hAnsi="Times New Roman"/>
          <w:lang w:val="pt-BR"/>
        </w:rPr>
        <w:t>deixar para trás</w:t>
      </w:r>
      <w:proofErr w:type="gramEnd"/>
      <w:r>
        <w:rPr>
          <w:rFonts w:ascii="Times New Roman" w:hAnsi="Times New Roman"/>
          <w:lang w:val="pt-BR"/>
        </w:rPr>
        <w:t xml:space="preserve"> o Nordeste foi sentida profundamente, a despedida dos amigos, da família e das raízes que me formaram foi carregada de saudade e de gratidão. Entretanto, a certeza de que o chamado divino me guiava me fortalecia para enfrentar os desafios dessa nova jornada. Quando olhava para a mala já arrumada, via nela não apenas meus pertences, mas a promessa de um recomeço. E assim, com o coração apertado e a fé renovada, embarquei rumo à capital, carregando comigo as lembranças do Nordeste, mas também</w:t>
      </w:r>
      <w:r>
        <w:rPr>
          <w:rFonts w:ascii="Times New Roman" w:hAnsi="Times New Roman"/>
          <w:lang w:val="pt-BR"/>
        </w:rPr>
        <w:t xml:space="preserve"> a convicção de que um novo tempo de bênçãos estava prestes a começar.</w:t>
      </w:r>
    </w:p>
    <w:p w14:paraId="58C19826" w14:textId="77777777" w:rsidR="00E45AA5" w:rsidRDefault="00A71CB7">
      <w:pPr>
        <w:pStyle w:val="Textbody"/>
        <w:jc w:val="both"/>
        <w:rPr>
          <w:rFonts w:hint="eastAsia"/>
        </w:rPr>
      </w:pPr>
      <w:r>
        <w:rPr>
          <w:rFonts w:ascii="Times New Roman" w:hAnsi="Times New Roman"/>
          <w:color w:val="FF0000"/>
          <w:lang w:val="pt-BR"/>
        </w:rPr>
        <w:t xml:space="preserve">Cheguei em Brasília no dia 03 de abril de 2008, </w:t>
      </w:r>
      <w:r>
        <w:rPr>
          <w:rFonts w:ascii="Times New Roman" w:hAnsi="Times New Roman"/>
          <w:lang w:val="pt-BR"/>
        </w:rPr>
        <w:t xml:space="preserve">em meus primeiros dias na capital, a cultura, o clima e o ritmo da cidade me desafiavam a cada esquina. Cheguei ao Gama, uma região que logo se tornaria minha nova morada, e confesso que os primeiros momentos foram de solidão e adaptação. Morar dentro da igreja </w:t>
      </w:r>
      <w:r>
        <w:rPr>
          <w:rFonts w:ascii="Times New Roman" w:hAnsi="Times New Roman"/>
          <w:color w:val="FF0000"/>
          <w:lang w:val="pt-BR"/>
        </w:rPr>
        <w:t xml:space="preserve">foi desafiador, eu sabia que Deus estava usando aquele cenário para continuar </w:t>
      </w:r>
      <w:proofErr w:type="spellStart"/>
      <w:r>
        <w:rPr>
          <w:rFonts w:ascii="Times New Roman" w:hAnsi="Times New Roman"/>
          <w:color w:val="FF0000"/>
          <w:lang w:val="pt-BR"/>
        </w:rPr>
        <w:t>moldano</w:t>
      </w:r>
      <w:proofErr w:type="spellEnd"/>
      <w:r>
        <w:rPr>
          <w:rFonts w:ascii="Times New Roman" w:hAnsi="Times New Roman"/>
          <w:color w:val="FF0000"/>
          <w:lang w:val="pt-BR"/>
        </w:rPr>
        <w:t xml:space="preserve"> o meu caráter e fortalecendo a minha fé, mas como tudo era desconhecido, confesso que pensei em desistir e voltar para minha cidade, estava com o medo do novo, agor</w:t>
      </w:r>
      <w:r>
        <w:rPr>
          <w:rFonts w:ascii="Times New Roman" w:hAnsi="Times New Roman"/>
          <w:color w:val="FF0000"/>
          <w:lang w:val="pt-BR"/>
        </w:rPr>
        <w:t xml:space="preserve">a eram outros desafios, além disso, eu precisava me </w:t>
      </w:r>
      <w:proofErr w:type="gramStart"/>
      <w:r>
        <w:rPr>
          <w:rFonts w:ascii="Times New Roman" w:hAnsi="Times New Roman"/>
          <w:color w:val="FF0000"/>
          <w:lang w:val="pt-BR"/>
        </w:rPr>
        <w:t>adaptar  ao</w:t>
      </w:r>
      <w:proofErr w:type="gramEnd"/>
      <w:r>
        <w:rPr>
          <w:rFonts w:ascii="Times New Roman" w:hAnsi="Times New Roman"/>
          <w:color w:val="FF0000"/>
          <w:lang w:val="pt-BR"/>
        </w:rPr>
        <w:t xml:space="preserve"> ritmo intenso da banda, havia também a parte musical que exigia de mim mais técnica, dedicação e superação.</w:t>
      </w:r>
    </w:p>
    <w:p w14:paraId="58C19827" w14:textId="77777777" w:rsidR="00E45AA5" w:rsidRDefault="00A71CB7">
      <w:pPr>
        <w:spacing w:after="140" w:line="276" w:lineRule="auto"/>
        <w:jc w:val="both"/>
        <w:textAlignment w:val="auto"/>
        <w:rPr>
          <w:rFonts w:hint="eastAsia"/>
        </w:rPr>
      </w:pPr>
      <w:r>
        <w:rPr>
          <w:rFonts w:ascii="Times New Roman" w:hAnsi="Times New Roman"/>
          <w:color w:val="FF0000"/>
        </w:rPr>
        <w:t xml:space="preserve">Depois de algumas semanas em Brasília, sem conseguir me adaptar ao ritmo da banda, tomei coragem e procurei o apóstolo Wilker, tentei explicar que queria voltar para a minha cidade, e as desculpas que encontrei naquele momento eram, na verdade, as mais esfarrapadas possíveis, dizia: “o povo aqui só come pão de queijo </w:t>
      </w:r>
      <w:proofErr w:type="gramStart"/>
      <w:r>
        <w:rPr>
          <w:rFonts w:ascii="Times New Roman" w:hAnsi="Times New Roman"/>
          <w:color w:val="FF0000"/>
        </w:rPr>
        <w:t>estou, sentindo</w:t>
      </w:r>
      <w:proofErr w:type="gramEnd"/>
      <w:r>
        <w:rPr>
          <w:rFonts w:ascii="Times New Roman" w:hAnsi="Times New Roman"/>
          <w:color w:val="FF0000"/>
        </w:rPr>
        <w:t xml:space="preserve"> falta do cuscuz”, “aqui é muito frio” e por último “estou com saudade de </w:t>
      </w:r>
      <w:proofErr w:type="spellStart"/>
      <w:r>
        <w:rPr>
          <w:rFonts w:ascii="Times New Roman" w:hAnsi="Times New Roman"/>
          <w:color w:val="FF0000"/>
        </w:rPr>
        <w:t>mãinha</w:t>
      </w:r>
      <w:proofErr w:type="spellEnd"/>
      <w:r>
        <w:rPr>
          <w:rFonts w:ascii="Times New Roman" w:hAnsi="Times New Roman"/>
          <w:color w:val="FF0000"/>
        </w:rPr>
        <w:t xml:space="preserve">”. </w:t>
      </w:r>
      <w:r>
        <w:rPr>
          <w:rFonts w:ascii="Times New Roman" w:eastAsia="Times New Roman" w:hAnsi="Times New Roman" w:cs="Times New Roman"/>
          <w:color w:val="FF0000"/>
          <w:kern w:val="0"/>
          <w:lang w:eastAsia="pt-BR" w:bidi="ar-SA"/>
        </w:rPr>
        <w:t xml:space="preserve">Eu sabia que nenhuma dessas justificativas era a verdadeira razão, no fundo eu estava tentando escapar de um chamado que me desafiava a crescer. </w:t>
      </w:r>
      <w:r>
        <w:rPr>
          <w:rFonts w:ascii="Times New Roman" w:hAnsi="Times New Roman"/>
          <w:color w:val="FF0000"/>
        </w:rPr>
        <w:t xml:space="preserve">Sabiamente sua esposa Lia me pediu para que eu ficasse mais um final de semana, que nós três iríamos orar e pedir uma confirmação da minha estadia naquele lugar, assim eu aceitei. </w:t>
      </w:r>
    </w:p>
    <w:p w14:paraId="58C19828" w14:textId="77777777" w:rsidR="00E45AA5" w:rsidRDefault="00A71CB7">
      <w:pPr>
        <w:spacing w:after="140" w:line="276" w:lineRule="auto"/>
        <w:jc w:val="both"/>
        <w:textAlignment w:val="auto"/>
        <w:rPr>
          <w:rFonts w:ascii="Times New Roman" w:hAnsi="Times New Roman"/>
          <w:color w:val="FF0000"/>
        </w:rPr>
      </w:pPr>
      <w:r>
        <w:rPr>
          <w:rFonts w:ascii="Times New Roman" w:hAnsi="Times New Roman"/>
          <w:color w:val="FF0000"/>
        </w:rPr>
        <w:t xml:space="preserve">Naquele final de semana, o Xote Santo iria ministrar em Goiânia, porém, o meu coração já não estava mais ali, eu queria voltar para a minha cidade, havia decidido em silêncio, que assim que retornasse daquela missão, iria embora, mas o homem pode fazer planos, mas </w:t>
      </w:r>
      <w:proofErr w:type="gramStart"/>
      <w:r>
        <w:rPr>
          <w:rFonts w:ascii="Times New Roman" w:hAnsi="Times New Roman"/>
          <w:color w:val="FF0000"/>
        </w:rPr>
        <w:t>a última palavra vêm</w:t>
      </w:r>
      <w:proofErr w:type="gramEnd"/>
      <w:r>
        <w:rPr>
          <w:rFonts w:ascii="Times New Roman" w:hAnsi="Times New Roman"/>
          <w:color w:val="FF0000"/>
        </w:rPr>
        <w:t xml:space="preserve"> de Deus. Durante o culto, algo inesperado aconteceu, no meio da pregação, o pregador interrompeu sua mensagem e saiu procurando alguém na multidão até me encontrar atrás de uma mesa de som. </w:t>
      </w:r>
    </w:p>
    <w:p w14:paraId="58C19829" w14:textId="77777777" w:rsidR="00E45AA5" w:rsidRDefault="00A71CB7">
      <w:pPr>
        <w:spacing w:after="140" w:line="276" w:lineRule="auto"/>
        <w:jc w:val="both"/>
        <w:textAlignment w:val="auto"/>
        <w:rPr>
          <w:rFonts w:hint="eastAsia"/>
        </w:rPr>
      </w:pPr>
      <w:r>
        <w:rPr>
          <w:rFonts w:ascii="Times New Roman" w:hAnsi="Times New Roman"/>
          <w:color w:val="FF0000"/>
        </w:rPr>
        <w:t xml:space="preserve">De forma ousada e com autoridade, ele liberou as palavras: “foi Deus que te tirou daquela terra e te trouxe para este lugar, não é para você voltar vou te honrar </w:t>
      </w:r>
      <w:proofErr w:type="gramStart"/>
      <w:r>
        <w:rPr>
          <w:rFonts w:ascii="Times New Roman" w:hAnsi="Times New Roman"/>
          <w:color w:val="FF0000"/>
        </w:rPr>
        <w:t>aonde</w:t>
      </w:r>
      <w:proofErr w:type="gramEnd"/>
      <w:r>
        <w:rPr>
          <w:rFonts w:ascii="Times New Roman" w:hAnsi="Times New Roman"/>
          <w:color w:val="FF0000"/>
        </w:rPr>
        <w:t xml:space="preserve"> você está agora”. </w:t>
      </w:r>
      <w:r>
        <w:rPr>
          <w:rFonts w:ascii="Times New Roman" w:eastAsia="Times New Roman" w:hAnsi="Times New Roman" w:cs="Times New Roman"/>
          <w:color w:val="FF0000"/>
          <w:kern w:val="0"/>
          <w:lang w:eastAsia="pt-BR" w:bidi="ar-SA"/>
        </w:rPr>
        <w:t>Naquele instante, as lágrimas rolaram sem controle a presença de Deus me envolveu de uma maneira tão intensa que todo o peso e toda a dúvida se dissiparam</w:t>
      </w:r>
      <w:r>
        <w:rPr>
          <w:rFonts w:ascii="Times New Roman" w:hAnsi="Times New Roman"/>
          <w:color w:val="FF0000"/>
        </w:rPr>
        <w:t xml:space="preserve"> o apóstolo Wilker veio ao meu encontro, com um olhar alegre, e disse: “Deus acabou de confirmar a sua vinda para a banda” e sem questionar, respondi com convicção: “Eu vou continuar o meu propósito nesta cidade”.</w:t>
      </w:r>
    </w:p>
    <w:p w14:paraId="58C1982A" w14:textId="77777777" w:rsidR="00E45AA5" w:rsidRDefault="00A71CB7">
      <w:pPr>
        <w:pStyle w:val="Textbody"/>
        <w:jc w:val="both"/>
        <w:rPr>
          <w:rFonts w:hint="eastAsia"/>
        </w:rPr>
      </w:pPr>
      <w:r>
        <w:rPr>
          <w:rFonts w:ascii="Times New Roman" w:hAnsi="Times New Roman"/>
          <w:lang w:val="pt-BR"/>
        </w:rPr>
        <w:t xml:space="preserve">O chamado </w:t>
      </w:r>
      <w:r>
        <w:rPr>
          <w:rFonts w:ascii="Times New Roman" w:hAnsi="Times New Roman"/>
          <w:color w:val="FF0000"/>
          <w:lang w:val="pt-BR"/>
        </w:rPr>
        <w:t xml:space="preserve">do apóstolo </w:t>
      </w:r>
      <w:r>
        <w:rPr>
          <w:rFonts w:ascii="Times New Roman" w:hAnsi="Times New Roman"/>
          <w:lang w:val="pt-BR"/>
        </w:rPr>
        <w:t xml:space="preserve">Wilker foi mais do que um convite para uma mudança de endereço. Foi um impulso divino que me encorajou a acreditar que Deus não apenas nos tira do passado </w:t>
      </w:r>
      <w:r>
        <w:rPr>
          <w:rFonts w:ascii="Times New Roman" w:hAnsi="Times New Roman"/>
          <w:color w:val="FF0000"/>
          <w:lang w:val="pt-BR"/>
        </w:rPr>
        <w:t>e dos medos</w:t>
      </w:r>
      <w:r>
        <w:rPr>
          <w:rFonts w:ascii="Times New Roman" w:hAnsi="Times New Roman"/>
          <w:lang w:val="pt-BR"/>
        </w:rPr>
        <w:t xml:space="preserve">, mas também nos coloca em posições estratégicas para transformar vidas. Através da banda Xote Santo, </w:t>
      </w:r>
      <w:r>
        <w:rPr>
          <w:rFonts w:ascii="Times New Roman" w:hAnsi="Times New Roman"/>
          <w:color w:val="FF0000"/>
          <w:lang w:val="pt-BR"/>
        </w:rPr>
        <w:t xml:space="preserve">pude </w:t>
      </w:r>
      <w:r>
        <w:rPr>
          <w:rFonts w:ascii="Times New Roman" w:hAnsi="Times New Roman"/>
          <w:color w:val="FF0000"/>
          <w:lang w:val="pt-BR"/>
        </w:rPr>
        <w:lastRenderedPageBreak/>
        <w:t>participar de missões para o norte, nordeste e vários estados do país</w:t>
      </w:r>
      <w:r>
        <w:rPr>
          <w:rFonts w:ascii="Times New Roman" w:hAnsi="Times New Roman"/>
          <w:lang w:val="pt-BR"/>
        </w:rPr>
        <w:t xml:space="preserve">. Foi uma oportunidade de levar a mensagem do Senhor tocando não apenas a sanfona, mas aos corações sedentos por </w:t>
      </w:r>
      <w:r>
        <w:rPr>
          <w:rFonts w:ascii="Times New Roman" w:hAnsi="Times New Roman"/>
          <w:color w:val="FF0000"/>
          <w:lang w:val="pt-BR"/>
        </w:rPr>
        <w:t>salvação.</w:t>
      </w:r>
    </w:p>
    <w:p w14:paraId="58C1982B" w14:textId="77777777" w:rsidR="00E45AA5" w:rsidRDefault="00A71CB7">
      <w:pPr>
        <w:spacing w:after="140" w:line="276" w:lineRule="auto"/>
        <w:jc w:val="both"/>
        <w:textAlignment w:val="auto"/>
        <w:rPr>
          <w:rFonts w:hint="eastAsia"/>
        </w:rPr>
      </w:pPr>
      <w:r>
        <w:rPr>
          <w:rFonts w:ascii="Times New Roman" w:hAnsi="Times New Roman"/>
          <w:color w:val="FF0000"/>
        </w:rPr>
        <w:t xml:space="preserve">Cada viagem naquele furgão preto do Xote Santo era, ao mesmo tempo, um desafio e uma oportunidade de viver algo novo com Deus, passávamos dias na estrada, sob um calor escaldante, até os pés inchavam de tanto tempo sentados, mas também tínhamos muitas experiências com Deus. </w:t>
      </w:r>
      <w:r>
        <w:rPr>
          <w:rFonts w:ascii="Times New Roman" w:eastAsia="Times New Roman" w:hAnsi="Times New Roman" w:cs="Times New Roman"/>
          <w:color w:val="FF0000"/>
          <w:kern w:val="0"/>
          <w:lang w:eastAsia="pt-BR" w:bidi="ar-SA"/>
        </w:rPr>
        <w:t>Havia momentos de conforto, como quando dormíamos em hotéis cinco estrelas, mas, na maior parte das vezes, nossas noites eram passadas em postos de gasolina, dentro de barracas improvisadas. Nessas ocasiões, deitados sob o céu aberto, olhávamos para o firmamento e, em tom de brincadeira e gratidão, dizíamos: “Estamos no hotel mil estrelas”.</w:t>
      </w:r>
    </w:p>
    <w:p w14:paraId="58C1982C" w14:textId="77777777" w:rsidR="00E45AA5" w:rsidRDefault="00A71CB7">
      <w:pPr>
        <w:pStyle w:val="Textbody"/>
        <w:jc w:val="both"/>
        <w:rPr>
          <w:rFonts w:hint="eastAsia"/>
        </w:rPr>
      </w:pPr>
      <w:r>
        <w:rPr>
          <w:rFonts w:ascii="Times New Roman" w:hAnsi="Times New Roman"/>
          <w:color w:val="FF0000"/>
          <w:lang w:val="pt-BR"/>
        </w:rPr>
        <w:t>Foram muitas experiências vividas pelas estradas do Brasil. Mais uma delas ficou marcada, estávamos entrando no estado da Bahia quando o furgão parou de funcionar, o motorista não conseguiu resolver o problema mecânico e a única solução foi colocarmos as mãos sobre o capô do carro e orar e de forma milagrosa, o motor voltou a funcionar e nos enchíamos de fé e alegria pois sentíamos o cuidado de Deus em cada detalhe</w:t>
      </w:r>
      <w:r>
        <w:rPr>
          <w:rFonts w:ascii="Times New Roman" w:hAnsi="Times New Roman"/>
          <w:lang w:val="pt-BR"/>
        </w:rPr>
        <w:t xml:space="preserve">. </w:t>
      </w:r>
    </w:p>
    <w:p w14:paraId="58C1982D" w14:textId="77777777" w:rsidR="00E45AA5" w:rsidRDefault="00A71CB7">
      <w:pPr>
        <w:pStyle w:val="Textbody"/>
        <w:jc w:val="both"/>
        <w:rPr>
          <w:rFonts w:hint="eastAsia"/>
        </w:rPr>
      </w:pPr>
      <w:r>
        <w:rPr>
          <w:rFonts w:ascii="Times New Roman" w:hAnsi="Times New Roman"/>
          <w:color w:val="FF0000"/>
          <w:lang w:val="pt-BR"/>
        </w:rPr>
        <w:t xml:space="preserve">As viagens com o Xote Santo se tornaram uma escola para mim onde aprendi no prático o que é fazer missões: renunciar as nossas </w:t>
      </w:r>
      <w:r>
        <w:rPr>
          <w:rFonts w:ascii="Times New Roman" w:hAnsi="Times New Roman"/>
          <w:color w:val="FF0000"/>
          <w:lang w:val="pt-BR"/>
        </w:rPr>
        <w:t>próprias vontades e levar o evangelho onde quer que Ele nos conduza</w:t>
      </w:r>
      <w:r>
        <w:rPr>
          <w:rFonts w:ascii="Times New Roman" w:hAnsi="Times New Roman"/>
          <w:lang w:val="pt-BR"/>
        </w:rPr>
        <w:t xml:space="preserve">. </w:t>
      </w:r>
      <w:r>
        <w:rPr>
          <w:rFonts w:ascii="Times New Roman" w:hAnsi="Times New Roman"/>
          <w:color w:val="FF0000"/>
          <w:lang w:val="pt-BR"/>
        </w:rPr>
        <w:t xml:space="preserve">Nas cidades que chegávamos, montávamos o som para a cruzada a noite e muitas vidas eram salvas e libertas para a glória de Deus, essas histórias </w:t>
      </w:r>
      <w:r>
        <w:rPr>
          <w:rFonts w:ascii="Times New Roman" w:hAnsi="Times New Roman"/>
          <w:lang w:val="pt-BR"/>
        </w:rPr>
        <w:t xml:space="preserve">de transformação e os testemunhos de fé nos impulsionavam a seguir adiante, </w:t>
      </w:r>
      <w:r>
        <w:rPr>
          <w:rFonts w:ascii="Times New Roman" w:hAnsi="Times New Roman"/>
          <w:color w:val="FF0000"/>
          <w:lang w:val="pt-BR"/>
        </w:rPr>
        <w:t>mesmo com os desafios enfrentados</w:t>
      </w:r>
      <w:r>
        <w:rPr>
          <w:rFonts w:ascii="Times New Roman" w:hAnsi="Times New Roman"/>
          <w:lang w:val="pt-BR"/>
        </w:rPr>
        <w:t>.</w:t>
      </w:r>
    </w:p>
    <w:p w14:paraId="58C1982E" w14:textId="77777777" w:rsidR="00E45AA5" w:rsidRDefault="00A71CB7">
      <w:pPr>
        <w:pStyle w:val="Textbody"/>
        <w:jc w:val="both"/>
        <w:rPr>
          <w:rFonts w:hint="eastAsia"/>
        </w:rPr>
      </w:pPr>
      <w:r>
        <w:rPr>
          <w:rFonts w:ascii="Times New Roman" w:hAnsi="Times New Roman"/>
          <w:lang w:val="pt-BR"/>
        </w:rPr>
        <w:t xml:space="preserve">A transição para Brasília e a rotina de viagens também reforçaram a ideia de que minha </w:t>
      </w:r>
      <w:r>
        <w:rPr>
          <w:rFonts w:ascii="Times New Roman" w:hAnsi="Times New Roman"/>
          <w:color w:val="FF0000"/>
          <w:lang w:val="pt-BR"/>
        </w:rPr>
        <w:t>trajetória</w:t>
      </w:r>
      <w:r>
        <w:rPr>
          <w:rFonts w:ascii="Times New Roman" w:hAnsi="Times New Roman"/>
          <w:lang w:val="pt-BR"/>
        </w:rPr>
        <w:t xml:space="preserve"> estava intrinsecamente ligada à missão de transformar vidas. </w:t>
      </w:r>
      <w:r>
        <w:rPr>
          <w:rFonts w:ascii="Times New Roman" w:hAnsi="Times New Roman"/>
          <w:color w:val="FF0000"/>
          <w:lang w:val="pt-BR"/>
        </w:rPr>
        <w:t>As cidades percorridas</w:t>
      </w:r>
      <w:r>
        <w:rPr>
          <w:rFonts w:ascii="Times New Roman" w:hAnsi="Times New Roman"/>
          <w:lang w:val="pt-BR"/>
        </w:rPr>
        <w:t xml:space="preserve">, era como se eu estivesse sendo guiado pelo </w:t>
      </w:r>
      <w:r>
        <w:rPr>
          <w:rFonts w:ascii="Times New Roman" w:hAnsi="Times New Roman"/>
          <w:color w:val="FF0000"/>
          <w:lang w:val="pt-BR"/>
        </w:rPr>
        <w:t>Espírito Santo,</w:t>
      </w:r>
      <w:r>
        <w:rPr>
          <w:rFonts w:ascii="Times New Roman" w:hAnsi="Times New Roman"/>
          <w:lang w:val="pt-BR"/>
        </w:rPr>
        <w:t xml:space="preserve"> que me levavam a lugares onde o evangelho ainda precisava ser semeado. A experiência de abandonar o conforto de uma terra conhecida para adentrar o desconhecido se tornou um testemunho vivo de que a fé é, acima de tudo, uma </w:t>
      </w:r>
      <w:r>
        <w:rPr>
          <w:rFonts w:ascii="Times New Roman" w:hAnsi="Times New Roman"/>
          <w:color w:val="FF0000"/>
          <w:lang w:val="pt-BR"/>
        </w:rPr>
        <w:t>trajetória</w:t>
      </w:r>
      <w:r>
        <w:rPr>
          <w:rFonts w:ascii="Times New Roman" w:hAnsi="Times New Roman"/>
          <w:lang w:val="pt-BR"/>
        </w:rPr>
        <w:t xml:space="preserve"> de confiança no plano divino.</w:t>
      </w:r>
    </w:p>
    <w:p w14:paraId="58C1982F" w14:textId="77777777" w:rsidR="00E45AA5" w:rsidRDefault="00A71CB7">
      <w:pPr>
        <w:pStyle w:val="Textbody"/>
        <w:jc w:val="both"/>
        <w:rPr>
          <w:rFonts w:hint="eastAsia"/>
        </w:rPr>
      </w:pPr>
      <w:r>
        <w:rPr>
          <w:rFonts w:ascii="Times New Roman" w:hAnsi="Times New Roman"/>
          <w:lang w:val="pt-BR"/>
        </w:rPr>
        <w:t xml:space="preserve">Apesar de todas as dificuldades e das incertezas que surgiam </w:t>
      </w:r>
      <w:r>
        <w:rPr>
          <w:rFonts w:ascii="Times New Roman" w:hAnsi="Times New Roman"/>
          <w:color w:val="FF0000"/>
          <w:lang w:val="pt-BR"/>
        </w:rPr>
        <w:t>nas viagens</w:t>
      </w:r>
      <w:r>
        <w:rPr>
          <w:rFonts w:ascii="Times New Roman" w:hAnsi="Times New Roman"/>
          <w:lang w:val="pt-BR"/>
        </w:rPr>
        <w:t xml:space="preserve">, havia uma certeza que me sustentava: a convicção de que Deus tinha um propósito maior para mim e para o ministério que eu estava construindo. </w:t>
      </w:r>
      <w:r>
        <w:rPr>
          <w:rFonts w:ascii="Times New Roman" w:hAnsi="Times New Roman"/>
          <w:color w:val="FF0000"/>
          <w:lang w:val="pt-BR"/>
        </w:rPr>
        <w:t xml:space="preserve">Nas ministrações eu </w:t>
      </w:r>
      <w:r>
        <w:rPr>
          <w:rFonts w:ascii="Times New Roman" w:hAnsi="Times New Roman"/>
          <w:lang w:val="pt-BR"/>
        </w:rPr>
        <w:t xml:space="preserve">sentia que o chamado para Brasília não era apenas uma mudança de cenário, mas a concretização de um plano que começava muito antes, nas simples ruas de </w:t>
      </w:r>
      <w:r>
        <w:rPr>
          <w:rFonts w:ascii="Times New Roman" w:hAnsi="Times New Roman"/>
          <w:color w:val="FF0000"/>
          <w:lang w:val="pt-BR"/>
        </w:rPr>
        <w:t>Lajes</w:t>
      </w:r>
      <w:r>
        <w:rPr>
          <w:rFonts w:ascii="Times New Roman" w:hAnsi="Times New Roman"/>
          <w:lang w:val="pt-BR"/>
        </w:rPr>
        <w:t xml:space="preserve"> do Cabugi. </w:t>
      </w:r>
    </w:p>
    <w:p w14:paraId="58C19830"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Na minha caminhada cristã, aprendi que Deus usa pessoas como chave para abrir novas portas, o Xote Santo foi uma dessas chaves, foi por meio dessa banda que vim para Brasília, e por isso </w:t>
      </w:r>
      <w:proofErr w:type="spellStart"/>
      <w:r>
        <w:rPr>
          <w:rFonts w:ascii="Times New Roman" w:hAnsi="Times New Roman"/>
          <w:color w:val="FF0000"/>
          <w:lang w:val="pt-BR"/>
        </w:rPr>
        <w:t>sou</w:t>
      </w:r>
      <w:proofErr w:type="spellEnd"/>
      <w:r>
        <w:rPr>
          <w:rFonts w:ascii="Times New Roman" w:hAnsi="Times New Roman"/>
          <w:color w:val="FF0000"/>
          <w:lang w:val="pt-BR"/>
        </w:rPr>
        <w:t xml:space="preserve"> profundamente grato ao ministério, especialmente na pessoa do apóstolo Wilker e de sua esposa, apóstola Lia. Eles acreditaram em mim quando nem eu mesmo acreditava, investiram no meu chamado, me encorajaram e me deram oportunidades que mudaram o rumo da minha vida. </w:t>
      </w:r>
    </w:p>
    <w:p w14:paraId="58C19831" w14:textId="77777777" w:rsidR="00E45AA5" w:rsidRDefault="00A71CB7">
      <w:pPr>
        <w:spacing w:after="140"/>
        <w:jc w:val="both"/>
        <w:textAlignment w:val="auto"/>
        <w:rPr>
          <w:rFonts w:hint="eastAsia"/>
        </w:rPr>
      </w:pPr>
      <w:r>
        <w:rPr>
          <w:rFonts w:ascii="Times New Roman" w:eastAsia="Times New Roman" w:hAnsi="Times New Roman" w:cs="Times New Roman"/>
          <w:color w:val="FF0000"/>
          <w:kern w:val="0"/>
          <w:lang w:eastAsia="pt-BR" w:bidi="ar-SA"/>
        </w:rPr>
        <w:t xml:space="preserve">Com o tempo, essa gratidão se transformou em aliança, em Brasília, não ganhei apenas uma banda para tocar, mas uma família para caminhar junto, e </w:t>
      </w:r>
      <w:r>
        <w:rPr>
          <w:rFonts w:ascii="Times New Roman" w:hAnsi="Times New Roman"/>
          <w:color w:val="FF0000"/>
        </w:rPr>
        <w:t xml:space="preserve">quando chegou o tempo de sair da banda houve confirmação nos nossos corações que Deus estava encerrando um ciclo como sanfoneiro da banda para iniciar outro tempo, onde me traria uma capacitação ministerial, e durante um tempo tive que </w:t>
      </w:r>
      <w:proofErr w:type="gramStart"/>
      <w:r>
        <w:rPr>
          <w:rFonts w:ascii="Times New Roman" w:hAnsi="Times New Roman"/>
          <w:color w:val="FF0000"/>
        </w:rPr>
        <w:t>substitui</w:t>
      </w:r>
      <w:proofErr w:type="gramEnd"/>
      <w:r>
        <w:rPr>
          <w:rFonts w:ascii="Times New Roman" w:hAnsi="Times New Roman"/>
          <w:color w:val="FF0000"/>
        </w:rPr>
        <w:t xml:space="preserve"> a sanfona por vassoura.</w:t>
      </w:r>
      <w:r>
        <w:rPr>
          <w:rFonts w:ascii="Times New Roman" w:eastAsia="Times New Roman" w:hAnsi="Times New Roman" w:cs="Times New Roman"/>
          <w:color w:val="FF0000"/>
          <w:kern w:val="0"/>
          <w:lang w:eastAsia="pt-BR" w:bidi="ar-SA"/>
        </w:rPr>
        <w:t xml:space="preserve"> Deus estava me treinando, Ele queria me lembrar que o valor de um servo não está no instrumento que segura, mas no coração disposto a obedecer.</w:t>
      </w:r>
    </w:p>
    <w:p w14:paraId="58C19832" w14:textId="77777777" w:rsidR="00E45AA5" w:rsidRDefault="00E45AA5">
      <w:pPr>
        <w:pStyle w:val="Textbody"/>
        <w:jc w:val="both"/>
        <w:rPr>
          <w:rFonts w:ascii="Times New Roman" w:hAnsi="Times New Roman"/>
          <w:color w:val="FF0000"/>
          <w:lang w:val="pt-BR"/>
        </w:rPr>
      </w:pPr>
    </w:p>
    <w:p w14:paraId="58C19833" w14:textId="77777777" w:rsidR="00E45AA5" w:rsidRDefault="00A71CB7">
      <w:pPr>
        <w:pStyle w:val="Textbody"/>
        <w:jc w:val="both"/>
        <w:rPr>
          <w:rFonts w:ascii="Times New Roman" w:hAnsi="Times New Roman"/>
          <w:b/>
          <w:color w:val="FF0000"/>
          <w:sz w:val="28"/>
          <w:szCs w:val="28"/>
          <w:lang w:val="pt-BR"/>
        </w:rPr>
      </w:pPr>
      <w:r>
        <w:rPr>
          <w:rFonts w:ascii="Times New Roman" w:hAnsi="Times New Roman"/>
          <w:b/>
          <w:color w:val="FF0000"/>
          <w:sz w:val="28"/>
          <w:szCs w:val="28"/>
          <w:lang w:val="pt-BR"/>
        </w:rPr>
        <w:lastRenderedPageBreak/>
        <w:t xml:space="preserve">Capacitação Ministerial </w:t>
      </w:r>
    </w:p>
    <w:p w14:paraId="58C19834"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No início de 2009, após minha saída do Xote Santo, debaixo de uma clara direção de Deus, passei a morar na segunda igreja em Brasília, na cidade do Gama, a qual eu congregava, a Igreja Internacional Rocha Eterna. Aquele lugar se tornou, para mim, uma verdadeira faculdade com Deus, onde cresci ministerialmente, durante esse tempo, trabalhei na igreja como zelador recebendo uma ajuda de custo, as minhas obrigações eram: limpar a igreja, abrir e fechar as portas durante os cultos que aconteciam de terça a domi</w:t>
      </w:r>
      <w:r>
        <w:rPr>
          <w:rFonts w:ascii="Times New Roman" w:hAnsi="Times New Roman"/>
          <w:color w:val="FF0000"/>
          <w:lang w:val="pt-BR"/>
        </w:rPr>
        <w:t xml:space="preserve">ngo, ministrar o louvor </w:t>
      </w:r>
      <w:proofErr w:type="gramStart"/>
      <w:r>
        <w:rPr>
          <w:rFonts w:ascii="Times New Roman" w:hAnsi="Times New Roman"/>
          <w:color w:val="FF0000"/>
          <w:lang w:val="pt-BR"/>
        </w:rPr>
        <w:t>e também</w:t>
      </w:r>
      <w:proofErr w:type="gramEnd"/>
      <w:r>
        <w:rPr>
          <w:rFonts w:ascii="Times New Roman" w:hAnsi="Times New Roman"/>
          <w:color w:val="FF0000"/>
          <w:lang w:val="pt-BR"/>
        </w:rPr>
        <w:t xml:space="preserve"> realizar tarefas administrativas como fechamento dos relatórios das demais congregações. </w:t>
      </w:r>
    </w:p>
    <w:p w14:paraId="58C19835" w14:textId="77777777" w:rsidR="00E45AA5" w:rsidRDefault="00A71CB7">
      <w:pPr>
        <w:pStyle w:val="Textbody"/>
        <w:jc w:val="both"/>
        <w:rPr>
          <w:rFonts w:hint="eastAsia"/>
        </w:rPr>
      </w:pPr>
      <w:r>
        <w:rPr>
          <w:rFonts w:ascii="Times New Roman" w:hAnsi="Times New Roman"/>
          <w:color w:val="FF0000"/>
          <w:lang w:val="pt-BR"/>
        </w:rPr>
        <w:t xml:space="preserve">Passei por cada fase dentro dos departamentos, como eram chamados, servindo entre os jovens, no grupo de varões, liderando do círculo de oração e ministrando de louvor. Com o tempo, fui crescendo, me destacando e alcançando graça e favor diante de Deus e dos homens. No Ministério Rocha Eterna, sob a liderança do Apóstolo </w:t>
      </w:r>
      <w:proofErr w:type="spellStart"/>
      <w:r>
        <w:rPr>
          <w:rFonts w:ascii="Times New Roman" w:hAnsi="Times New Roman"/>
          <w:color w:val="FF0000"/>
          <w:lang w:val="pt-BR"/>
        </w:rPr>
        <w:t>Claudair</w:t>
      </w:r>
      <w:proofErr w:type="spellEnd"/>
      <w:r>
        <w:rPr>
          <w:rFonts w:ascii="Times New Roman" w:hAnsi="Times New Roman"/>
          <w:color w:val="FF0000"/>
          <w:lang w:val="pt-BR"/>
        </w:rPr>
        <w:t xml:space="preserve"> Araújo, homem de Deus e de oração, fui consagrado desde cooperador a pastor</w:t>
      </w:r>
      <w:r>
        <w:rPr>
          <w:rFonts w:ascii="Times New Roman" w:eastAsia="Times New Roman" w:hAnsi="Times New Roman" w:cs="Times New Roman"/>
          <w:color w:val="FF0000"/>
          <w:kern w:val="0"/>
          <w:lang w:val="pt-BR" w:eastAsia="pt-BR" w:bidi="ar-SA"/>
        </w:rPr>
        <w:t>.</w:t>
      </w:r>
    </w:p>
    <w:p w14:paraId="58C19836" w14:textId="77777777" w:rsidR="00E45AA5" w:rsidRDefault="00A71CB7">
      <w:pPr>
        <w:pStyle w:val="Textbody"/>
        <w:jc w:val="both"/>
        <w:rPr>
          <w:rFonts w:hint="eastAsia"/>
        </w:rPr>
      </w:pPr>
      <w:r>
        <w:rPr>
          <w:rFonts w:ascii="Times New Roman" w:hAnsi="Times New Roman"/>
          <w:color w:val="FF0000"/>
          <w:lang w:val="pt-BR"/>
        </w:rPr>
        <w:t xml:space="preserve">Cada fase nas nossas vidas vem acompanhada de desafios, e naquele período não foi diferente, novas provações surgiram, e entendi que eram oportunidades para Deus trabalhar no meu caráter e me ensinar na prática, o valor da humildade. Nesse tempo de capacitação já havia conhecido a minha futura esposa, Daniele, estávamos namorando, ainda na fase da conquista, mas Deus permitiu que a Dani acompanhasse de perto todo esse processo, </w:t>
      </w:r>
      <w:r>
        <w:rPr>
          <w:rFonts w:ascii="Times New Roman" w:eastAsia="Times New Roman" w:hAnsi="Times New Roman" w:cs="Times New Roman"/>
          <w:color w:val="FF0000"/>
          <w:kern w:val="0"/>
          <w:lang w:val="pt-BR" w:eastAsia="pt-BR" w:bidi="ar-SA"/>
        </w:rPr>
        <w:t xml:space="preserve">ela não apenas testemunhou minhas lutas e provações, mas também me ajudou, sendo apoio, incentivo e presença constante. </w:t>
      </w:r>
    </w:p>
    <w:p w14:paraId="58C19837" w14:textId="77777777" w:rsidR="00E45AA5" w:rsidRDefault="00A71CB7">
      <w:pPr>
        <w:spacing w:after="140" w:line="276" w:lineRule="auto"/>
        <w:jc w:val="both"/>
        <w:textAlignment w:val="auto"/>
        <w:rPr>
          <w:rFonts w:hint="eastAsia"/>
        </w:rPr>
      </w:pPr>
      <w:r>
        <w:rPr>
          <w:rFonts w:ascii="Times New Roman" w:hAnsi="Times New Roman"/>
          <w:color w:val="FF0000"/>
        </w:rPr>
        <w:t>Mas havia situações que, confesso, eram difíceis de suportar, lembro-me de que quando chovia forte no Gama, o esgoto da igreja estourava e, para piorar, isso acontecia quase sempre perto do horário do culto, eu saía às pressas, correndo para limpar toda aquela sujeira, e quando finalmente conseguia deixar tudo pronto o culto já estava prestes a começar. Lá estava eu, sentado com aquela mulher linda do meu lado, toda arrumada e perfumada, enquanto eu ainda estava com as vestes do cheiro desagradável do esgot</w:t>
      </w:r>
      <w:r>
        <w:rPr>
          <w:rFonts w:ascii="Times New Roman" w:hAnsi="Times New Roman"/>
          <w:color w:val="FF0000"/>
        </w:rPr>
        <w:t xml:space="preserve">o e com as mãos cheirando a água sanitária, isso me envergonhava profundamente, e quando o pastor pedia para segurar a mão do seu irmão do lado, eu tentava me esquivar, mas ela com um sorriso no rosto pegava na minha mão sem se importar com aquela situação. </w:t>
      </w:r>
      <w:r>
        <w:rPr>
          <w:rFonts w:ascii="Times New Roman" w:eastAsia="Times New Roman" w:hAnsi="Times New Roman" w:cs="Times New Roman"/>
          <w:color w:val="FF0000"/>
          <w:kern w:val="0"/>
          <w:lang w:eastAsia="pt-BR" w:bidi="ar-SA"/>
        </w:rPr>
        <w:t>Naquele gesto simples, Deus me mostrava que eu estava ao lado de uma mulher que enxergava além das circunstâncias.</w:t>
      </w:r>
    </w:p>
    <w:p w14:paraId="58C19838"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Diante das situações adversas, aprendi que Deus nunca nos abandona, Ele sempre levanta </w:t>
      </w:r>
      <w:r>
        <w:rPr>
          <w:rFonts w:ascii="Times New Roman" w:hAnsi="Times New Roman"/>
          <w:color w:val="FF0000"/>
          <w:lang w:val="pt-BR"/>
        </w:rPr>
        <w:t xml:space="preserve">pessoas para nos ajudar na caminhada e nos lembrar que não estamos sozinhos, durante aquele tempo, fiz muitas amizades na igreja que me acompanharam morando nela. Eu morava em um vão pequeno por detrás do altar da igreja e dividia o espaço com outros jovens, o César que tinha vindo também de Lajes do Cabugi, o Fábio Júnior, e por último chegou o Marcelo, também vindo da minha cidade. Éramos jovens solteiros cheios de sonhos e promessa e unidos pelo mesmo propósito, de servir a Deus, todos fazíamos parte do </w:t>
      </w:r>
      <w:r>
        <w:rPr>
          <w:rFonts w:ascii="Times New Roman" w:hAnsi="Times New Roman"/>
          <w:color w:val="FF0000"/>
          <w:lang w:val="pt-BR"/>
        </w:rPr>
        <w:t>ministério de louvor da igreja.</w:t>
      </w:r>
    </w:p>
    <w:p w14:paraId="58C19839"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Não poderia deixar de mencionar um outro “companheiro” que, vez ou outra, aparecia de forma totalmente inesperada, nós até apelidamos de Stuart Little, esse rato roía nossas chinelas e até mesmo chegava ao ponto de morder os dedos do pé enquanto dormíamos, era o que relatava o Fábio Junior, juntos compartilhamos muito miojo, até brinco que, naquela época, nossas refeições eram sempre à base de carne e frango: um dia, miojo sabor de carne e no outro miojo sabor de frango, quando reunimos e </w:t>
      </w:r>
      <w:r>
        <w:rPr>
          <w:rFonts w:ascii="Times New Roman" w:hAnsi="Times New Roman"/>
          <w:color w:val="FF0000"/>
          <w:lang w:val="pt-BR"/>
        </w:rPr>
        <w:lastRenderedPageBreak/>
        <w:t>lembramos, não fazemos isso apenas para rir dessas histórias, mas fazemos menção da fidelidade de Deus e reconhecemos o quanto Ele nos honrou ao longo da nossa trajetória.</w:t>
      </w:r>
    </w:p>
    <w:p w14:paraId="58C1983A"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Essa fase da capacitação foi marcada por muitos momentos de </w:t>
      </w:r>
      <w:r>
        <w:rPr>
          <w:rFonts w:ascii="Times New Roman" w:hAnsi="Times New Roman"/>
          <w:color w:val="FF0000"/>
          <w:lang w:val="pt-BR"/>
        </w:rPr>
        <w:t xml:space="preserve">privação e humilhação que, embora dolorosos, moldaram o meu caráter e me ensinaram a depender inteiramente de Deus. Louvo a Deus pela vida do Apóstolo </w:t>
      </w:r>
      <w:proofErr w:type="spellStart"/>
      <w:r>
        <w:rPr>
          <w:rFonts w:ascii="Times New Roman" w:hAnsi="Times New Roman"/>
          <w:color w:val="FF0000"/>
          <w:lang w:val="pt-BR"/>
        </w:rPr>
        <w:t>Claudair</w:t>
      </w:r>
      <w:proofErr w:type="spellEnd"/>
      <w:r>
        <w:rPr>
          <w:rFonts w:ascii="Times New Roman" w:hAnsi="Times New Roman"/>
          <w:color w:val="FF0000"/>
          <w:lang w:val="pt-BR"/>
        </w:rPr>
        <w:t xml:space="preserve"> e de sua esposa, bispa </w:t>
      </w:r>
      <w:proofErr w:type="spellStart"/>
      <w:r>
        <w:rPr>
          <w:rFonts w:ascii="Times New Roman" w:hAnsi="Times New Roman"/>
          <w:color w:val="FF0000"/>
          <w:lang w:val="pt-BR"/>
        </w:rPr>
        <w:t>Alexleide</w:t>
      </w:r>
      <w:proofErr w:type="spellEnd"/>
      <w:r>
        <w:rPr>
          <w:rFonts w:ascii="Times New Roman" w:hAnsi="Times New Roman"/>
          <w:color w:val="FF0000"/>
          <w:lang w:val="pt-BR"/>
        </w:rPr>
        <w:t xml:space="preserve">, que foram instrumentos preciosos nesse período. Todos os dias, a bispa preparava o meu almoço com carinho, eu saia da igreja e ficava aguardando embaixo do prédio até que o apóstolo chegasse com as filhas da escola. Até que, num dia que parecia ser como qualquer outro, o inimigo armou uma cilada que ficou marcada na </w:t>
      </w:r>
      <w:r>
        <w:rPr>
          <w:rFonts w:ascii="Times New Roman" w:hAnsi="Times New Roman"/>
          <w:color w:val="FF0000"/>
          <w:lang w:val="pt-BR"/>
        </w:rPr>
        <w:t>minha vida.</w:t>
      </w:r>
    </w:p>
    <w:p w14:paraId="58C1983B" w14:textId="77777777" w:rsidR="00E45AA5" w:rsidRDefault="00A71CB7">
      <w:pPr>
        <w:pStyle w:val="Textbody"/>
        <w:spacing w:line="240" w:lineRule="auto"/>
        <w:jc w:val="both"/>
        <w:rPr>
          <w:rFonts w:ascii="Times New Roman" w:hAnsi="Times New Roman"/>
          <w:color w:val="FF0000"/>
          <w:lang w:val="pt-BR"/>
        </w:rPr>
      </w:pPr>
      <w:r>
        <w:rPr>
          <w:rFonts w:ascii="Times New Roman" w:hAnsi="Times New Roman"/>
          <w:color w:val="FF0000"/>
          <w:lang w:val="pt-BR"/>
        </w:rPr>
        <w:t>Enquanto eu aguardava debaixo de uma árvore, onde havia vários carros estacionados, uma pessoa saiu de um comércio próximo gritando, me acusando: “ladrão! Você está querendo roubar um carro”, ela repetia essas palavras aos berros, chamando atenção de todos ao redor, aquela acusação foi como um soco no estômago, eu, que nunca havia roubado nada e ser chamado disso foi um grande insulto, mas naquela hora minha reação foi dizer que não era ladrão e que estava esperando apenas um prato de comida.</w:t>
      </w:r>
    </w:p>
    <w:p w14:paraId="58C1983C" w14:textId="77777777" w:rsidR="00E45AA5" w:rsidRDefault="00A71CB7">
      <w:pPr>
        <w:spacing w:after="140" w:line="276" w:lineRule="auto"/>
        <w:jc w:val="both"/>
        <w:textAlignment w:val="auto"/>
        <w:rPr>
          <w:rFonts w:hint="eastAsia"/>
        </w:rPr>
      </w:pPr>
      <w:r>
        <w:rPr>
          <w:rFonts w:ascii="Times New Roman" w:hAnsi="Times New Roman"/>
          <w:color w:val="FF0000"/>
        </w:rPr>
        <w:t xml:space="preserve">Voltei depressa para a igreja, com lágrimas nos olhos, e comecei a conversar com Deus em tom de desabafo: “Senhor, por que tudo isso está acontecendo comigo?” Meu coração estava pesado e me fez pensar em desistir e voltar para a Lajes, sentia que havia chegado ao meu limite. </w:t>
      </w:r>
      <w:r>
        <w:rPr>
          <w:rFonts w:ascii="Times New Roman" w:eastAsia="Times New Roman" w:hAnsi="Times New Roman" w:cs="Times New Roman"/>
          <w:color w:val="FF0000"/>
          <w:kern w:val="0"/>
          <w:lang w:eastAsia="pt-BR" w:bidi="ar-SA"/>
        </w:rPr>
        <w:t>Foi então que o telefone tocou, era a Dani perguntando se eu estava bem, e, ainda tomado pela ira e frustração, contei toda a situação, mas com a sabedoria a Dani me respondeu com palavras que cortaram a tempestade dentro de mim: “Não fica entristecido, Deus está construindo o seu testemunho. Aquelas palavras entraram no meu coração como um bálsamo e decidi continuar firme no chamado e no propósito que Ele havia colocado diante de mim.</w:t>
      </w:r>
    </w:p>
    <w:p w14:paraId="58C1983D"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Depois da saída do Xote Santo, deixei de tocar a sanfona e voltei a ministrar louvor na igreja com a guitarra, mas sentia muita falta de tocar o instrumento e perguntava a Deus se o propósito da sanfona na minha vida havia se encerrado, mas no meu coração queimava com a certeza </w:t>
      </w:r>
      <w:proofErr w:type="gramStart"/>
      <w:r>
        <w:rPr>
          <w:rFonts w:ascii="Times New Roman" w:hAnsi="Times New Roman"/>
          <w:color w:val="FF0000"/>
          <w:lang w:val="pt-BR"/>
        </w:rPr>
        <w:t>que</w:t>
      </w:r>
      <w:proofErr w:type="gramEnd"/>
      <w:r>
        <w:rPr>
          <w:rFonts w:ascii="Times New Roman" w:hAnsi="Times New Roman"/>
          <w:color w:val="FF0000"/>
          <w:lang w:val="pt-BR"/>
        </w:rPr>
        <w:t xml:space="preserve"> não, e com esse instrumento Deus iria me usar para fazer a obra d’Ele. Nas madrugadas passava horas orando no altar da igreja, meu lugar de intimidade com o Senhor, ali comecei a compor louvores, e um deles nasceu de forma especial: “Vou derrubar gigantes”. Eu escrevi essa canção para mim mesmo, como uma oração, pedindo que Deus derrubasse todos os gigantes que haviam se levantado contra a minha vida.</w:t>
      </w:r>
    </w:p>
    <w:p w14:paraId="58C1983E" w14:textId="77777777" w:rsidR="00E45AA5" w:rsidRDefault="00A71CB7">
      <w:pPr>
        <w:spacing w:after="140" w:line="276" w:lineRule="auto"/>
        <w:jc w:val="both"/>
        <w:textAlignment w:val="auto"/>
        <w:rPr>
          <w:rFonts w:hint="eastAsia"/>
        </w:rPr>
      </w:pPr>
      <w:r>
        <w:rPr>
          <w:rFonts w:ascii="Times New Roman" w:hAnsi="Times New Roman"/>
          <w:color w:val="FF0000"/>
        </w:rPr>
        <w:t>Durante essas vigílias, comecei a pedir a Deus uma nova sanfona, e Ele não demorou a responder. Depois de um culto, uma irmã chamada Jussara se aproximou e contou havia tido um sonho que teve comigo e  no sonho ela me presenteava com uma sanfona ou um teclado, então ela me perguntou: “qual desses eu queria ganhar porque Deus mandou eu te dar”, sem hesitar, respondi: “é a sanfona”, ela pediu que eu até a loja, escolhesse o instrumento e avisasse e para que ela pudesse pagar diretamente e assim foi feito, a p</w:t>
      </w:r>
      <w:r>
        <w:rPr>
          <w:rFonts w:ascii="Times New Roman" w:hAnsi="Times New Roman"/>
          <w:color w:val="FF0000"/>
        </w:rPr>
        <w:t xml:space="preserve">romessa da sanfona ressurgiu novamente na minha vida. </w:t>
      </w:r>
      <w:r>
        <w:rPr>
          <w:rFonts w:ascii="Times New Roman" w:eastAsia="Times New Roman" w:hAnsi="Times New Roman" w:cs="Times New Roman"/>
          <w:color w:val="FF0000"/>
          <w:kern w:val="0"/>
          <w:lang w:eastAsia="pt-BR" w:bidi="ar-SA"/>
        </w:rPr>
        <w:t>Com o novo instrumento nas mãos, voltei a cantar e tocar na igreja, e um grande avivamento se espalhou naquele lugar, convites começaram a surgir para ministrar em outras igrejas, e eu sabia que Deus estava reabrindo um capítulo que Ele mesmo havia escrito.</w:t>
      </w:r>
    </w:p>
    <w:p w14:paraId="58C1983F" w14:textId="77777777" w:rsidR="00E45AA5" w:rsidRDefault="00A71CB7">
      <w:pPr>
        <w:pStyle w:val="Textbody"/>
        <w:jc w:val="both"/>
        <w:rPr>
          <w:rFonts w:hint="eastAsia"/>
        </w:rPr>
      </w:pPr>
      <w:r>
        <w:rPr>
          <w:rFonts w:ascii="Times New Roman" w:hAnsi="Times New Roman"/>
          <w:lang w:val="pt-BR"/>
        </w:rPr>
        <w:t xml:space="preserve">Assim, minha jornada como CRENTE nordestino se fortaleceu ainda mais em Brasília, </w:t>
      </w:r>
      <w:r>
        <w:rPr>
          <w:rFonts w:ascii="Times New Roman" w:hAnsi="Times New Roman"/>
          <w:color w:val="FF0000"/>
          <w:lang w:val="pt-BR"/>
        </w:rPr>
        <w:t>a minha experiência morando na igreja me trouxe ensinamentos que carrego até hoje comigo,</w:t>
      </w:r>
      <w:r>
        <w:rPr>
          <w:rFonts w:ascii="Times New Roman" w:hAnsi="Times New Roman"/>
          <w:lang w:val="pt-BR"/>
        </w:rPr>
        <w:t xml:space="preserve"> </w:t>
      </w:r>
      <w:r>
        <w:rPr>
          <w:rFonts w:ascii="Times New Roman" w:hAnsi="Times New Roman"/>
          <w:color w:val="FF0000"/>
          <w:lang w:val="pt-BR"/>
        </w:rPr>
        <w:t xml:space="preserve">as provações vividas em Brasília as que relatei e as que não foram escritas, carrego uma palavra de Deus em meu </w:t>
      </w:r>
      <w:r>
        <w:rPr>
          <w:rFonts w:ascii="Times New Roman" w:hAnsi="Times New Roman"/>
          <w:color w:val="FF0000"/>
          <w:lang w:val="pt-BR"/>
        </w:rPr>
        <w:lastRenderedPageBreak/>
        <w:t xml:space="preserve">coração: </w:t>
      </w:r>
      <w:r>
        <w:rPr>
          <w:rFonts w:ascii="Times New Roman" w:hAnsi="Times New Roman"/>
          <w:b/>
          <w:color w:val="FF0000"/>
          <w:lang w:val="pt-BR"/>
        </w:rPr>
        <w:t>“</w:t>
      </w:r>
      <w:r>
        <w:rPr>
          <w:rFonts w:ascii="Times New Roman" w:hAnsi="Times New Roman"/>
          <w:bCs/>
          <w:color w:val="FF0000"/>
          <w:lang w:val="pt-BR"/>
        </w:rPr>
        <w:t xml:space="preserve">Sabemos que todas as coisas cooperam para o bem daqueles que amam a Deus, daqueles que são chamados segundo o seu propósito...” </w:t>
      </w:r>
      <w:proofErr w:type="spellStart"/>
      <w:r>
        <w:rPr>
          <w:rFonts w:ascii="Times New Roman" w:hAnsi="Times New Roman"/>
          <w:bCs/>
          <w:color w:val="FF0000"/>
          <w:lang w:val="pt-BR"/>
        </w:rPr>
        <w:t>Rm</w:t>
      </w:r>
      <w:proofErr w:type="spellEnd"/>
      <w:r>
        <w:rPr>
          <w:rFonts w:ascii="Times New Roman" w:hAnsi="Times New Roman"/>
          <w:bCs/>
          <w:color w:val="FF0000"/>
          <w:lang w:val="pt-BR"/>
        </w:rPr>
        <w:t xml:space="preserve"> 8:28</w:t>
      </w:r>
      <w:r>
        <w:rPr>
          <w:rFonts w:ascii="Times New Roman" w:hAnsi="Times New Roman"/>
          <w:bCs/>
          <w:lang w:val="pt-BR"/>
        </w:rPr>
        <w:t>.</w:t>
      </w:r>
      <w:r>
        <w:rPr>
          <w:rFonts w:ascii="Times New Roman" w:hAnsi="Times New Roman"/>
          <w:lang w:val="pt-BR"/>
        </w:rPr>
        <w:t xml:space="preserve"> E é com essa convicção, essa fé inabalável que me acompanha desde os dias difíceis em </w:t>
      </w:r>
      <w:r>
        <w:rPr>
          <w:rFonts w:ascii="Times New Roman" w:hAnsi="Times New Roman"/>
          <w:color w:val="FF0000"/>
          <w:lang w:val="pt-BR"/>
        </w:rPr>
        <w:t xml:space="preserve">Lajes </w:t>
      </w:r>
      <w:r>
        <w:rPr>
          <w:rFonts w:ascii="Times New Roman" w:hAnsi="Times New Roman"/>
          <w:lang w:val="pt-BR"/>
        </w:rPr>
        <w:t xml:space="preserve">do Cabugi </w:t>
      </w:r>
      <w:r>
        <w:rPr>
          <w:rFonts w:ascii="Times New Roman" w:hAnsi="Times New Roman"/>
          <w:color w:val="FF0000"/>
          <w:lang w:val="pt-BR"/>
        </w:rPr>
        <w:t>e as provações em Brasília,</w:t>
      </w:r>
      <w:r>
        <w:rPr>
          <w:rFonts w:ascii="Times New Roman" w:hAnsi="Times New Roman"/>
          <w:lang w:val="pt-BR"/>
        </w:rPr>
        <w:t xml:space="preserve"> que sigo adiante, pronto para lev</w:t>
      </w:r>
      <w:r>
        <w:rPr>
          <w:rFonts w:ascii="Times New Roman" w:hAnsi="Times New Roman"/>
          <w:lang w:val="pt-BR"/>
        </w:rPr>
        <w:t xml:space="preserve">ar a </w:t>
      </w:r>
      <w:r>
        <w:rPr>
          <w:rFonts w:ascii="Times New Roman" w:hAnsi="Times New Roman"/>
          <w:color w:val="FF0000"/>
          <w:lang w:val="pt-BR"/>
        </w:rPr>
        <w:t>palavra</w:t>
      </w:r>
      <w:r>
        <w:rPr>
          <w:rFonts w:ascii="Times New Roman" w:hAnsi="Times New Roman"/>
          <w:lang w:val="pt-BR"/>
        </w:rPr>
        <w:t xml:space="preserve"> do evangelho a cada canto do Brasil e </w:t>
      </w:r>
      <w:r>
        <w:rPr>
          <w:rFonts w:ascii="Times New Roman" w:hAnsi="Times New Roman"/>
          <w:color w:val="FF0000"/>
          <w:lang w:val="pt-BR"/>
        </w:rPr>
        <w:t xml:space="preserve">até </w:t>
      </w:r>
      <w:proofErr w:type="gramStart"/>
      <w:r>
        <w:rPr>
          <w:rFonts w:ascii="Times New Roman" w:hAnsi="Times New Roman"/>
          <w:color w:val="FF0000"/>
          <w:lang w:val="pt-BR"/>
        </w:rPr>
        <w:t>aos</w:t>
      </w:r>
      <w:proofErr w:type="gramEnd"/>
      <w:r>
        <w:rPr>
          <w:rFonts w:ascii="Times New Roman" w:hAnsi="Times New Roman"/>
          <w:color w:val="FF0000"/>
          <w:lang w:val="pt-BR"/>
        </w:rPr>
        <w:t xml:space="preserve"> confins da terra,</w:t>
      </w:r>
      <w:r>
        <w:rPr>
          <w:rFonts w:ascii="Times New Roman" w:hAnsi="Times New Roman"/>
          <w:lang w:val="pt-BR"/>
        </w:rPr>
        <w:t xml:space="preserve"> confiando que o Senhor continuará a abrir novos caminhos e a transformar </w:t>
      </w:r>
      <w:r>
        <w:rPr>
          <w:rFonts w:ascii="Times New Roman" w:hAnsi="Times New Roman"/>
          <w:color w:val="FF0000"/>
          <w:lang w:val="pt-BR"/>
        </w:rPr>
        <w:t xml:space="preserve">os desafios </w:t>
      </w:r>
      <w:r>
        <w:rPr>
          <w:rFonts w:ascii="Times New Roman" w:hAnsi="Times New Roman"/>
          <w:lang w:val="pt-BR"/>
        </w:rPr>
        <w:t>em uma nova oportunidade de vitória.</w:t>
      </w:r>
    </w:p>
    <w:p w14:paraId="58C19840" w14:textId="77777777" w:rsidR="00E45AA5" w:rsidRDefault="00E45AA5">
      <w:pPr>
        <w:pStyle w:val="Textbody"/>
        <w:jc w:val="both"/>
        <w:rPr>
          <w:rFonts w:ascii="Times New Roman" w:hAnsi="Times New Roman"/>
          <w:color w:val="FF0000"/>
          <w:lang w:val="pt-BR"/>
        </w:rPr>
      </w:pPr>
    </w:p>
    <w:p w14:paraId="58C19841" w14:textId="77777777" w:rsidR="00E45AA5" w:rsidRDefault="00E45AA5">
      <w:pPr>
        <w:pStyle w:val="Textbody"/>
        <w:jc w:val="both"/>
        <w:rPr>
          <w:rFonts w:ascii="Times New Roman" w:hAnsi="Times New Roman"/>
          <w:color w:val="FF0000"/>
          <w:lang w:val="pt-BR"/>
        </w:rPr>
      </w:pPr>
    </w:p>
    <w:p w14:paraId="58C19842" w14:textId="77777777" w:rsidR="00E45AA5" w:rsidRDefault="00E45AA5">
      <w:pPr>
        <w:pStyle w:val="Textbody"/>
        <w:jc w:val="both"/>
        <w:rPr>
          <w:rFonts w:ascii="Times New Roman" w:hAnsi="Times New Roman"/>
          <w:color w:val="FF0000"/>
          <w:lang w:val="pt-BR"/>
        </w:rPr>
      </w:pPr>
    </w:p>
    <w:p w14:paraId="58C19843" w14:textId="77777777" w:rsidR="00E45AA5" w:rsidRDefault="00E45AA5">
      <w:pPr>
        <w:pStyle w:val="Textbody"/>
        <w:jc w:val="both"/>
        <w:rPr>
          <w:rFonts w:ascii="Times New Roman" w:hAnsi="Times New Roman"/>
          <w:color w:val="FF0000"/>
          <w:lang w:val="pt-BR"/>
        </w:rPr>
      </w:pPr>
    </w:p>
    <w:p w14:paraId="58C19844" w14:textId="77777777" w:rsidR="00E45AA5" w:rsidRDefault="00A71CB7">
      <w:pPr>
        <w:pStyle w:val="Ttulo1"/>
        <w:pageBreakBefore/>
        <w:jc w:val="both"/>
        <w:rPr>
          <w:rFonts w:ascii="Times New Roman" w:hAnsi="Times New Roman"/>
          <w:lang w:val="pt-BR"/>
        </w:rPr>
      </w:pPr>
      <w:r>
        <w:rPr>
          <w:rFonts w:ascii="Times New Roman" w:hAnsi="Times New Roman"/>
          <w:lang w:val="pt-BR"/>
        </w:rPr>
        <w:lastRenderedPageBreak/>
        <w:t>Capítulo 7: Encontro de Amor – A Promessa Cumprida no Dia dos Namorados</w:t>
      </w:r>
    </w:p>
    <w:p w14:paraId="58C19845"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Durante os quatros anos que vivi em Lajes do Cabugi após a minha conversão, dediquei minha vida inteiramente a Deus me consagrando para encontrar a minha futura esposa, as minha subidas ao monte, eu apresentava um pedido específico, que Deus enviasse a mulher que faria meus olhos brilharem, não apenas pela beleza, mas por ser aquela escolhida para caminhar comigo no propósito que Ele já havia traçado para minha vida, Logo no início da minha caminhada cristã, recebi uma palavra: “A glória da última casa seri</w:t>
      </w:r>
      <w:r>
        <w:rPr>
          <w:rFonts w:ascii="Times New Roman" w:hAnsi="Times New Roman"/>
          <w:color w:val="FF0000"/>
          <w:lang w:val="pt-BR"/>
        </w:rPr>
        <w:t xml:space="preserve">a maior que a da primeira...” Ag 2:9. </w:t>
      </w:r>
    </w:p>
    <w:p w14:paraId="58C19846"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Quando recebi aquela profecia, imaginei que seu cumprimento seria rápido. Mas o tempo começou a passar um ano, dois, três, quatro e nada, aos poucos, comecei a duvidar se realmente havia sido Deus quem falou comigo. O meu maior sonho era constituir família, toda vez que via um casal entrando na igreja com o filhinho dizia pra Deus: “Pai é isso que eu quero para mim”. Mas havia dias em que minha fé balançava, ainda assim, eu tentava demonstrar com atitudes que continuava crendo, por exemplo, ninguém se senta</w:t>
      </w:r>
      <w:r>
        <w:rPr>
          <w:rFonts w:ascii="Times New Roman" w:hAnsi="Times New Roman"/>
          <w:color w:val="FF0000"/>
          <w:lang w:val="pt-BR"/>
        </w:rPr>
        <w:t>va na cadeira ao meu lado durante o culto, porque eu dizia que aquele lugar era da minha futura esposa, alguns riam e me chamavam de doido, mas eu sabia que Deus estava preparando o melhor para mim além daquilo que podia imaginar.</w:t>
      </w:r>
    </w:p>
    <w:p w14:paraId="58C19847"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Fiz um voto ao Senhor de só beijar a mulher da minha vida, não foi fácil fui testado nesse voto, mas pela graça de Deus me mantive fiel, alguns irmãos até tentavam me ajudar fazendo “arrumadinhos” e sugerindo pretendentes, mas no meu coração havia uma certeza de que não era o que Deus havia escolhido, foi então que recebi uma palavra: “sua esposa não é de Lajes, ela é de longe”. Aquilo me deixou confuso como isso iria acontecer, não tinha planos e nem expectativas de sair da minha terra, mas só me restava a</w:t>
      </w:r>
      <w:r>
        <w:rPr>
          <w:rFonts w:ascii="Times New Roman" w:hAnsi="Times New Roman"/>
          <w:color w:val="FF0000"/>
          <w:lang w:val="pt-BR"/>
        </w:rPr>
        <w:t xml:space="preserve">creditar que Deus estava trabalhando em meu favor, enquanto esperava a minha amada me lancei com mais dedicação na obra do Senhor, tinha dias em que estava no Salmos 40 “esperei com paciência no Senhor...” e outros momentos pulava para o Salmos 70 “Apressa-me Senhor em me </w:t>
      </w:r>
      <w:proofErr w:type="gramStart"/>
      <w:r>
        <w:rPr>
          <w:rFonts w:ascii="Times New Roman" w:hAnsi="Times New Roman"/>
          <w:color w:val="FF0000"/>
          <w:lang w:val="pt-BR"/>
        </w:rPr>
        <w:t>ajudar..</w:t>
      </w:r>
      <w:proofErr w:type="gramEnd"/>
      <w:r>
        <w:rPr>
          <w:rFonts w:ascii="Times New Roman" w:hAnsi="Times New Roman"/>
          <w:color w:val="FF0000"/>
          <w:lang w:val="pt-BR"/>
        </w:rPr>
        <w:t>”.</w:t>
      </w:r>
    </w:p>
    <w:p w14:paraId="58C19848"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Quando recebi o convite do Xote Santo para morar em Brasília, comecei a ver o agir do Senhor, cheguei em abril de 2008, e o mês de maio passamos todo viajando pelo o Norte do Brasil </w:t>
      </w:r>
      <w:r>
        <w:rPr>
          <w:rFonts w:ascii="Times New Roman" w:hAnsi="Times New Roman"/>
          <w:color w:val="FF0000"/>
          <w:lang w:val="pt-BR"/>
        </w:rPr>
        <w:t>fazendo missões, e ficava perguntado ao Senhor “onde está a minha esposa”, Deus sabendo da inquietação do meu coração preparou um momento para reafirmar as Suas promessas, na última ministração da banda, o apóstolo Wilker virou-se para trás e apontou em minha direção e lançou uma palavra profética: “quando você chegar em Brasília, vai conhecer a sua esposa”. Aquela palavra me alegrou e trouxe um ânimo de que Deus estava me vendo e agora a minha expectativa só aumentava.</w:t>
      </w:r>
    </w:p>
    <w:p w14:paraId="58C19849" w14:textId="77777777" w:rsidR="00E45AA5" w:rsidRDefault="00A71CB7">
      <w:pPr>
        <w:pStyle w:val="Textbody"/>
        <w:jc w:val="both"/>
        <w:rPr>
          <w:rFonts w:hint="eastAsia"/>
        </w:rPr>
      </w:pPr>
      <w:r>
        <w:rPr>
          <w:rFonts w:ascii="Times New Roman" w:hAnsi="Times New Roman"/>
          <w:lang w:val="pt-BR"/>
        </w:rPr>
        <w:t xml:space="preserve">No dia 12 de junho de 2008, Dia dos Namorados, uma data que, para muitos, simboliza o amor e a união. Para mim, esse dia se tornaria o marco </w:t>
      </w:r>
      <w:r>
        <w:rPr>
          <w:rFonts w:ascii="Times New Roman" w:hAnsi="Times New Roman"/>
          <w:color w:val="FF0000"/>
          <w:lang w:val="pt-BR"/>
        </w:rPr>
        <w:t>em minha vida.</w:t>
      </w:r>
      <w:r>
        <w:rPr>
          <w:rFonts w:ascii="Times New Roman" w:hAnsi="Times New Roman"/>
          <w:lang w:val="pt-BR"/>
        </w:rPr>
        <w:t xml:space="preserve"> Naquela quinta-feira, por volta das 19h30, eu estava de </w:t>
      </w:r>
      <w:r>
        <w:rPr>
          <w:rFonts w:ascii="Times New Roman" w:hAnsi="Times New Roman"/>
          <w:color w:val="FF0000"/>
          <w:lang w:val="pt-BR"/>
        </w:rPr>
        <w:t xml:space="preserve">cabeça baixa afinando um contrabaixo para tocar no ministério </w:t>
      </w:r>
      <w:r>
        <w:rPr>
          <w:rFonts w:ascii="Times New Roman" w:hAnsi="Times New Roman"/>
          <w:lang w:val="pt-BR"/>
        </w:rPr>
        <w:t xml:space="preserve">de louvor </w:t>
      </w:r>
      <w:r>
        <w:rPr>
          <w:rFonts w:ascii="Times New Roman" w:hAnsi="Times New Roman"/>
          <w:color w:val="FF0000"/>
          <w:lang w:val="pt-BR"/>
        </w:rPr>
        <w:t>na igreja da qual o Xote Santo fazia parte</w:t>
      </w:r>
      <w:r>
        <w:rPr>
          <w:rFonts w:ascii="Times New Roman" w:hAnsi="Times New Roman"/>
          <w:lang w:val="pt-BR"/>
        </w:rPr>
        <w:t>. Eu estava imerso em meus pensamentos, na emoção que a música sempre trazia, quando algo extraordinário aconteceu.</w:t>
      </w:r>
    </w:p>
    <w:p w14:paraId="58C1984A" w14:textId="77777777" w:rsidR="00E45AA5" w:rsidRDefault="00A71CB7">
      <w:pPr>
        <w:pStyle w:val="Textbody"/>
        <w:jc w:val="both"/>
        <w:rPr>
          <w:rFonts w:hint="eastAsia"/>
        </w:rPr>
      </w:pPr>
      <w:r>
        <w:rPr>
          <w:rFonts w:ascii="Times New Roman" w:hAnsi="Times New Roman"/>
          <w:lang w:val="pt-BR"/>
        </w:rPr>
        <w:t xml:space="preserve">No meio da congregação, observei uma jovem ajoelhada, de semblante concentrado e olhos fechados em profunda oração. </w:t>
      </w:r>
      <w:r>
        <w:rPr>
          <w:rFonts w:ascii="Times New Roman" w:hAnsi="Times New Roman"/>
          <w:color w:val="FF0000"/>
          <w:lang w:val="pt-BR"/>
        </w:rPr>
        <w:t>Meus olhos fixaram naquela jovem até que ela se levantou</w:t>
      </w:r>
      <w:r>
        <w:rPr>
          <w:rFonts w:ascii="Times New Roman" w:hAnsi="Times New Roman"/>
          <w:lang w:val="pt-BR"/>
        </w:rPr>
        <w:t xml:space="preserve">. Um pensamento passou </w:t>
      </w:r>
      <w:r>
        <w:rPr>
          <w:rFonts w:ascii="Times New Roman" w:hAnsi="Times New Roman"/>
          <w:lang w:val="pt-BR"/>
        </w:rPr>
        <w:lastRenderedPageBreak/>
        <w:t xml:space="preserve">pela minha mente: “Meu Deus, o culto ainda nem começou, mas já estou vendo um anjo”. Durante aquele louvor, </w:t>
      </w:r>
      <w:proofErr w:type="gramStart"/>
      <w:r>
        <w:rPr>
          <w:rFonts w:ascii="Times New Roman" w:hAnsi="Times New Roman"/>
          <w:lang w:val="pt-BR"/>
        </w:rPr>
        <w:t>o maior glória</w:t>
      </w:r>
      <w:proofErr w:type="gramEnd"/>
      <w:r>
        <w:rPr>
          <w:rFonts w:ascii="Times New Roman" w:hAnsi="Times New Roman"/>
          <w:lang w:val="pt-BR"/>
        </w:rPr>
        <w:t xml:space="preserve"> a Deus era o meu, senti algo em meu coração que mudou de forma </w:t>
      </w:r>
      <w:r>
        <w:rPr>
          <w:rFonts w:ascii="Times New Roman" w:hAnsi="Times New Roman"/>
          <w:color w:val="FF0000"/>
          <w:lang w:val="pt-BR"/>
        </w:rPr>
        <w:t>inexplicável nunca sentido antes. Mas ela de olhos fechados adorando a Deus não percebeu nada.</w:t>
      </w:r>
    </w:p>
    <w:p w14:paraId="58C1984B" w14:textId="77777777" w:rsidR="00E45AA5" w:rsidRDefault="00A71CB7">
      <w:pPr>
        <w:pStyle w:val="Textbody"/>
        <w:jc w:val="both"/>
        <w:rPr>
          <w:rFonts w:hint="eastAsia"/>
        </w:rPr>
      </w:pPr>
      <w:r>
        <w:rPr>
          <w:rFonts w:ascii="Times New Roman" w:hAnsi="Times New Roman"/>
          <w:color w:val="FF0000"/>
          <w:lang w:val="pt-BR"/>
        </w:rPr>
        <w:t>No final do culto, fomos apresentados, foi uma momento rápido, mas para mim parecia que o tempo tinha desacelerado, no entanto um sentimento de inferioridade tomou conta de mim,  rapidamente sair da sua presença, as provações no nordeste tinha afetado a minha autoestima, meu o rosto estava tomado de espinhas e naquela noite fui conversar com Jesus e abri o meu coração e disse que não suportaria sofrer por um amor que não fosse correspondido, fiz uma oração sincera: “Senhor, se esse sentimento que está nasce</w:t>
      </w:r>
      <w:r>
        <w:rPr>
          <w:rFonts w:ascii="Times New Roman" w:hAnsi="Times New Roman"/>
          <w:color w:val="FF0000"/>
          <w:lang w:val="pt-BR"/>
        </w:rPr>
        <w:t xml:space="preserve">ndo for realmente Teu, confirma também no coração dela” fosse de Deus aquele sentimento que estava surgindo que o Senhor confirmasse nela também. </w:t>
      </w:r>
      <w:r>
        <w:rPr>
          <w:rFonts w:ascii="Times New Roman" w:eastAsia="Times New Roman" w:hAnsi="Times New Roman" w:cs="Times New Roman"/>
          <w:color w:val="FF0000"/>
          <w:kern w:val="0"/>
          <w:lang w:val="pt-BR" w:eastAsia="pt-BR" w:bidi="ar-SA"/>
        </w:rPr>
        <w:t>E, com essa entrega, depositei meus medos e minhas esperanças nas mãos d’Aquele que escreve as melhores histórias.</w:t>
      </w:r>
    </w:p>
    <w:p w14:paraId="58C1984C" w14:textId="77777777" w:rsidR="00E45AA5" w:rsidRDefault="00A71CB7">
      <w:pPr>
        <w:pStyle w:val="Textbody"/>
        <w:jc w:val="both"/>
        <w:rPr>
          <w:rFonts w:hint="eastAsia"/>
        </w:rPr>
      </w:pPr>
      <w:r>
        <w:rPr>
          <w:rFonts w:ascii="Times New Roman" w:hAnsi="Times New Roman"/>
          <w:color w:val="FF0000"/>
          <w:lang w:val="pt-BR"/>
        </w:rPr>
        <w:t xml:space="preserve">Nos encontramos na quinta-feira seguinte, pois a banda tocava com frequência nos finais de semana, depois desse culto, alguns irmãos se reuniram para interceder sobre os alvos de oração, foi nesse momento que ela compartilhou uma preocupação com a saúde de um tio dela, após finalizado aquele momento </w:t>
      </w:r>
      <w:r>
        <w:rPr>
          <w:rFonts w:ascii="Times New Roman" w:hAnsi="Times New Roman"/>
          <w:lang w:val="pt-BR"/>
        </w:rPr>
        <w:t>percebi que era o momento ideal para romper o silêncio que nos separava e me aproximar dela de maneira discreta e respeitosa.</w:t>
      </w:r>
    </w:p>
    <w:p w14:paraId="58C1984D" w14:textId="77777777" w:rsidR="00E45AA5" w:rsidRDefault="00A71CB7">
      <w:pPr>
        <w:pStyle w:val="Textbody"/>
        <w:jc w:val="both"/>
        <w:rPr>
          <w:rFonts w:hint="eastAsia"/>
        </w:rPr>
      </w:pPr>
      <w:r>
        <w:rPr>
          <w:rFonts w:ascii="Times New Roman" w:hAnsi="Times New Roman"/>
          <w:lang w:val="pt-BR"/>
        </w:rPr>
        <w:t xml:space="preserve">Com o coração acelerado e uma coragem que parecia vir do próprio Espírito Santo, aproximei-me dela e ofereci uma oração em favor de seu tio que enfrentava dificuldades de saúde. </w:t>
      </w:r>
      <w:r>
        <w:rPr>
          <w:rFonts w:ascii="Times New Roman" w:hAnsi="Times New Roman"/>
          <w:color w:val="FF0000"/>
          <w:lang w:val="pt-BR"/>
        </w:rPr>
        <w:t>Contei que tinha um caderno de oração e se eu quisesse poderia colocar o nome dele e que me comprometeria em oração.</w:t>
      </w:r>
      <w:r>
        <w:rPr>
          <w:rFonts w:ascii="Times New Roman" w:hAnsi="Times New Roman"/>
          <w:lang w:val="pt-BR"/>
        </w:rPr>
        <w:t xml:space="preserve"> Foi uma forma de mostrar meu interesse não apenas em conhecer a pessoa, mas também de servir e ajudar, manifestando o amor que Deus tão abundantemente derramava em minha vida. </w:t>
      </w:r>
    </w:p>
    <w:p w14:paraId="58C1984E" w14:textId="77777777" w:rsidR="00E45AA5" w:rsidRDefault="00A71CB7">
      <w:pPr>
        <w:pStyle w:val="Textbody"/>
        <w:jc w:val="both"/>
        <w:rPr>
          <w:rFonts w:hint="eastAsia"/>
        </w:rPr>
      </w:pPr>
      <w:r>
        <w:rPr>
          <w:rFonts w:ascii="Times New Roman" w:hAnsi="Times New Roman"/>
          <w:lang w:val="pt-BR"/>
        </w:rPr>
        <w:t xml:space="preserve">Esse gesto simples, mas sincero, abriu a porta para um diálogo </w:t>
      </w:r>
      <w:r>
        <w:rPr>
          <w:rFonts w:ascii="Times New Roman" w:hAnsi="Times New Roman"/>
          <w:color w:val="FF0000"/>
          <w:lang w:val="pt-BR"/>
        </w:rPr>
        <w:t xml:space="preserve">em que ela me pediu oração em favor de sua vida, e sem pestanejar perguntei qual área </w:t>
      </w:r>
      <w:proofErr w:type="gramStart"/>
      <w:r>
        <w:rPr>
          <w:rFonts w:ascii="Times New Roman" w:hAnsi="Times New Roman"/>
          <w:color w:val="FF0000"/>
          <w:lang w:val="pt-BR"/>
        </w:rPr>
        <w:t>especifica</w:t>
      </w:r>
      <w:proofErr w:type="gramEnd"/>
      <w:r>
        <w:rPr>
          <w:rFonts w:ascii="Times New Roman" w:hAnsi="Times New Roman"/>
          <w:color w:val="FF0000"/>
          <w:lang w:val="pt-BR"/>
        </w:rPr>
        <w:t xml:space="preserve"> e ela relatou em breves palavras a área sentimental.</w:t>
      </w:r>
      <w:r>
        <w:rPr>
          <w:rFonts w:ascii="Times New Roman" w:hAnsi="Times New Roman"/>
          <w:lang w:val="pt-BR"/>
        </w:rPr>
        <w:t xml:space="preserve"> Esse momento fortaleceu a conexão entre nós, pois ela viu que minhas orações não eram vazias, mas um reflexo do compromisso que eu tinha com a verdade do evangelho.</w:t>
      </w:r>
    </w:p>
    <w:p w14:paraId="58C1984F" w14:textId="77777777" w:rsidR="00E45AA5" w:rsidRDefault="00A71CB7">
      <w:pPr>
        <w:pStyle w:val="Textbody"/>
        <w:jc w:val="both"/>
        <w:rPr>
          <w:rFonts w:hint="eastAsia"/>
        </w:rPr>
      </w:pPr>
      <w:r>
        <w:rPr>
          <w:rFonts w:ascii="Times New Roman" w:hAnsi="Times New Roman"/>
          <w:lang w:val="pt-BR"/>
        </w:rPr>
        <w:t xml:space="preserve">Eu orava fervorosamente para que ela pudesse me enxergar com os mesmos olhos que o Senhor me enxergava, </w:t>
      </w:r>
      <w:r>
        <w:rPr>
          <w:rFonts w:ascii="Times New Roman" w:hAnsi="Times New Roman"/>
          <w:color w:val="FF0000"/>
          <w:lang w:val="pt-BR"/>
        </w:rPr>
        <w:t>até hoje brinco que “Jesus passou um colírio santo nos olhos dela”</w:t>
      </w:r>
      <w:r>
        <w:rPr>
          <w:rFonts w:ascii="Times New Roman" w:hAnsi="Times New Roman"/>
          <w:lang w:val="pt-BR"/>
        </w:rPr>
        <w:t>. Acredito que foi a influência da palavra que me acompanhava desde os tempos difíceis, que dizia: "A glória da última casa será maior que a primeira." Ag 2:9. Essa promessa, que carregava em si a esperança de um novo começo, se materializava naquela relação.</w:t>
      </w:r>
    </w:p>
    <w:p w14:paraId="58C19850" w14:textId="77777777" w:rsidR="00E45AA5" w:rsidRDefault="00A71CB7">
      <w:pPr>
        <w:suppressAutoHyphens w:val="0"/>
        <w:spacing w:after="140" w:line="276" w:lineRule="auto"/>
        <w:jc w:val="both"/>
        <w:textAlignment w:val="auto"/>
        <w:rPr>
          <w:rFonts w:hint="eastAsia"/>
        </w:rPr>
      </w:pPr>
      <w:r>
        <w:rPr>
          <w:rFonts w:ascii="Times New Roman" w:hAnsi="Times New Roman"/>
          <w:color w:val="FF0000"/>
        </w:rPr>
        <w:t xml:space="preserve">No encontro seguinte, surgiu a oportunidade de levá-la em casa juntamente com dois irmãos da igreja, sentados na parte de trás do carro, saiu palavras da minha boca que não foram de mim, </w:t>
      </w:r>
      <w:r>
        <w:rPr>
          <w:rFonts w:ascii="Times New Roman" w:eastAsia="Times New Roman" w:hAnsi="Times New Roman" w:cs="Times New Roman"/>
          <w:color w:val="FF0000"/>
          <w:kern w:val="0"/>
          <w:lang w:eastAsia="pt-BR" w:bidi="ar-SA"/>
        </w:rPr>
        <w:t>eu não planejava nada, mas Deus em Sua forma tão única de conduzir as coisas, me deu uma ousadia que não vinha de mim, com o caderno de oração nas mãos, olhei em seus olhos e, sem pensar muito, as palavras escaparam</w:t>
      </w:r>
      <w:r>
        <w:rPr>
          <w:rFonts w:ascii="Times New Roman" w:hAnsi="Times New Roman"/>
          <w:color w:val="FF0000"/>
        </w:rPr>
        <w:t>: “você é tão linda, mas tão linda que parece uma boneca, você é a mulher que peço nas minhas orações”, e rapidamente desconversei envergonhado do que acabara de dizer e ela também ficou sem jeito, mas foram essas palavras que minha esposa recorda que começou a me olhar com outros olhos.</w:t>
      </w:r>
    </w:p>
    <w:p w14:paraId="58C19851" w14:textId="77777777" w:rsidR="00E45AA5" w:rsidRDefault="00A71CB7">
      <w:pPr>
        <w:pStyle w:val="Textbody"/>
        <w:jc w:val="both"/>
        <w:rPr>
          <w:rFonts w:hint="eastAsia"/>
        </w:rPr>
      </w:pPr>
      <w:r>
        <w:rPr>
          <w:rFonts w:ascii="Times New Roman" w:hAnsi="Times New Roman"/>
          <w:color w:val="FF0000"/>
          <w:lang w:val="pt-BR"/>
        </w:rPr>
        <w:t xml:space="preserve">Foi </w:t>
      </w:r>
      <w:proofErr w:type="gramStart"/>
      <w:r>
        <w:rPr>
          <w:rFonts w:ascii="Times New Roman" w:hAnsi="Times New Roman"/>
          <w:color w:val="FF0000"/>
          <w:lang w:val="pt-BR"/>
        </w:rPr>
        <w:t>necessário essas palavras ditas</w:t>
      </w:r>
      <w:proofErr w:type="gramEnd"/>
      <w:r>
        <w:rPr>
          <w:rFonts w:ascii="Times New Roman" w:hAnsi="Times New Roman"/>
          <w:color w:val="FF0000"/>
          <w:lang w:val="pt-BR"/>
        </w:rPr>
        <w:t xml:space="preserve"> do fundo do meu coração com verdade e sinceridade pois ela já havia vivido muitas dores e desilusões em seu relacionamento passado pois tinha sido casada e abandonada </w:t>
      </w:r>
      <w:r>
        <w:rPr>
          <w:rFonts w:ascii="Times New Roman" w:hAnsi="Times New Roman"/>
          <w:color w:val="FF0000"/>
          <w:lang w:val="pt-BR"/>
        </w:rPr>
        <w:lastRenderedPageBreak/>
        <w:t xml:space="preserve">por motivo de traição, casou-se muito jovem e depois de um ano e meio casada veio a separação e com tudo que havia vivido de um passado conturbado a </w:t>
      </w:r>
      <w:r>
        <w:rPr>
          <w:rFonts w:ascii="Times New Roman" w:hAnsi="Times New Roman"/>
          <w:lang w:val="pt-BR"/>
        </w:rPr>
        <w:t>deixou cautelosa, mas a persistência do meu testemunho e a transparência de minha vida de fé foram gradualmente conquistando seu coração.</w:t>
      </w:r>
    </w:p>
    <w:p w14:paraId="58C19852" w14:textId="77777777" w:rsidR="00E45AA5" w:rsidRDefault="00A71CB7">
      <w:pPr>
        <w:pStyle w:val="Textbody"/>
        <w:jc w:val="both"/>
        <w:rPr>
          <w:rFonts w:hint="eastAsia"/>
        </w:rPr>
      </w:pPr>
      <w:r>
        <w:rPr>
          <w:rFonts w:ascii="Times New Roman" w:hAnsi="Times New Roman"/>
          <w:lang w:val="pt-BR"/>
        </w:rPr>
        <w:t xml:space="preserve">A intensidade desse relacionamento cresceu de forma natural e </w:t>
      </w:r>
      <w:r>
        <w:rPr>
          <w:rFonts w:ascii="Times New Roman" w:hAnsi="Times New Roman"/>
          <w:lang w:val="pt-BR"/>
        </w:rPr>
        <w:t xml:space="preserve">honesta. Em meio a desafios cotidianos </w:t>
      </w:r>
      <w:r>
        <w:rPr>
          <w:rFonts w:ascii="Times New Roman" w:hAnsi="Times New Roman"/>
          <w:color w:val="FF0000"/>
          <w:lang w:val="pt-BR"/>
        </w:rPr>
        <w:t>e conciliando a agenda do Xote Santo, não demorou muito para demonstrar os meus sentimentos</w:t>
      </w:r>
      <w:r>
        <w:rPr>
          <w:rFonts w:ascii="Times New Roman" w:hAnsi="Times New Roman"/>
          <w:lang w:val="pt-BR"/>
        </w:rPr>
        <w:t xml:space="preserve">, após um culto especialmente emocionante, sentei-a numa cadeira e, com o coração aberto, confessei todas as minhas intenções. Falei sobre o quanto eu havia aguardado por aquela oportunidade, sobre a promessa que Deus havia colocado em meu coração e sobre a certeza de que, juntos, poderíamos construir algo grandioso para a glória do Senhor </w:t>
      </w:r>
      <w:r>
        <w:rPr>
          <w:rFonts w:ascii="Times New Roman" w:hAnsi="Times New Roman"/>
          <w:color w:val="FF0000"/>
          <w:lang w:val="pt-BR"/>
        </w:rPr>
        <w:t xml:space="preserve">e completei dizendo “quero me casar com </w:t>
      </w:r>
      <w:r>
        <w:rPr>
          <w:rFonts w:ascii="Times New Roman" w:hAnsi="Times New Roman"/>
          <w:color w:val="FF0000"/>
          <w:lang w:val="pt-BR"/>
        </w:rPr>
        <w:t>você” foi tão intensa a minha declaração que saiu até pedido de casamento.</w:t>
      </w:r>
    </w:p>
    <w:p w14:paraId="58C19853" w14:textId="77777777" w:rsidR="00E45AA5" w:rsidRDefault="00A71CB7">
      <w:pPr>
        <w:pStyle w:val="Textbody"/>
        <w:jc w:val="both"/>
        <w:rPr>
          <w:rFonts w:hint="eastAsia"/>
        </w:rPr>
      </w:pPr>
      <w:r>
        <w:rPr>
          <w:rFonts w:ascii="Times New Roman" w:hAnsi="Times New Roman"/>
          <w:lang w:val="pt-BR"/>
        </w:rPr>
        <w:t xml:space="preserve">O impacto de minhas palavras foi imediato. Ela ouviu com atenção </w:t>
      </w:r>
      <w:r>
        <w:rPr>
          <w:rFonts w:ascii="Times New Roman" w:hAnsi="Times New Roman"/>
          <w:color w:val="FF0000"/>
          <w:lang w:val="pt-BR"/>
        </w:rPr>
        <w:t>e assustada se escorregava pela cadeira</w:t>
      </w:r>
      <w:r>
        <w:rPr>
          <w:rFonts w:ascii="Times New Roman" w:hAnsi="Times New Roman"/>
          <w:lang w:val="pt-BR"/>
        </w:rPr>
        <w:t xml:space="preserve">, mas ao final daquela conversa sincera, manifestou que o que mais tocou seu coração foi a minha honestidade, coragem e a minha atitude de fé. Por tudo isso ela aceitava orar comigo e me conhecer mais profundamente, mas também iniciar um relacionamento </w:t>
      </w:r>
      <w:r>
        <w:rPr>
          <w:rFonts w:ascii="Times New Roman" w:hAnsi="Times New Roman"/>
          <w:color w:val="FF0000"/>
          <w:lang w:val="pt-BR"/>
        </w:rPr>
        <w:t>primeiramente</w:t>
      </w:r>
      <w:r>
        <w:rPr>
          <w:rFonts w:ascii="Times New Roman" w:hAnsi="Times New Roman"/>
          <w:lang w:val="pt-BR"/>
        </w:rPr>
        <w:t xml:space="preserve"> na oração, para </w:t>
      </w:r>
      <w:r>
        <w:rPr>
          <w:rFonts w:ascii="Times New Roman" w:hAnsi="Times New Roman"/>
          <w:color w:val="FF0000"/>
          <w:lang w:val="pt-BR"/>
        </w:rPr>
        <w:t>que viesse a confirmação de Deus, pois não poderia errar em suas escolhas</w:t>
      </w:r>
      <w:r>
        <w:rPr>
          <w:rFonts w:ascii="Times New Roman" w:hAnsi="Times New Roman"/>
          <w:lang w:val="pt-BR"/>
        </w:rPr>
        <w:t>.</w:t>
      </w:r>
    </w:p>
    <w:p w14:paraId="58C19854"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Depois de mais dois meses de oração e após as confirmações que ela havia pedido ao Senhor e para minha surpresa era justamente a mesma palavra que me acompanhavam desde de Lajes, “A glória da última casa vai ser maior que a primeira...” Ag 2:9, com essa certeza no coração, começamos a namorar, eu ainda estava na correria de viagens com o Xote Santo, e por isso nosso namoro nesse período foi marcado pelas ligações de celular, que aproveitamos para nos conhecer e para orarmos juntos, foram tantas conversas qu</w:t>
      </w:r>
      <w:r>
        <w:rPr>
          <w:rFonts w:ascii="Times New Roman" w:hAnsi="Times New Roman"/>
          <w:color w:val="FF0000"/>
          <w:lang w:val="pt-BR"/>
        </w:rPr>
        <w:t>e me inspirei a compor uma música sobre o nosso namoro relatando essa fase das ligações intermináveis, que se tornaram o alicerce do nosso relacionamento.</w:t>
      </w:r>
    </w:p>
    <w:p w14:paraId="58C19855" w14:textId="77777777" w:rsidR="00E45AA5" w:rsidRDefault="00A71CB7">
      <w:pPr>
        <w:pStyle w:val="Textbody"/>
        <w:jc w:val="both"/>
        <w:rPr>
          <w:rFonts w:hint="eastAsia"/>
        </w:rPr>
      </w:pPr>
      <w:r>
        <w:rPr>
          <w:rFonts w:ascii="Times New Roman" w:hAnsi="Times New Roman"/>
          <w:lang w:val="pt-BR"/>
        </w:rPr>
        <w:t xml:space="preserve">A partir desse ponto, o namoro se fortaleceu </w:t>
      </w:r>
      <w:r>
        <w:rPr>
          <w:rFonts w:ascii="Times New Roman" w:hAnsi="Times New Roman"/>
          <w:color w:val="FF0000"/>
          <w:lang w:val="pt-BR"/>
        </w:rPr>
        <w:t xml:space="preserve">e com a saída do Xote Santo passámos a nos encontrarmos no cotidiano da igreja onde ele passou a trabalhar. Nos </w:t>
      </w:r>
      <w:r>
        <w:rPr>
          <w:rFonts w:ascii="Times New Roman" w:hAnsi="Times New Roman"/>
          <w:lang w:val="pt-BR"/>
        </w:rPr>
        <w:t xml:space="preserve">cultos, em momentos de oração e, inclusive, em reuniões familiares que demonstravam o quanto Deus havia unido nossas vidas. O tempo passou, e nosso relacionamento foi amadurecendo, sempre pautado na busca incessante por agradar ao Senhor. Mesmo nos momentos em que os desafios externos surgiam, seja por questões financeiras, seja por críticas permanecíamos firmes no propósito de viver o amor que o </w:t>
      </w:r>
      <w:r>
        <w:rPr>
          <w:rFonts w:ascii="Times New Roman" w:hAnsi="Times New Roman"/>
          <w:lang w:val="pt-BR"/>
        </w:rPr>
        <w:t>evangelho nos ensinava.</w:t>
      </w:r>
    </w:p>
    <w:p w14:paraId="58C19856"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Mesmo </w:t>
      </w:r>
      <w:r>
        <w:rPr>
          <w:rFonts w:ascii="Times New Roman" w:hAnsi="Times New Roman"/>
          <w:color w:val="FF0000"/>
          <w:lang w:val="pt-BR"/>
        </w:rPr>
        <w:t>com todas as dificuldades financeira, havia um sonho de construir um lar, esse foi o meu objetivo e o meu alvo de oração constante, fazíamos planos, traçávamos projetos e, acima de tudo, nutríamos uma fé inabalável de que Deus mudaria a nossa história. Em um desses momentos de oração, fui impulsionado a fazer algo diferente, levar um convite formal ao Senhor e conforme fui ministrado orientei a minha futura esposa a confeccioná-lo, e assim ela o fez, um convite decorado com duas alianças douradas, convidand</w:t>
      </w:r>
      <w:r>
        <w:rPr>
          <w:rFonts w:ascii="Times New Roman" w:hAnsi="Times New Roman"/>
          <w:color w:val="FF0000"/>
          <w:lang w:val="pt-BR"/>
        </w:rPr>
        <w:t>o o Senhor Jesus para o nosso casamento.</w:t>
      </w:r>
    </w:p>
    <w:p w14:paraId="58C19857"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Então levei aquele convite ao monte e o queimei diante do altar invisível do céu, enquanto a fumaça subiu, minhas palavras subiram junto: que o Senhor Jesus recebesse o nosso casamento como aroma suave e fosse o convidado de honra do nosso grande dia. O tempo de espera foi curto, pouco tempo depois fomos tremendamente abençoados, desde a festa de casamento a mobília da nossa casa, foram tantos milagres que, para contá-los, eu precisaria de outro capítulo inteiro, mas posso dizer, sem sombra </w:t>
      </w:r>
      <w:r>
        <w:rPr>
          <w:rFonts w:ascii="Times New Roman" w:hAnsi="Times New Roman"/>
          <w:color w:val="FF0000"/>
          <w:lang w:val="pt-BR"/>
        </w:rPr>
        <w:lastRenderedPageBreak/>
        <w:t>de dúvidas, que vivenciamos a prova viva da fidelidade e da misericórdia do Senhor sobre as nossas vidas.</w:t>
      </w:r>
    </w:p>
    <w:p w14:paraId="58C19858" w14:textId="77777777" w:rsidR="00E45AA5" w:rsidRDefault="00A71CB7">
      <w:pPr>
        <w:pStyle w:val="Textbody"/>
        <w:jc w:val="both"/>
        <w:rPr>
          <w:rFonts w:hint="eastAsia"/>
        </w:rPr>
      </w:pPr>
      <w:r>
        <w:rPr>
          <w:rFonts w:ascii="Times New Roman" w:hAnsi="Times New Roman"/>
          <w:lang w:val="pt-BR"/>
        </w:rPr>
        <w:t xml:space="preserve">Chegou, então, o </w:t>
      </w:r>
      <w:r>
        <w:rPr>
          <w:rFonts w:ascii="Times New Roman" w:hAnsi="Times New Roman"/>
          <w:color w:val="FF0000"/>
          <w:lang w:val="pt-BR"/>
        </w:rPr>
        <w:t>tão esperado dia do nosso casamento</w:t>
      </w:r>
      <w:r>
        <w:rPr>
          <w:rFonts w:ascii="Times New Roman" w:hAnsi="Times New Roman"/>
          <w:lang w:val="pt-BR"/>
        </w:rPr>
        <w:t>. No dia 3 de outubro de 2009, um dia que foi verdadeiramente para a glória de Deus. A cerimônia, repleta de emoções e de testemunhos de fé, simbolizou a concretização de uma promessa que havia sido sussurrada em meio às orações e que, finalmente, se tornou realidade. Esse momento não apenas selou nossa união, mas também representou a manifestação de um milagre, a transformação de dois corações marcados por passados dolorosos em um só propósito de servir ao Senhor.</w:t>
      </w:r>
    </w:p>
    <w:p w14:paraId="58C19859" w14:textId="77777777" w:rsidR="00E45AA5" w:rsidRDefault="00A71CB7">
      <w:pPr>
        <w:suppressAutoHyphens w:val="0"/>
        <w:spacing w:after="140" w:line="276" w:lineRule="auto"/>
        <w:jc w:val="both"/>
        <w:textAlignment w:val="auto"/>
        <w:rPr>
          <w:rFonts w:hint="eastAsia"/>
        </w:rPr>
      </w:pPr>
      <w:r>
        <w:rPr>
          <w:rFonts w:ascii="Times New Roman" w:eastAsia="Times New Roman" w:hAnsi="Times New Roman" w:cs="Times New Roman"/>
          <w:kern w:val="0"/>
          <w:lang w:eastAsia="pt-BR" w:bidi="ar-SA"/>
        </w:rPr>
        <w:t xml:space="preserve">O </w:t>
      </w:r>
      <w:r>
        <w:rPr>
          <w:rFonts w:ascii="Times New Roman" w:eastAsia="Times New Roman" w:hAnsi="Times New Roman" w:cs="Times New Roman"/>
          <w:color w:val="FF0000"/>
          <w:kern w:val="0"/>
          <w:lang w:eastAsia="pt-BR" w:bidi="ar-SA"/>
        </w:rPr>
        <w:t xml:space="preserve">nosso casamento se tornou </w:t>
      </w:r>
      <w:r>
        <w:rPr>
          <w:rFonts w:ascii="Times New Roman" w:eastAsia="Times New Roman" w:hAnsi="Times New Roman" w:cs="Times New Roman"/>
          <w:kern w:val="0"/>
          <w:lang w:eastAsia="pt-BR" w:bidi="ar-SA"/>
        </w:rPr>
        <w:t xml:space="preserve">a prova viva de que, mesmo quando os caminhos parecem incertos e os desafios parecem intransponíveis, Deus é fiel para cumprir Suas promessas. A partir daquele dia, nossa história </w:t>
      </w:r>
      <w:r>
        <w:rPr>
          <w:rFonts w:ascii="Times New Roman" w:eastAsia="Times New Roman" w:hAnsi="Times New Roman" w:cs="Times New Roman"/>
          <w:color w:val="FF0000"/>
          <w:kern w:val="0"/>
          <w:lang w:eastAsia="pt-BR" w:bidi="ar-SA"/>
        </w:rPr>
        <w:t>ganhou um novo capítulo, marcado</w:t>
      </w:r>
      <w:r>
        <w:rPr>
          <w:rFonts w:ascii="Times New Roman" w:eastAsia="Times New Roman" w:hAnsi="Times New Roman" w:cs="Times New Roman"/>
          <w:kern w:val="0"/>
          <w:lang w:eastAsia="pt-BR" w:bidi="ar-SA"/>
        </w:rPr>
        <w:t xml:space="preserve"> pela comunhão diária e pela dedicação a uma missão maior: a de levar a Palavra do evangelho a todos os cantos do Brasil </w:t>
      </w:r>
      <w:r>
        <w:rPr>
          <w:rFonts w:ascii="Times New Roman" w:eastAsia="Times New Roman" w:hAnsi="Times New Roman" w:cs="Times New Roman"/>
          <w:color w:val="FF0000"/>
          <w:kern w:val="0"/>
          <w:lang w:eastAsia="pt-BR" w:bidi="ar-SA"/>
        </w:rPr>
        <w:t xml:space="preserve">e </w:t>
      </w:r>
      <w:proofErr w:type="gramStart"/>
      <w:r>
        <w:rPr>
          <w:rFonts w:ascii="Times New Roman" w:eastAsia="Times New Roman" w:hAnsi="Times New Roman" w:cs="Times New Roman"/>
          <w:color w:val="FF0000"/>
          <w:kern w:val="0"/>
          <w:lang w:eastAsia="pt-BR" w:bidi="ar-SA"/>
        </w:rPr>
        <w:t>aonde</w:t>
      </w:r>
      <w:proofErr w:type="gramEnd"/>
      <w:r>
        <w:rPr>
          <w:rFonts w:ascii="Times New Roman" w:eastAsia="Times New Roman" w:hAnsi="Times New Roman" w:cs="Times New Roman"/>
          <w:color w:val="FF0000"/>
          <w:kern w:val="0"/>
          <w:lang w:eastAsia="pt-BR" w:bidi="ar-SA"/>
        </w:rPr>
        <w:t xml:space="preserve"> mais o Senhor quiser nos enviar</w:t>
      </w:r>
      <w:r>
        <w:rPr>
          <w:rFonts w:ascii="Times New Roman" w:eastAsia="Times New Roman" w:hAnsi="Times New Roman" w:cs="Times New Roman"/>
          <w:kern w:val="0"/>
          <w:lang w:eastAsia="pt-BR" w:bidi="ar-SA"/>
        </w:rPr>
        <w:t xml:space="preserve">.  Eu, que já havia sido </w:t>
      </w:r>
      <w:r>
        <w:rPr>
          <w:rFonts w:ascii="Times New Roman" w:eastAsia="Times New Roman" w:hAnsi="Times New Roman" w:cs="Times New Roman"/>
          <w:color w:val="FF0000"/>
          <w:kern w:val="0"/>
          <w:lang w:eastAsia="pt-BR" w:bidi="ar-SA"/>
        </w:rPr>
        <w:t>profundamente</w:t>
      </w:r>
      <w:r>
        <w:rPr>
          <w:rFonts w:ascii="Times New Roman" w:eastAsia="Times New Roman" w:hAnsi="Times New Roman" w:cs="Times New Roman"/>
          <w:kern w:val="0"/>
          <w:lang w:eastAsia="pt-BR" w:bidi="ar-SA"/>
        </w:rPr>
        <w:t xml:space="preserve"> transformado pelos sinais </w:t>
      </w:r>
      <w:r>
        <w:rPr>
          <w:rFonts w:ascii="Times New Roman" w:eastAsia="Times New Roman" w:hAnsi="Times New Roman" w:cs="Times New Roman"/>
          <w:color w:val="FF0000"/>
          <w:kern w:val="0"/>
          <w:lang w:eastAsia="pt-BR" w:bidi="ar-SA"/>
        </w:rPr>
        <w:t xml:space="preserve">e milagres </w:t>
      </w:r>
      <w:r>
        <w:rPr>
          <w:rFonts w:ascii="Times New Roman" w:eastAsia="Times New Roman" w:hAnsi="Times New Roman" w:cs="Times New Roman"/>
          <w:kern w:val="0"/>
          <w:lang w:eastAsia="pt-BR" w:bidi="ar-SA"/>
        </w:rPr>
        <w:t xml:space="preserve">de Deus, agora </w:t>
      </w:r>
      <w:r>
        <w:rPr>
          <w:rFonts w:ascii="Times New Roman" w:eastAsia="Times New Roman" w:hAnsi="Times New Roman" w:cs="Times New Roman"/>
          <w:color w:val="FF0000"/>
          <w:kern w:val="0"/>
          <w:lang w:eastAsia="pt-BR" w:bidi="ar-SA"/>
        </w:rPr>
        <w:t xml:space="preserve">tinha ao meu lado </w:t>
      </w:r>
      <w:r>
        <w:rPr>
          <w:rFonts w:ascii="Times New Roman" w:eastAsia="Times New Roman" w:hAnsi="Times New Roman" w:cs="Times New Roman"/>
          <w:kern w:val="0"/>
          <w:lang w:eastAsia="pt-BR" w:bidi="ar-SA"/>
        </w:rPr>
        <w:t>Dani,</w:t>
      </w:r>
      <w:r>
        <w:rPr>
          <w:rFonts w:ascii="Times New Roman" w:eastAsia="Times New Roman" w:hAnsi="Times New Roman" w:cs="Times New Roman"/>
          <w:kern w:val="0"/>
          <w:lang w:eastAsia="pt-BR" w:bidi="ar-SA"/>
        </w:rPr>
        <w:t xml:space="preserve"> a parceira ideal para essa caminhada, </w:t>
      </w:r>
      <w:r>
        <w:rPr>
          <w:rFonts w:ascii="Times New Roman" w:eastAsia="Times New Roman" w:hAnsi="Times New Roman" w:cs="Times New Roman"/>
          <w:color w:val="FF0000"/>
          <w:kern w:val="0"/>
          <w:lang w:eastAsia="pt-BR" w:bidi="ar-SA"/>
        </w:rPr>
        <w:t>juntos aprendemos a enfrentar as lutas com fé e perseverança, e a celebrar cada bênção como presente especial do Céu.</w:t>
      </w:r>
    </w:p>
    <w:p w14:paraId="58C1985A" w14:textId="77777777" w:rsidR="00E45AA5" w:rsidRDefault="00A71CB7">
      <w:pPr>
        <w:pStyle w:val="Textbody"/>
        <w:jc w:val="both"/>
        <w:rPr>
          <w:rFonts w:hint="eastAsia"/>
        </w:rPr>
      </w:pPr>
      <w:r>
        <w:rPr>
          <w:rFonts w:ascii="Times New Roman" w:hAnsi="Times New Roman"/>
          <w:lang w:val="pt-BR"/>
        </w:rPr>
        <w:t xml:space="preserve">Ao olhar para trás, percebo que aquele encontro, no Dia dos Namorados de 2008, foi muito mais do que uma coincidência ou um simples encontro de duas pessoas. Dani, com sua fé, sua sinceridade e seu coração disposto a perdoar e a acreditar </w:t>
      </w:r>
      <w:r>
        <w:rPr>
          <w:rFonts w:ascii="Times New Roman" w:hAnsi="Times New Roman"/>
          <w:color w:val="FF0000"/>
          <w:lang w:val="pt-BR"/>
        </w:rPr>
        <w:t>nas minhas promessas</w:t>
      </w:r>
      <w:r>
        <w:rPr>
          <w:rFonts w:ascii="Times New Roman" w:hAnsi="Times New Roman"/>
          <w:lang w:val="pt-BR"/>
        </w:rPr>
        <w:t>, se tornou o símbolo da esperança que sempre carreguei em minha alma. Ela provou que, mesmo após anos de dores e desilusões, é possível encontrar um novo caminho, de amor e de compromisso com a verdade do evangelho.</w:t>
      </w:r>
    </w:p>
    <w:p w14:paraId="58C1985B" w14:textId="77777777" w:rsidR="00E45AA5" w:rsidRDefault="00A71CB7">
      <w:pPr>
        <w:pStyle w:val="Textbody"/>
        <w:jc w:val="both"/>
        <w:rPr>
          <w:rFonts w:ascii="Times New Roman" w:hAnsi="Times New Roman"/>
          <w:lang w:val="pt-BR"/>
        </w:rPr>
      </w:pPr>
      <w:r>
        <w:rPr>
          <w:rFonts w:ascii="Times New Roman" w:hAnsi="Times New Roman"/>
          <w:lang w:val="pt-BR"/>
        </w:rPr>
        <w:t>E assim, com o coração transbordando de gratidão e a alma renovada pela presença de Deus, iniciamos uma nova etapa das nossas vidas. Nosso namoro, que começou com gestos simples e sinceros de oração e de apoio mútuo, floresceu e se transformou em uma união sólida, que hoje é celebrada não apenas por nós, mas por todos aqueles que testemunham a obra transformadora do Senhor em nossas vidas.</w:t>
      </w:r>
    </w:p>
    <w:p w14:paraId="58C1985C" w14:textId="77777777" w:rsidR="00E45AA5" w:rsidRDefault="00A71CB7">
      <w:pPr>
        <w:pStyle w:val="Textbody"/>
        <w:jc w:val="both"/>
        <w:rPr>
          <w:rFonts w:hint="eastAsia"/>
        </w:rPr>
      </w:pPr>
      <w:r>
        <w:rPr>
          <w:rFonts w:ascii="Times New Roman" w:hAnsi="Times New Roman"/>
          <w:lang w:val="pt-BR"/>
        </w:rPr>
        <w:t xml:space="preserve">Que este capítulo seja um testemunho do poder do amor de Deus, que transforma e renova, que une e cura. Pois, se aquele encontro, marcado pela </w:t>
      </w:r>
      <w:r>
        <w:rPr>
          <w:rFonts w:ascii="Times New Roman" w:hAnsi="Times New Roman"/>
          <w:color w:val="FF0000"/>
          <w:lang w:val="pt-BR"/>
        </w:rPr>
        <w:t>aquela mulher de joelhos</w:t>
      </w:r>
      <w:r>
        <w:rPr>
          <w:rFonts w:ascii="Times New Roman" w:hAnsi="Times New Roman"/>
          <w:lang w:val="pt-BR"/>
        </w:rPr>
        <w:t xml:space="preserve"> e pelo fervor das orações, foi capaz de mudar o curso da minha vida, imagine o que pode fazer na vida daqueles que buscam sinceramente a Sua presença. A história de nosso amor é a prova viva de que, quando Deus age, todas as promessas se cumprem e que o verdadeiro amor nasce da fé e da entrega total ao Seu propósito.</w:t>
      </w:r>
    </w:p>
    <w:p w14:paraId="58C1985D" w14:textId="77777777" w:rsidR="00E45AA5" w:rsidRDefault="00E45AA5">
      <w:pPr>
        <w:pStyle w:val="Textbody"/>
        <w:jc w:val="both"/>
        <w:rPr>
          <w:rFonts w:ascii="Times New Roman" w:hAnsi="Times New Roman"/>
          <w:lang w:val="pt-BR"/>
        </w:rPr>
      </w:pPr>
    </w:p>
    <w:p w14:paraId="58C1985E" w14:textId="77777777" w:rsidR="00E45AA5" w:rsidRDefault="00A71CB7">
      <w:pPr>
        <w:pStyle w:val="Ttulo1"/>
        <w:pageBreakBefore/>
        <w:jc w:val="both"/>
        <w:rPr>
          <w:rFonts w:ascii="Times New Roman" w:hAnsi="Times New Roman"/>
          <w:lang w:val="pt-BR"/>
        </w:rPr>
      </w:pPr>
      <w:r>
        <w:rPr>
          <w:rFonts w:ascii="Times New Roman" w:hAnsi="Times New Roman"/>
          <w:lang w:val="pt-BR"/>
        </w:rPr>
        <w:lastRenderedPageBreak/>
        <w:t>Capítulo 8: Ministério Itinerante e o Nascimento de Matheus – A Manifestação de Promessas</w:t>
      </w:r>
    </w:p>
    <w:p w14:paraId="58C1985F" w14:textId="77777777" w:rsidR="00E45AA5" w:rsidRDefault="00A71CB7">
      <w:pPr>
        <w:pStyle w:val="Textbody"/>
        <w:jc w:val="both"/>
        <w:rPr>
          <w:rFonts w:hint="eastAsia"/>
        </w:rPr>
      </w:pPr>
      <w:r>
        <w:rPr>
          <w:rFonts w:ascii="Times New Roman" w:hAnsi="Times New Roman"/>
          <w:lang w:val="pt-BR"/>
        </w:rPr>
        <w:t xml:space="preserve">Após o casamento, uma nova fase começou a se delinear em minha trajetória ministerial enquanto caminhava com minha esposa, Dani, para edificar nossa vida juntos em Brasília, Deus já vinha abrindo portas para que Sua mensagem ecoasse em lugares distantes e desconhecidos </w:t>
      </w:r>
      <w:r>
        <w:rPr>
          <w:rFonts w:ascii="Times New Roman" w:hAnsi="Times New Roman"/>
          <w:color w:val="FF0000"/>
          <w:lang w:val="pt-BR"/>
        </w:rPr>
        <w:t>com a minha sanfona</w:t>
      </w:r>
      <w:r>
        <w:rPr>
          <w:rFonts w:ascii="Times New Roman" w:hAnsi="Times New Roman"/>
          <w:lang w:val="pt-BR"/>
        </w:rPr>
        <w:t xml:space="preserve">. Esse período marcou o início do ministério itinerante. </w:t>
      </w:r>
    </w:p>
    <w:p w14:paraId="58C19860" w14:textId="77777777" w:rsidR="00E45AA5" w:rsidRDefault="00A71CB7">
      <w:pPr>
        <w:pStyle w:val="Textbody"/>
        <w:jc w:val="both"/>
        <w:rPr>
          <w:rFonts w:hint="eastAsia"/>
        </w:rPr>
      </w:pPr>
      <w:r>
        <w:rPr>
          <w:rFonts w:ascii="Times New Roman" w:hAnsi="Times New Roman"/>
          <w:lang w:val="pt-BR"/>
        </w:rPr>
        <w:t>Logo após o nosso casamento</w:t>
      </w:r>
      <w:r>
        <w:rPr>
          <w:rFonts w:ascii="Times New Roman" w:hAnsi="Times New Roman"/>
          <w:color w:val="FF0000"/>
          <w:lang w:val="pt-BR"/>
        </w:rPr>
        <w:t>, começamos a sonhar com a gravação do meu primeiro CD, a pessoa que Deus usou para o cumprimento dessa promessa foi o apóstolo Wilker Dantas através da sua gravadora XS produção, os primeiros anos foram de consolidação do Ministério, eu vivia das ofertas dos pastores que me convidava para ministrar e da venda do CD, muitas vezes, os homens falharam comigo, mas em nenhum momento Deus deixou de suprir as minhas necessidades.</w:t>
      </w:r>
    </w:p>
    <w:p w14:paraId="58C19861" w14:textId="77777777" w:rsidR="00E45AA5" w:rsidRDefault="00A71CB7">
      <w:pPr>
        <w:suppressAutoHyphens w:val="0"/>
        <w:spacing w:after="140" w:line="276" w:lineRule="auto"/>
        <w:jc w:val="both"/>
        <w:textAlignment w:val="auto"/>
        <w:rPr>
          <w:rFonts w:ascii="Times New Roman" w:eastAsia="Times New Roman" w:hAnsi="Times New Roman" w:cs="Times New Roman"/>
          <w:color w:val="FF0000"/>
          <w:kern w:val="0"/>
          <w:lang w:eastAsia="pt-BR" w:bidi="ar-SA"/>
        </w:rPr>
      </w:pPr>
      <w:r>
        <w:rPr>
          <w:rFonts w:ascii="Times New Roman" w:eastAsia="Times New Roman" w:hAnsi="Times New Roman" w:cs="Times New Roman"/>
          <w:color w:val="FF0000"/>
          <w:kern w:val="0"/>
          <w:lang w:eastAsia="pt-BR" w:bidi="ar-SA"/>
        </w:rPr>
        <w:t xml:space="preserve">E, como está escrito, “quem é fiel no pouco, também é fiel no muito” </w:t>
      </w:r>
      <w:proofErr w:type="spellStart"/>
      <w:r>
        <w:rPr>
          <w:rFonts w:ascii="Times New Roman" w:eastAsia="Times New Roman" w:hAnsi="Times New Roman" w:cs="Times New Roman"/>
          <w:color w:val="FF0000"/>
          <w:kern w:val="0"/>
          <w:lang w:eastAsia="pt-BR" w:bidi="ar-SA"/>
        </w:rPr>
        <w:t>Lc</w:t>
      </w:r>
      <w:proofErr w:type="spellEnd"/>
      <w:r>
        <w:rPr>
          <w:rFonts w:ascii="Times New Roman" w:eastAsia="Times New Roman" w:hAnsi="Times New Roman" w:cs="Times New Roman"/>
          <w:color w:val="FF0000"/>
          <w:kern w:val="0"/>
          <w:lang w:eastAsia="pt-BR" w:bidi="ar-SA"/>
        </w:rPr>
        <w:t xml:space="preserve"> 16:10. Permanecendo fiel, vi o Senhor começar a me honrar e as portas se abriram, começou pela cidade do Gama, depois no entorno do Distrito Federal e, em pouco tempo, em todas as cidades de Brasília. Assim, sem presa no tempo d’Ele ia confirmando que o ministério que Ele havia me confiado estava no centro da Sua vontade.</w:t>
      </w:r>
    </w:p>
    <w:p w14:paraId="58C19862" w14:textId="77777777" w:rsidR="00E45AA5" w:rsidRDefault="00A71CB7">
      <w:pPr>
        <w:pStyle w:val="Textbody"/>
        <w:jc w:val="both"/>
        <w:rPr>
          <w:rFonts w:hint="eastAsia"/>
        </w:rPr>
      </w:pPr>
      <w:r>
        <w:rPr>
          <w:rFonts w:ascii="Times New Roman" w:hAnsi="Times New Roman"/>
          <w:color w:val="FF0000"/>
          <w:lang w:val="pt-BR"/>
        </w:rPr>
        <w:t xml:space="preserve">Em 2010 gravei o meu primeiro CD, intitulado “É só vitória”, esse título não foi escolhido por acaso, marcava a minha </w:t>
      </w:r>
      <w:r>
        <w:rPr>
          <w:rFonts w:ascii="Times New Roman" w:hAnsi="Times New Roman"/>
          <w:color w:val="FF0000"/>
          <w:lang w:val="pt-BR"/>
        </w:rPr>
        <w:t xml:space="preserve">trajetória cristã, porque era a frase que constantemente saía dos meus lábios independentemente da situação. </w:t>
      </w:r>
      <w:r>
        <w:rPr>
          <w:rFonts w:ascii="Times New Roman" w:hAnsi="Times New Roman"/>
          <w:lang w:val="pt-BR"/>
        </w:rPr>
        <w:t xml:space="preserve">Esse álbum se tornou a porta de entrada para um novo tempo ministerial. Fortaleceu a minha convicção de que, por meio da música, eu poderia </w:t>
      </w:r>
      <w:r>
        <w:rPr>
          <w:rFonts w:ascii="Times New Roman" w:hAnsi="Times New Roman"/>
          <w:color w:val="FF0000"/>
          <w:lang w:val="pt-BR"/>
        </w:rPr>
        <w:t>alcançar</w:t>
      </w:r>
      <w:r>
        <w:rPr>
          <w:rFonts w:ascii="Times New Roman" w:hAnsi="Times New Roman"/>
          <w:lang w:val="pt-BR"/>
        </w:rPr>
        <w:t xml:space="preserve"> os corações sedentos </w:t>
      </w:r>
      <w:r>
        <w:rPr>
          <w:rFonts w:ascii="Times New Roman" w:hAnsi="Times New Roman"/>
          <w:color w:val="FF0000"/>
          <w:lang w:val="pt-BR"/>
        </w:rPr>
        <w:t>através do ritmo da sanfona</w:t>
      </w:r>
      <w:r>
        <w:rPr>
          <w:rFonts w:ascii="Times New Roman" w:hAnsi="Times New Roman"/>
          <w:lang w:val="pt-BR"/>
        </w:rPr>
        <w:t xml:space="preserve">. </w:t>
      </w:r>
      <w:r>
        <w:rPr>
          <w:rFonts w:ascii="Times New Roman" w:hAnsi="Times New Roman"/>
          <w:color w:val="FF0000"/>
          <w:lang w:val="pt-BR"/>
        </w:rPr>
        <w:t>Os anos seguintes foram de intensa produção</w:t>
      </w:r>
      <w:r>
        <w:rPr>
          <w:rFonts w:ascii="Times New Roman" w:hAnsi="Times New Roman"/>
          <w:lang w:val="pt-BR"/>
        </w:rPr>
        <w:t xml:space="preserve">, gravei mais CDs e um DVD, </w:t>
      </w:r>
      <w:r>
        <w:rPr>
          <w:rFonts w:ascii="Times New Roman" w:hAnsi="Times New Roman"/>
          <w:color w:val="FF0000"/>
          <w:lang w:val="pt-BR"/>
        </w:rPr>
        <w:t xml:space="preserve">somando ao todo oito CDs e um DVD e duas lives no </w:t>
      </w:r>
      <w:proofErr w:type="spellStart"/>
      <w:r>
        <w:rPr>
          <w:rFonts w:ascii="Times New Roman" w:hAnsi="Times New Roman"/>
          <w:color w:val="FF0000"/>
          <w:lang w:val="pt-BR"/>
        </w:rPr>
        <w:t>youtube</w:t>
      </w:r>
      <w:proofErr w:type="spellEnd"/>
      <w:r>
        <w:rPr>
          <w:rFonts w:ascii="Times New Roman" w:hAnsi="Times New Roman"/>
          <w:color w:val="FF0000"/>
          <w:lang w:val="pt-BR"/>
        </w:rPr>
        <w:t xml:space="preserve">, além de inúmeros vídeos e clipes também divulgados na mesma plataforma </w:t>
      </w:r>
      <w:r>
        <w:rPr>
          <w:rFonts w:ascii="Times New Roman" w:hAnsi="Times New Roman"/>
          <w:lang w:val="pt-BR"/>
        </w:rPr>
        <w:t>e c</w:t>
      </w:r>
      <w:r>
        <w:rPr>
          <w:rFonts w:ascii="Times New Roman" w:hAnsi="Times New Roman"/>
          <w:lang w:val="pt-BR"/>
        </w:rPr>
        <w:t>ada lançamento confirmava que Deus estava me usando de maneira sobrenatural para impactar vidas.</w:t>
      </w:r>
    </w:p>
    <w:p w14:paraId="58C19863" w14:textId="77777777" w:rsidR="00E45AA5" w:rsidRDefault="00A71CB7">
      <w:pPr>
        <w:spacing w:after="140" w:line="276" w:lineRule="auto"/>
        <w:jc w:val="both"/>
        <w:textAlignment w:val="auto"/>
        <w:rPr>
          <w:rFonts w:hint="eastAsia"/>
        </w:rPr>
      </w:pPr>
      <w:r>
        <w:rPr>
          <w:rFonts w:ascii="Times New Roman" w:hAnsi="Times New Roman"/>
        </w:rPr>
        <w:t xml:space="preserve">Apesar das incertezas que marcaram o início da caminhada, a itinerância assumiu um papel fundamental na minha jornada ministerial. </w:t>
      </w:r>
      <w:r>
        <w:rPr>
          <w:rFonts w:ascii="Times New Roman" w:eastAsia="Times New Roman" w:hAnsi="Times New Roman" w:cs="Times New Roman"/>
          <w:color w:val="FF0000"/>
          <w:kern w:val="0"/>
          <w:lang w:eastAsia="pt-BR" w:bidi="ar-SA"/>
        </w:rPr>
        <w:t xml:space="preserve">O grande marco para uma nova fase desse ministério foi o nascimento do meu filho Matheus. A partir desse momento, algo começou a se romper no espiritual, a itinerância ganhou proporções muito maiores, passei a receber convites para ministrar não apenas no Distrito Federal, mas em diversos estados do Brasil. Muitas vezes, nos lugares onde eu cantava, novas portas se abriam para outras cidades e </w:t>
      </w:r>
      <w:r>
        <w:rPr>
          <w:rFonts w:ascii="Times New Roman" w:hAnsi="Times New Roman"/>
          <w:color w:val="FF0000"/>
        </w:rPr>
        <w:t>foi assim que fiquei conhecido no meio pentecostal como “o sanfoneiro de Jesus”.</w:t>
      </w:r>
    </w:p>
    <w:p w14:paraId="58C19864" w14:textId="77777777" w:rsidR="00E45AA5" w:rsidRDefault="00A71CB7">
      <w:pPr>
        <w:pStyle w:val="Textbody"/>
        <w:jc w:val="both"/>
        <w:rPr>
          <w:rFonts w:hint="eastAsia"/>
        </w:rPr>
      </w:pPr>
      <w:r>
        <w:rPr>
          <w:rFonts w:ascii="Times New Roman" w:hAnsi="Times New Roman"/>
          <w:lang w:val="pt-BR"/>
        </w:rPr>
        <w:t xml:space="preserve">Quase todo final de semana, eu embarcava num avião, voando de um estado para outro, </w:t>
      </w:r>
      <w:r>
        <w:rPr>
          <w:rFonts w:ascii="Times New Roman" w:hAnsi="Times New Roman"/>
          <w:color w:val="FF0000"/>
          <w:lang w:val="pt-BR"/>
        </w:rPr>
        <w:t xml:space="preserve">a minha rotina era ministrar em cultos e congressos, eu levava comigo o testemunho do louvor </w:t>
      </w:r>
      <w:r>
        <w:rPr>
          <w:rFonts w:ascii="Times New Roman" w:hAnsi="Times New Roman"/>
          <w:lang w:val="pt-BR"/>
        </w:rPr>
        <w:t xml:space="preserve">“Vou Derrubar Gigante”, </w:t>
      </w:r>
      <w:r>
        <w:rPr>
          <w:rFonts w:ascii="Times New Roman" w:hAnsi="Times New Roman"/>
          <w:color w:val="FF0000"/>
          <w:lang w:val="pt-BR"/>
        </w:rPr>
        <w:t xml:space="preserve">essa canção que Deus havia me entregue nas madrugadas dormindo no altar da igreja, </w:t>
      </w:r>
      <w:r>
        <w:rPr>
          <w:rFonts w:ascii="Times New Roman" w:hAnsi="Times New Roman"/>
          <w:lang w:val="pt-BR"/>
        </w:rPr>
        <w:t>havia começado a ressoar nas igrejas e que rapidamente se espalhou pelo meio pentecostal do Nordeste e de outras regiões.</w:t>
      </w:r>
    </w:p>
    <w:p w14:paraId="58C19865" w14:textId="77777777" w:rsidR="00E45AA5" w:rsidRDefault="00A71CB7">
      <w:pPr>
        <w:pStyle w:val="Textbody"/>
        <w:jc w:val="both"/>
        <w:rPr>
          <w:rFonts w:hint="eastAsia"/>
        </w:rPr>
      </w:pPr>
      <w:r>
        <w:rPr>
          <w:rFonts w:ascii="Times New Roman" w:hAnsi="Times New Roman"/>
          <w:lang w:val="pt-BR"/>
        </w:rPr>
        <w:t xml:space="preserve">Nas estradas e nos aeroportos, eu vivia experiências únicas. </w:t>
      </w:r>
      <w:r>
        <w:rPr>
          <w:rFonts w:ascii="Times New Roman" w:hAnsi="Times New Roman"/>
          <w:color w:val="FF0000"/>
          <w:lang w:val="pt-BR"/>
        </w:rPr>
        <w:t xml:space="preserve">Quando o avião subia eu me lembrava de onde Deus havia me tirado </w:t>
      </w:r>
      <w:r>
        <w:rPr>
          <w:rFonts w:ascii="Times New Roman" w:hAnsi="Times New Roman"/>
          <w:lang w:val="pt-BR"/>
        </w:rPr>
        <w:t xml:space="preserve">do fundo do poço, </w:t>
      </w:r>
      <w:r>
        <w:rPr>
          <w:rFonts w:ascii="Times New Roman" w:hAnsi="Times New Roman"/>
          <w:color w:val="FF0000"/>
          <w:lang w:val="pt-BR"/>
        </w:rPr>
        <w:t>e para onde Ele estava me levando</w:t>
      </w:r>
      <w:r>
        <w:rPr>
          <w:rFonts w:ascii="Times New Roman" w:hAnsi="Times New Roman"/>
          <w:lang w:val="pt-BR"/>
        </w:rPr>
        <w:t xml:space="preserve">, </w:t>
      </w:r>
      <w:r>
        <w:rPr>
          <w:rFonts w:ascii="Times New Roman" w:hAnsi="Times New Roman"/>
          <w:color w:val="FF0000"/>
          <w:lang w:val="pt-BR"/>
        </w:rPr>
        <w:t xml:space="preserve">ao meu chamado </w:t>
      </w:r>
      <w:r>
        <w:rPr>
          <w:rFonts w:ascii="Times New Roman" w:hAnsi="Times New Roman"/>
          <w:lang w:val="pt-BR"/>
        </w:rPr>
        <w:t xml:space="preserve">me </w:t>
      </w:r>
      <w:r>
        <w:rPr>
          <w:rFonts w:ascii="Times New Roman" w:hAnsi="Times New Roman"/>
          <w:color w:val="FF0000"/>
          <w:lang w:val="pt-BR"/>
        </w:rPr>
        <w:t xml:space="preserve">guiando </w:t>
      </w:r>
      <w:r>
        <w:rPr>
          <w:rFonts w:ascii="Times New Roman" w:hAnsi="Times New Roman"/>
          <w:lang w:val="pt-BR"/>
        </w:rPr>
        <w:t xml:space="preserve">de forma sobrenatural. Viajar de avião, algo que antes me parecia distante e inatingível, se tornou parte do meu cotidiano e, com ele, a certeza de que o Senhor estava abrindo novas portas para o ministério. </w:t>
      </w:r>
    </w:p>
    <w:p w14:paraId="58C19866" w14:textId="77777777" w:rsidR="00E45AA5" w:rsidRDefault="00A71CB7">
      <w:pPr>
        <w:pStyle w:val="Textbody"/>
        <w:jc w:val="both"/>
        <w:rPr>
          <w:rFonts w:hint="eastAsia"/>
        </w:rPr>
      </w:pPr>
      <w:r>
        <w:rPr>
          <w:rFonts w:ascii="Times New Roman" w:hAnsi="Times New Roman"/>
          <w:lang w:val="pt-BR"/>
        </w:rPr>
        <w:lastRenderedPageBreak/>
        <w:t xml:space="preserve">A emoção de tocar em grandes congressos, como Gideões Missionários da última Hora em Camboriú/SC e </w:t>
      </w:r>
      <w:r>
        <w:rPr>
          <w:rFonts w:ascii="Times New Roman" w:hAnsi="Times New Roman"/>
          <w:color w:val="FF0000"/>
          <w:lang w:val="pt-BR"/>
        </w:rPr>
        <w:t xml:space="preserve">festividades das igrejas </w:t>
      </w:r>
      <w:r>
        <w:rPr>
          <w:rFonts w:ascii="Times New Roman" w:hAnsi="Times New Roman"/>
          <w:lang w:val="pt-BR"/>
        </w:rPr>
        <w:t>também me permitiu conhecer pessoas que se tornariam importantes na minha caminhada ministerial. Pastores, missionários e líderes de diferentes partes do Brasil se reuniam para compartilhar a mensagem do evangelho, e eu, com a minha sanfona e com o testemunho de uma vida transformada, passava a ser reconhecido como um instrumento nas mãos do Senhor. Esse reconhecimento não só alimentava minha fé, mas também me mostrava que, independentemente da origem humilde ou dos desafios enfrent</w:t>
      </w:r>
      <w:r>
        <w:rPr>
          <w:rFonts w:ascii="Times New Roman" w:hAnsi="Times New Roman"/>
          <w:lang w:val="pt-BR"/>
        </w:rPr>
        <w:t>ados, o poder transformador de Deus sempre se manifesta de maneira grandiosa.</w:t>
      </w:r>
    </w:p>
    <w:p w14:paraId="58C19867" w14:textId="77777777" w:rsidR="00E45AA5" w:rsidRDefault="00A71CB7">
      <w:pPr>
        <w:spacing w:after="140" w:line="276" w:lineRule="auto"/>
        <w:jc w:val="both"/>
        <w:textAlignment w:val="auto"/>
        <w:rPr>
          <w:rFonts w:hint="eastAsia"/>
        </w:rPr>
      </w:pPr>
      <w:r>
        <w:rPr>
          <w:rFonts w:ascii="Times New Roman" w:hAnsi="Times New Roman"/>
          <w:color w:val="FF0000"/>
        </w:rPr>
        <w:t xml:space="preserve">Como relatei anteriormente o marco do romper do meu ministério foi o nascimento do meu filho, Matheus. </w:t>
      </w:r>
      <w:r>
        <w:rPr>
          <w:rFonts w:ascii="Times New Roman" w:eastAsia="Times New Roman" w:hAnsi="Times New Roman" w:cs="Times New Roman"/>
          <w:color w:val="FF0000"/>
          <w:kern w:val="0"/>
          <w:lang w:eastAsia="pt-BR" w:bidi="ar-SA"/>
        </w:rPr>
        <w:t>Ele não foi apenas uma criança muito desejada, mas também uma promessa de Deus para nós e, junto com a sua chegada, viriam bênçãos abundantes para a nossa casa.</w:t>
      </w:r>
    </w:p>
    <w:p w14:paraId="58C19868" w14:textId="77777777" w:rsidR="00E45AA5" w:rsidRDefault="00A71CB7">
      <w:pPr>
        <w:pStyle w:val="Textbody"/>
        <w:jc w:val="both"/>
        <w:rPr>
          <w:rFonts w:hint="eastAsia"/>
        </w:rPr>
      </w:pPr>
      <w:r>
        <w:rPr>
          <w:rFonts w:ascii="Times New Roman" w:hAnsi="Times New Roman"/>
          <w:lang w:val="pt-BR"/>
        </w:rPr>
        <w:t xml:space="preserve">Lembro-me vividamente de um sábado, </w:t>
      </w:r>
      <w:r>
        <w:rPr>
          <w:rFonts w:ascii="Times New Roman" w:hAnsi="Times New Roman"/>
          <w:color w:val="FF0000"/>
          <w:lang w:val="pt-BR"/>
        </w:rPr>
        <w:t xml:space="preserve">no qual Deus falou três vezes sobre a chegada do Matheus. </w:t>
      </w:r>
      <w:r>
        <w:rPr>
          <w:rFonts w:ascii="Times New Roman" w:hAnsi="Times New Roman"/>
          <w:lang w:val="pt-BR"/>
        </w:rPr>
        <w:t xml:space="preserve">Em meio à intensidade daquele dia, senti que Deus, que já havia me tirado do fundo do poço e me transformado, estava agora prestes a me presentear com o que há de mais precioso: um filho, um verdadeiro presente do Senhor. </w:t>
      </w:r>
    </w:p>
    <w:p w14:paraId="58C19869" w14:textId="77777777" w:rsidR="00E45AA5" w:rsidRDefault="00A71CB7">
      <w:pPr>
        <w:pStyle w:val="Textbody"/>
        <w:jc w:val="both"/>
        <w:rPr>
          <w:rFonts w:ascii="Times New Roman" w:hAnsi="Times New Roman"/>
          <w:lang w:val="pt-BR"/>
        </w:rPr>
      </w:pPr>
      <w:r>
        <w:rPr>
          <w:rFonts w:ascii="Times New Roman" w:hAnsi="Times New Roman"/>
          <w:lang w:val="pt-BR"/>
        </w:rPr>
        <w:t>Durante a vigília, uma profetisa colocou a mão sobre o ventre de Dani, anunciando que a semente já estava firmemente plantada. Confesso que, naquele momento, nós mal imaginávamos a magnitude daquela promessa, ainda assim, com fé e humildade, decidimos confiar no Senhor e em Seu tempo perfeito.</w:t>
      </w:r>
    </w:p>
    <w:p w14:paraId="58C1986A" w14:textId="77777777" w:rsidR="00E45AA5" w:rsidRDefault="00A71CB7">
      <w:pPr>
        <w:pStyle w:val="Textbody"/>
        <w:jc w:val="both"/>
        <w:rPr>
          <w:rFonts w:hint="eastAsia"/>
        </w:rPr>
      </w:pPr>
      <w:r>
        <w:rPr>
          <w:rFonts w:ascii="Times New Roman" w:hAnsi="Times New Roman"/>
          <w:lang w:val="pt-BR"/>
        </w:rPr>
        <w:t>No domingo seguinte, ao acordarmos, fizemos o teste de farmácia. Lá estava a confirmação: Dani estava grávida, essa notícia inundou nossos corações de alegria e gratidão. A palavra “</w:t>
      </w:r>
      <w:r>
        <w:rPr>
          <w:rFonts w:ascii="Times New Roman" w:hAnsi="Times New Roman"/>
          <w:color w:val="FF0000"/>
          <w:lang w:val="pt-BR"/>
        </w:rPr>
        <w:t>Matheus</w:t>
      </w:r>
      <w:r>
        <w:rPr>
          <w:rFonts w:ascii="Times New Roman" w:hAnsi="Times New Roman"/>
          <w:lang w:val="pt-BR"/>
        </w:rPr>
        <w:t xml:space="preserve">”, que significa “presente de Deus”, foi escolhida com amor e significado. No dia 07 de julho de 2013, como se marcado pelo número da perfeição, </w:t>
      </w:r>
      <w:r>
        <w:rPr>
          <w:rFonts w:ascii="Times New Roman" w:hAnsi="Times New Roman"/>
          <w:color w:val="FF0000"/>
          <w:lang w:val="pt-BR"/>
        </w:rPr>
        <w:t>Matheus</w:t>
      </w:r>
      <w:r>
        <w:rPr>
          <w:rFonts w:ascii="Times New Roman" w:hAnsi="Times New Roman"/>
          <w:lang w:val="pt-BR"/>
        </w:rPr>
        <w:t xml:space="preserve"> nasceu, completando assim a promessa que o Senhor havia sussurrado durante tantos momentos de luta e esperança.</w:t>
      </w:r>
    </w:p>
    <w:p w14:paraId="58C1986B" w14:textId="77777777" w:rsidR="00E45AA5" w:rsidRDefault="00A71CB7">
      <w:pPr>
        <w:pStyle w:val="Textbody"/>
        <w:jc w:val="both"/>
        <w:rPr>
          <w:rFonts w:hint="eastAsia"/>
        </w:rPr>
      </w:pPr>
      <w:r>
        <w:rPr>
          <w:rFonts w:ascii="Times New Roman" w:hAnsi="Times New Roman"/>
          <w:lang w:val="pt-BR"/>
        </w:rPr>
        <w:t xml:space="preserve">A integração de Matheus à nossa </w:t>
      </w:r>
      <w:r>
        <w:rPr>
          <w:rFonts w:ascii="Times New Roman" w:hAnsi="Times New Roman"/>
          <w:lang w:val="pt-BR"/>
        </w:rPr>
        <w:t xml:space="preserve">família também teve um profundo impacto no ministério itinerante. Durante as viagens, eu carregava comigo não só a bagagem física, mas a certeza de que, ao olhar para aquele rostinho, via a manifestação viva do amor de Deus. </w:t>
      </w:r>
      <w:r>
        <w:rPr>
          <w:rFonts w:ascii="Times New Roman" w:hAnsi="Times New Roman"/>
          <w:color w:val="FF0000"/>
          <w:lang w:val="pt-BR"/>
        </w:rPr>
        <w:t>Nas viagens</w:t>
      </w:r>
      <w:r>
        <w:rPr>
          <w:rFonts w:ascii="Times New Roman" w:hAnsi="Times New Roman"/>
          <w:lang w:val="pt-BR"/>
        </w:rPr>
        <w:t xml:space="preserve">, sempre </w:t>
      </w:r>
      <w:r>
        <w:rPr>
          <w:rFonts w:ascii="Times New Roman" w:hAnsi="Times New Roman"/>
          <w:color w:val="FF0000"/>
          <w:lang w:val="pt-BR"/>
        </w:rPr>
        <w:t xml:space="preserve">testemunhei que eu era a prova viva </w:t>
      </w:r>
      <w:r>
        <w:rPr>
          <w:rFonts w:ascii="Times New Roman" w:hAnsi="Times New Roman"/>
          <w:lang w:val="pt-BR"/>
        </w:rPr>
        <w:t xml:space="preserve">de que o Senhor cumpre Suas promessas mesmo nos momentos mais difíceis, </w:t>
      </w:r>
      <w:r>
        <w:rPr>
          <w:rFonts w:ascii="Times New Roman" w:hAnsi="Times New Roman"/>
          <w:color w:val="FF0000"/>
          <w:lang w:val="pt-BR"/>
        </w:rPr>
        <w:t>uma de minhas composições fala sobre um pouco do meu testemunho que leva o título do livro “Crente Nordestino”.</w:t>
      </w:r>
    </w:p>
    <w:p w14:paraId="58C1986C" w14:textId="77777777" w:rsidR="00E45AA5" w:rsidRDefault="00A71CB7">
      <w:pPr>
        <w:pStyle w:val="Textbody"/>
        <w:jc w:val="both"/>
        <w:rPr>
          <w:rFonts w:hint="eastAsia"/>
        </w:rPr>
      </w:pPr>
      <w:r>
        <w:rPr>
          <w:rFonts w:ascii="Times New Roman" w:hAnsi="Times New Roman"/>
          <w:lang w:val="pt-BR"/>
        </w:rPr>
        <w:t xml:space="preserve">A itinerância me ensinou a importância de levar a palavra de Deus </w:t>
      </w:r>
      <w:proofErr w:type="gramStart"/>
      <w:r>
        <w:rPr>
          <w:rFonts w:ascii="Times New Roman" w:hAnsi="Times New Roman"/>
          <w:lang w:val="pt-BR"/>
        </w:rPr>
        <w:t>onde</w:t>
      </w:r>
      <w:proofErr w:type="gramEnd"/>
      <w:r>
        <w:rPr>
          <w:rFonts w:ascii="Times New Roman" w:hAnsi="Times New Roman"/>
          <w:lang w:val="pt-BR"/>
        </w:rPr>
        <w:t xml:space="preserve"> ela fosse mais necessária, participei </w:t>
      </w:r>
      <w:r>
        <w:rPr>
          <w:rFonts w:ascii="Times New Roman" w:hAnsi="Times New Roman"/>
          <w:color w:val="FF0000"/>
          <w:lang w:val="pt-BR"/>
        </w:rPr>
        <w:t>de várias viagens missionárias</w:t>
      </w:r>
      <w:r>
        <w:rPr>
          <w:rFonts w:ascii="Times New Roman" w:hAnsi="Times New Roman"/>
          <w:lang w:val="pt-BR"/>
        </w:rPr>
        <w:t xml:space="preserve">. Por meio de minhas viagens, pude alcançar almas que, assim como eu, viviam na escuridão e ansiavam por um recomeço. </w:t>
      </w:r>
      <w:r>
        <w:rPr>
          <w:rFonts w:ascii="Times New Roman" w:hAnsi="Times New Roman"/>
          <w:color w:val="FF0000"/>
          <w:lang w:val="pt-BR"/>
        </w:rPr>
        <w:t xml:space="preserve">Através do meu testemunho de como Deus </w:t>
      </w:r>
      <w:r>
        <w:rPr>
          <w:rFonts w:ascii="Times New Roman" w:hAnsi="Times New Roman"/>
          <w:color w:val="FF0000"/>
          <w:lang w:val="pt-BR"/>
        </w:rPr>
        <w:t>havia tirado da morte e libertado por uma visitação sobrenatural, existia uma esperança para os corações que desejavam uma mudança.</w:t>
      </w:r>
    </w:p>
    <w:p w14:paraId="58C1986D" w14:textId="77777777" w:rsidR="00E45AA5" w:rsidRDefault="00A71CB7">
      <w:pPr>
        <w:pStyle w:val="Textbody"/>
        <w:jc w:val="both"/>
        <w:rPr>
          <w:rFonts w:ascii="Times New Roman" w:hAnsi="Times New Roman"/>
          <w:lang w:val="pt-BR"/>
        </w:rPr>
      </w:pPr>
      <w:r>
        <w:rPr>
          <w:rFonts w:ascii="Times New Roman" w:hAnsi="Times New Roman"/>
          <w:lang w:val="pt-BR"/>
        </w:rPr>
        <w:t>Com o passar do tempo, as gravações dos CDs, DVD e clipes se tornaram marcos na história do ministério. Cada lançamento era celebrado como uma vitória, um testemunho de que a mensagem de “Vou Derrubar Gigante” ecoava com força e impacto, transformando vidas e inspirando muitos a buscarem a luz do evangelho. A música, que havia sido o meu refúgio no passado, agora era a ferramenta pela qual eu proclamava as maravilhas de Deus, e o nascimento de Matheus se integrava a essa narrativa, mostrando que a transform</w:t>
      </w:r>
      <w:r>
        <w:rPr>
          <w:rFonts w:ascii="Times New Roman" w:hAnsi="Times New Roman"/>
          <w:lang w:val="pt-BR"/>
        </w:rPr>
        <w:t>ação não se limita apenas à vida espiritual, mas também à família.</w:t>
      </w:r>
    </w:p>
    <w:p w14:paraId="58C1986E" w14:textId="77777777" w:rsidR="00E45AA5" w:rsidRDefault="00A71CB7">
      <w:pPr>
        <w:pStyle w:val="Textbody"/>
        <w:jc w:val="both"/>
        <w:rPr>
          <w:rFonts w:hint="eastAsia"/>
        </w:rPr>
      </w:pPr>
      <w:r>
        <w:rPr>
          <w:rFonts w:ascii="Times New Roman" w:eastAsia="Times New Roman" w:hAnsi="Times New Roman" w:cs="Times New Roman"/>
          <w:color w:val="FF0000"/>
          <w:kern w:val="0"/>
          <w:lang w:val="pt-BR" w:eastAsia="pt-BR" w:bidi="ar-SA"/>
        </w:rPr>
        <w:lastRenderedPageBreak/>
        <w:t>Olhando para trás, percebo que o tempo de ministério itinerante foi mais do que uma fase de viagens e compromissos foi uma escola da vida e da fé</w:t>
      </w:r>
      <w:r>
        <w:rPr>
          <w:rFonts w:ascii="Times New Roman" w:hAnsi="Times New Roman"/>
          <w:color w:val="FF0000"/>
          <w:lang w:val="pt-BR"/>
        </w:rPr>
        <w:t xml:space="preserve">. </w:t>
      </w:r>
      <w:r>
        <w:rPr>
          <w:color w:val="FF0000"/>
          <w:lang w:val="pt-BR"/>
        </w:rPr>
        <w:t xml:space="preserve">Aprendi a lidar com a solidão dos quartos de hotel, sempre sentindo a falta da minha esposa e do meu filho. Ainda assim, transformei esses momentos em oportunidades para me aproximar mais do Senhor. Foi um tempo de amadurecimento, onde mantive minha integridade como prioridade, consciente de que carregava um testemunho de vida. Sempre levei comigo uma frase que se tornou um princípio: </w:t>
      </w:r>
      <w:r>
        <w:rPr>
          <w:rStyle w:val="nfase"/>
          <w:color w:val="FF0000"/>
          <w:lang w:val="pt-BR"/>
        </w:rPr>
        <w:t>“A unção pode até abrir portas, mas é o caráter que as mantém abertas.”</w:t>
      </w:r>
      <w:r>
        <w:rPr>
          <w:color w:val="FF0000"/>
          <w:lang w:val="pt-BR"/>
        </w:rPr>
        <w:t xml:space="preserve"> E, pela fidelidade de Deus, todas as portas que El</w:t>
      </w:r>
      <w:r>
        <w:rPr>
          <w:color w:val="FF0000"/>
          <w:lang w:val="pt-BR"/>
        </w:rPr>
        <w:t>e me fez atravessar continuam abertas, para a glória do Seu nome.</w:t>
      </w:r>
    </w:p>
    <w:p w14:paraId="58C1986F" w14:textId="77777777" w:rsidR="00E45AA5" w:rsidRDefault="00A71CB7">
      <w:pPr>
        <w:pStyle w:val="Textbody"/>
        <w:jc w:val="both"/>
        <w:rPr>
          <w:rFonts w:hint="eastAsia"/>
        </w:rPr>
      </w:pPr>
      <w:r>
        <w:rPr>
          <w:rFonts w:ascii="Times New Roman" w:hAnsi="Times New Roman"/>
          <w:lang w:val="pt-BR"/>
        </w:rPr>
        <w:t xml:space="preserve">O nascimento de </w:t>
      </w:r>
      <w:r>
        <w:rPr>
          <w:rFonts w:ascii="Times New Roman" w:hAnsi="Times New Roman"/>
          <w:color w:val="FF0000"/>
          <w:lang w:val="pt-BR"/>
        </w:rPr>
        <w:t>Matheus</w:t>
      </w:r>
      <w:r>
        <w:rPr>
          <w:rFonts w:ascii="Times New Roman" w:hAnsi="Times New Roman"/>
          <w:lang w:val="pt-BR"/>
        </w:rPr>
        <w:t xml:space="preserve">, ocorrido num dia que se tornou simbólico, 07 de julho de 2013, selou essa nova fase com a bênção do cumprimento das promessas divinas. Esse pequeno, que logo seria chamado de “presente de Deus”, não apenas completou nossa família, mas também serviu de inspiração para o ministério que continuava a se expandir. </w:t>
      </w:r>
      <w:r>
        <w:rPr>
          <w:rFonts w:ascii="Times New Roman" w:hAnsi="Times New Roman"/>
          <w:color w:val="FF0000"/>
          <w:lang w:val="pt-BR"/>
        </w:rPr>
        <w:t xml:space="preserve">Matheus </w:t>
      </w:r>
      <w:r>
        <w:rPr>
          <w:rFonts w:ascii="Times New Roman" w:hAnsi="Times New Roman"/>
          <w:lang w:val="pt-BR"/>
        </w:rPr>
        <w:t>representava a continuidade do legado de redenção que eu carregava, e sua chegada simbolizava que a obra do Senhor é feita de pequenas vitórias que, juntas, constroem um grande testemu</w:t>
      </w:r>
      <w:r>
        <w:rPr>
          <w:rFonts w:ascii="Times New Roman" w:hAnsi="Times New Roman"/>
          <w:lang w:val="pt-BR"/>
        </w:rPr>
        <w:t>nho.</w:t>
      </w:r>
    </w:p>
    <w:p w14:paraId="58C19870" w14:textId="77777777" w:rsidR="00E45AA5" w:rsidRDefault="00A71CB7">
      <w:pPr>
        <w:pStyle w:val="Textbody"/>
        <w:jc w:val="both"/>
        <w:rPr>
          <w:rFonts w:hint="eastAsia"/>
        </w:rPr>
      </w:pPr>
      <w:r>
        <w:rPr>
          <w:rFonts w:ascii="Times New Roman" w:hAnsi="Times New Roman"/>
          <w:lang w:val="pt-BR"/>
        </w:rPr>
        <w:t xml:space="preserve">Assim, nesse capítulo, relato a intensidade de um período marcado pela itinerância ministerial e pelo cumprimento de promessas. </w:t>
      </w:r>
      <w:r>
        <w:rPr>
          <w:rFonts w:ascii="Times New Roman" w:hAnsi="Times New Roman"/>
          <w:color w:val="FF0000"/>
          <w:lang w:val="pt-BR"/>
        </w:rPr>
        <w:t xml:space="preserve">As viagens e a agenda cheia </w:t>
      </w:r>
      <w:r>
        <w:rPr>
          <w:rFonts w:ascii="Times New Roman" w:hAnsi="Times New Roman"/>
          <w:lang w:val="pt-BR"/>
        </w:rPr>
        <w:t xml:space="preserve">foram parte de uma jornada que me levou do conforto da familiaridade para as estradas do Brasil, sempre guiado pela fé e pela certeza de que Deus estava abrindo novas portas para transformar vidas. A música, as viagens, o ministério itinerante e o nascimento de </w:t>
      </w:r>
      <w:r>
        <w:rPr>
          <w:rFonts w:ascii="Times New Roman" w:hAnsi="Times New Roman"/>
          <w:color w:val="FF0000"/>
          <w:lang w:val="pt-BR"/>
        </w:rPr>
        <w:t xml:space="preserve">Matheus </w:t>
      </w:r>
      <w:r>
        <w:rPr>
          <w:rFonts w:ascii="Times New Roman" w:hAnsi="Times New Roman"/>
          <w:lang w:val="pt-BR"/>
        </w:rPr>
        <w:t>se entrelaçaram numa narrativa poderosa que continua a inspirar e a desafiar todos aqueles que, como eu, ousam confiar no Senhor mesmo quando as circunstâncias parecem intransponíveis.</w:t>
      </w:r>
    </w:p>
    <w:p w14:paraId="58C19871" w14:textId="77777777" w:rsidR="00E45AA5" w:rsidRDefault="00A71CB7">
      <w:pPr>
        <w:pStyle w:val="Textbody"/>
        <w:jc w:val="both"/>
        <w:rPr>
          <w:rFonts w:hint="eastAsia"/>
        </w:rPr>
      </w:pPr>
      <w:r>
        <w:rPr>
          <w:rFonts w:ascii="Times New Roman" w:hAnsi="Times New Roman"/>
          <w:lang w:val="pt-BR"/>
        </w:rPr>
        <w:t xml:space="preserve">Que este capítulo sirva de testemunho para todos os </w:t>
      </w:r>
      <w:r>
        <w:rPr>
          <w:rFonts w:ascii="Times New Roman" w:hAnsi="Times New Roman"/>
          <w:color w:val="FF0000"/>
          <w:lang w:val="pt-BR"/>
        </w:rPr>
        <w:t>CRENTES</w:t>
      </w:r>
      <w:r>
        <w:rPr>
          <w:rFonts w:ascii="Times New Roman" w:hAnsi="Times New Roman"/>
          <w:lang w:val="pt-BR"/>
        </w:rPr>
        <w:t xml:space="preserve"> nordestinos e para aqueles que se encontram em jornadas de transformação. Pois, se Deus foi capaz de me levar de </w:t>
      </w:r>
      <w:r>
        <w:rPr>
          <w:rFonts w:ascii="Times New Roman" w:hAnsi="Times New Roman"/>
          <w:color w:val="FF0000"/>
          <w:lang w:val="pt-BR"/>
        </w:rPr>
        <w:t>Lajes</w:t>
      </w:r>
      <w:r>
        <w:rPr>
          <w:rFonts w:ascii="Times New Roman" w:hAnsi="Times New Roman"/>
          <w:lang w:val="pt-BR"/>
        </w:rPr>
        <w:t xml:space="preserve"> do Cabugi aos palcos de grandes congressos, se Ele pode transformar </w:t>
      </w:r>
      <w:r>
        <w:rPr>
          <w:rFonts w:ascii="Times New Roman" w:hAnsi="Times New Roman"/>
          <w:color w:val="FF0000"/>
          <w:lang w:val="pt-BR"/>
        </w:rPr>
        <w:t xml:space="preserve">sacrifícios em bênçãos </w:t>
      </w:r>
      <w:r>
        <w:rPr>
          <w:rFonts w:ascii="Times New Roman" w:hAnsi="Times New Roman"/>
          <w:lang w:val="pt-BR"/>
        </w:rPr>
        <w:t xml:space="preserve">e os </w:t>
      </w:r>
      <w:r>
        <w:rPr>
          <w:rFonts w:ascii="Times New Roman" w:hAnsi="Times New Roman"/>
          <w:color w:val="FF0000"/>
          <w:lang w:val="pt-BR"/>
        </w:rPr>
        <w:t>desafios em vitórias</w:t>
      </w:r>
      <w:r>
        <w:rPr>
          <w:rFonts w:ascii="Times New Roman" w:hAnsi="Times New Roman"/>
          <w:lang w:val="pt-BR"/>
        </w:rPr>
        <w:t xml:space="preserve">, imaginem o quão grandioso pode ser o Seu plano para cada um de nós. Meu ministério itinerante foi, sem dúvida, um período de intensas provações e de incontáveis bênçãos, um tempo em que a fidelidade de Deus se manifestou </w:t>
      </w:r>
      <w:r>
        <w:rPr>
          <w:rFonts w:ascii="Times New Roman" w:hAnsi="Times New Roman"/>
          <w:color w:val="FF0000"/>
          <w:lang w:val="pt-BR"/>
        </w:rPr>
        <w:t xml:space="preserve">nos mínimos </w:t>
      </w:r>
      <w:r>
        <w:rPr>
          <w:rFonts w:ascii="Times New Roman" w:hAnsi="Times New Roman"/>
          <w:lang w:val="pt-BR"/>
        </w:rPr>
        <w:t>detalhe, conduzindo-me a novos hor</w:t>
      </w:r>
      <w:r>
        <w:rPr>
          <w:rFonts w:ascii="Times New Roman" w:hAnsi="Times New Roman"/>
          <w:lang w:val="pt-BR"/>
        </w:rPr>
        <w:t>izontes e confirmando que, quando confiamos plenamente no Senhor, nenhuma distância é grande demais e nenhuma promessa fica por cumprir.</w:t>
      </w:r>
    </w:p>
    <w:p w14:paraId="58C19872" w14:textId="77777777" w:rsidR="00E45AA5" w:rsidRDefault="00E45AA5">
      <w:pPr>
        <w:pStyle w:val="Textbody"/>
        <w:jc w:val="both"/>
        <w:rPr>
          <w:rFonts w:ascii="Times New Roman" w:hAnsi="Times New Roman"/>
          <w:lang w:val="pt-BR"/>
        </w:rPr>
      </w:pPr>
    </w:p>
    <w:p w14:paraId="58C19873" w14:textId="77777777" w:rsidR="00E45AA5" w:rsidRDefault="00A71CB7">
      <w:pPr>
        <w:pStyle w:val="Ttulo1"/>
        <w:pageBreakBefore/>
        <w:jc w:val="both"/>
        <w:rPr>
          <w:rFonts w:ascii="Times New Roman" w:hAnsi="Times New Roman"/>
          <w:lang w:val="pt-BR"/>
        </w:rPr>
      </w:pPr>
      <w:r>
        <w:rPr>
          <w:rFonts w:ascii="Times New Roman" w:hAnsi="Times New Roman"/>
          <w:lang w:val="pt-BR"/>
        </w:rPr>
        <w:lastRenderedPageBreak/>
        <w:t>Capítulo 9: A transição da Itinerância para o ministério pastoral</w:t>
      </w:r>
    </w:p>
    <w:p w14:paraId="58C19874" w14:textId="77777777" w:rsidR="00E45AA5" w:rsidRDefault="00A71CB7">
      <w:pPr>
        <w:pStyle w:val="Textbody"/>
        <w:jc w:val="both"/>
        <w:rPr>
          <w:rFonts w:ascii="Times New Roman" w:hAnsi="Times New Roman" w:cs="Times New Roman"/>
          <w:color w:val="FF0000"/>
          <w:lang w:val="pt-BR"/>
        </w:rPr>
      </w:pPr>
      <w:r>
        <w:rPr>
          <w:rFonts w:ascii="Times New Roman" w:hAnsi="Times New Roman" w:cs="Times New Roman"/>
          <w:color w:val="FF0000"/>
          <w:lang w:val="pt-BR"/>
        </w:rPr>
        <w:t>O Ministério pastoral aconteceu na minha vida como um fluir natural de Deus, não foi algo que eu busquei, mas uma porta que o próprio Senhor abriu, conectando-me com pessoas e de uma necessidade de acompanhar um pequeno grupo de irmãos. Esse início aconteceu em 2016, durante uma das viagens missionárias ao Piauí, por meio do Instituto Alcançando Vidas (IMAV), de Brasília, liderado pela querida missionária Terezinha. Nessa viagem, conheci os irmãos André e Waldyr, que me convidaram para conhecer um projeto m</w:t>
      </w:r>
      <w:r>
        <w:rPr>
          <w:rFonts w:ascii="Times New Roman" w:hAnsi="Times New Roman" w:cs="Times New Roman"/>
          <w:color w:val="FF0000"/>
          <w:lang w:val="pt-BR"/>
        </w:rPr>
        <w:t xml:space="preserve">issionário chamado “Amor nas Ruas”, que era realizado aos domingos pela manhã no Parque da 613/614 da Asa Sul, em Brasília. </w:t>
      </w:r>
    </w:p>
    <w:p w14:paraId="58C19875" w14:textId="77777777" w:rsidR="00E45AA5" w:rsidRDefault="00A71CB7">
      <w:pPr>
        <w:pStyle w:val="Textbody"/>
        <w:jc w:val="both"/>
        <w:rPr>
          <w:rFonts w:ascii="Times New Roman" w:hAnsi="Times New Roman" w:cs="Times New Roman"/>
          <w:color w:val="FF0000"/>
          <w:lang w:val="pt-BR"/>
        </w:rPr>
      </w:pPr>
      <w:r>
        <w:rPr>
          <w:rFonts w:ascii="Times New Roman" w:hAnsi="Times New Roman" w:cs="Times New Roman"/>
          <w:color w:val="FF0000"/>
          <w:lang w:val="pt-BR"/>
        </w:rPr>
        <w:t xml:space="preserve">Na visita a esse projeto, conheci o Pastor Ivan Lopes, da Missão Cristã Vida Nova, sediada em Itaí/SP, após estreitar os laços de amizades com o pastor, fui ministrar em sua igreja naquela cidade, em uma de nossas conversas, ele me pediu para acompanhar e realizar os cultos domésticos de um ponto de pregação em Brasília, liderado pelas irmãs Ana Lúcia e </w:t>
      </w:r>
      <w:proofErr w:type="spellStart"/>
      <w:r>
        <w:rPr>
          <w:rFonts w:ascii="Times New Roman" w:hAnsi="Times New Roman" w:cs="Times New Roman"/>
          <w:color w:val="FF0000"/>
          <w:lang w:val="pt-BR"/>
        </w:rPr>
        <w:t>Karuena</w:t>
      </w:r>
      <w:proofErr w:type="spellEnd"/>
      <w:r>
        <w:rPr>
          <w:rFonts w:ascii="Times New Roman" w:hAnsi="Times New Roman" w:cs="Times New Roman"/>
          <w:color w:val="FF0000"/>
          <w:lang w:val="pt-BR"/>
        </w:rPr>
        <w:t>. Elas que já vinham desenvolvendo esse trabalho, mas oravam para que Deus enviasse um casal de pastoral para assumir a liderança, por isso que relatei que o pastoreio na minha vida foi algo em que o Senhor foi me envolveu, conduzindo-me em Seu projeto.</w:t>
      </w:r>
    </w:p>
    <w:p w14:paraId="58C19876" w14:textId="77777777" w:rsidR="00E45AA5" w:rsidRDefault="00A71CB7">
      <w:pPr>
        <w:spacing w:after="140" w:line="276" w:lineRule="auto"/>
        <w:jc w:val="both"/>
        <w:textAlignment w:val="auto"/>
        <w:rPr>
          <w:rFonts w:ascii="Times New Roman" w:eastAsia="Times New Roman" w:hAnsi="Times New Roman" w:cs="Times New Roman"/>
          <w:color w:val="FF0000"/>
          <w:kern w:val="0"/>
          <w:lang w:eastAsia="pt-BR" w:bidi="ar-SA"/>
        </w:rPr>
      </w:pPr>
      <w:r>
        <w:rPr>
          <w:rFonts w:ascii="Times New Roman" w:eastAsia="Times New Roman" w:hAnsi="Times New Roman" w:cs="Times New Roman"/>
          <w:color w:val="FF0000"/>
          <w:kern w:val="0"/>
          <w:lang w:eastAsia="pt-BR" w:bidi="ar-SA"/>
        </w:rPr>
        <w:t>Começamos realizando os cultos nos apartamentos das famílias. O grupo era pequeno, mas foi crescendo até que as reuniões passaram a acontecer no salão de festas do condomínio, com a chegada de novas famílias, o espaço já não comportava todos e com o apoio dos irmãos que participavam do projeto missionário no parque, surgiu a necessidade de alugar um local próprio para os cultos.</w:t>
      </w:r>
    </w:p>
    <w:p w14:paraId="58C19877" w14:textId="77777777" w:rsidR="00E45AA5" w:rsidRDefault="00A71CB7">
      <w:pPr>
        <w:spacing w:after="140" w:line="276" w:lineRule="auto"/>
        <w:jc w:val="both"/>
        <w:textAlignment w:val="auto"/>
        <w:rPr>
          <w:rFonts w:ascii="Times New Roman" w:eastAsia="Times New Roman" w:hAnsi="Times New Roman" w:cs="Times New Roman"/>
          <w:color w:val="FF0000"/>
          <w:kern w:val="0"/>
          <w:lang w:eastAsia="pt-BR" w:bidi="ar-SA"/>
        </w:rPr>
      </w:pPr>
      <w:r>
        <w:rPr>
          <w:rFonts w:ascii="Times New Roman" w:eastAsia="Times New Roman" w:hAnsi="Times New Roman" w:cs="Times New Roman"/>
          <w:color w:val="FF0000"/>
          <w:kern w:val="0"/>
          <w:lang w:eastAsia="pt-BR" w:bidi="ar-SA"/>
        </w:rPr>
        <w:t xml:space="preserve">Em 2018, Deus abriu a porta da Igreja Exército da Salvação, na 610 Sul, em Brasília, passamos a alugar um dia na semana para os </w:t>
      </w:r>
      <w:r>
        <w:rPr>
          <w:rFonts w:ascii="Times New Roman" w:eastAsia="Times New Roman" w:hAnsi="Times New Roman" w:cs="Times New Roman"/>
          <w:color w:val="FF0000"/>
          <w:kern w:val="0"/>
          <w:lang w:eastAsia="pt-BR" w:bidi="ar-SA"/>
        </w:rPr>
        <w:t>cultos, enquanto aos domingos continuávamos o trabalho missionário no Parque, que depois se expandiu para as entre quadras da Asa Sul.</w:t>
      </w:r>
    </w:p>
    <w:p w14:paraId="58C19878" w14:textId="77777777" w:rsidR="00E45AA5" w:rsidRDefault="00A71CB7">
      <w:pPr>
        <w:pStyle w:val="NormalWeb"/>
        <w:spacing w:before="0" w:after="140" w:line="276" w:lineRule="auto"/>
        <w:jc w:val="both"/>
        <w:rPr>
          <w:color w:val="FF0000"/>
        </w:rPr>
      </w:pPr>
      <w:r>
        <w:rPr>
          <w:color w:val="FF0000"/>
        </w:rPr>
        <w:t>Quando assumimos os cultos na Asa Sul, ainda morávamos no Gama. Era uma fase de muitos desafios e, ao mesmo tempo, de uma certeza que era o próprio Deus nos impulsionando a viver o novo. O convite para liderar aqueles encontros veio acompanhado de um chamado ainda maior: mudar de endereço para estar mais perto da obra.</w:t>
      </w:r>
    </w:p>
    <w:p w14:paraId="58C19879" w14:textId="77777777" w:rsidR="00E45AA5" w:rsidRDefault="00A71CB7">
      <w:pPr>
        <w:pStyle w:val="NormalWeb"/>
        <w:spacing w:before="0" w:after="140" w:line="276" w:lineRule="auto"/>
        <w:jc w:val="both"/>
        <w:rPr>
          <w:color w:val="FF0000"/>
        </w:rPr>
      </w:pPr>
      <w:r>
        <w:rPr>
          <w:color w:val="FF0000"/>
        </w:rPr>
        <w:t xml:space="preserve">Foi então que surgiu a oportunidade, nos foi ofertado por um irmão da igreja uma quitinete na Asa Norte, onde já estava </w:t>
      </w:r>
      <w:proofErr w:type="gramStart"/>
      <w:r>
        <w:rPr>
          <w:color w:val="FF0000"/>
        </w:rPr>
        <w:t>pago</w:t>
      </w:r>
      <w:proofErr w:type="gramEnd"/>
      <w:r>
        <w:rPr>
          <w:color w:val="FF0000"/>
        </w:rPr>
        <w:t xml:space="preserve"> seis meses de aluguel. Essa mudança vinha acompanhada de uma obra de desapego sair de perto da casa dos meus sogros, mas havia algo mais forte guiando nossos passos: a direção de Deus. Oramos, buscamos no Senhor a confirmação, e em unidade decidimos obedecer.</w:t>
      </w:r>
    </w:p>
    <w:p w14:paraId="58C1987A" w14:textId="77777777" w:rsidR="00E45AA5" w:rsidRDefault="00A71CB7">
      <w:pPr>
        <w:pStyle w:val="NormalWeb"/>
        <w:spacing w:before="0" w:after="140" w:line="276" w:lineRule="auto"/>
        <w:jc w:val="both"/>
        <w:rPr>
          <w:color w:val="FF0000"/>
        </w:rPr>
      </w:pPr>
      <w:r>
        <w:rPr>
          <w:color w:val="FF0000"/>
        </w:rPr>
        <w:t xml:space="preserve">Nossa mudança foi apenas um sofá-cama, um rack e uma televisão. </w:t>
      </w:r>
      <w:proofErr w:type="gramStart"/>
      <w:r>
        <w:rPr>
          <w:color w:val="FF0000"/>
        </w:rPr>
        <w:t>Deixamos para trás</w:t>
      </w:r>
      <w:proofErr w:type="gramEnd"/>
      <w:r>
        <w:rPr>
          <w:color w:val="FF0000"/>
        </w:rPr>
        <w:t xml:space="preserve"> muitas coisas para abraçar a vontade de Deus, mas havia um propósito, e sabíamos que quando o Espírito Santo é quem conduz, Ele mesmo prepara o caminho.</w:t>
      </w:r>
    </w:p>
    <w:p w14:paraId="58C1987B" w14:textId="77777777" w:rsidR="00E45AA5" w:rsidRDefault="00A71CB7">
      <w:pPr>
        <w:pStyle w:val="NormalWeb"/>
        <w:widowControl w:val="0"/>
        <w:suppressAutoHyphens/>
        <w:spacing w:before="0" w:after="140" w:line="276" w:lineRule="auto"/>
        <w:jc w:val="both"/>
        <w:rPr>
          <w:color w:val="FF0000"/>
        </w:rPr>
      </w:pPr>
      <w:r>
        <w:rPr>
          <w:color w:val="FF0000"/>
        </w:rPr>
        <w:t xml:space="preserve">O Pastor Ivan, homem de discernimento e sensibilidade à voz de Deus, recebeu uma direção clara do Senhor, entregar o ministério sob o qual estávamos até então cobertos espiritualmente. Ele não fez isso por acaso, nem por desistência, mas porque discerniu que o chamado que Deus estava colocando em nossas mãos era maior do que imaginávamos. Ele foi mais do que um líder nesse momento foi um </w:t>
      </w:r>
      <w:r>
        <w:rPr>
          <w:color w:val="FF0000"/>
        </w:rPr>
        <w:lastRenderedPageBreak/>
        <w:t>incentivador, um profeta que apontou para o futuro e disse: “Vá, porque Deus é contigo.”</w:t>
      </w:r>
    </w:p>
    <w:p w14:paraId="58C1987C" w14:textId="77777777" w:rsidR="00E45AA5" w:rsidRDefault="00A71CB7">
      <w:pPr>
        <w:pStyle w:val="Textbody"/>
        <w:jc w:val="both"/>
        <w:rPr>
          <w:rFonts w:hint="eastAsia"/>
        </w:rPr>
      </w:pPr>
      <w:r>
        <w:rPr>
          <w:color w:val="FF0000"/>
          <w:lang w:val="pt-BR"/>
        </w:rPr>
        <w:t xml:space="preserve">Confesso que me senti novamente desafiado, o ministério pastoral ainda era algo recente na minha vida. Eu estava aprendendo a caminhar nessa nova função, e agora o Senhor me chamava para liderar de forma plena. Orei, busquei no secreto a confirmação que meu coração precisava. E o Espírito Santo falou ao meu espírito com clareza: “Eu estou te entregando um grande ministério e um chamado.” </w:t>
      </w:r>
      <w:r>
        <w:rPr>
          <w:rFonts w:ascii="Times New Roman" w:hAnsi="Times New Roman" w:cs="Times New Roman"/>
          <w:color w:val="FF0000"/>
          <w:lang w:val="pt-BR"/>
        </w:rPr>
        <w:t xml:space="preserve">Devido a geografia da região onde se realizava os cultos mudamos o nome da igreja </w:t>
      </w:r>
      <w:proofErr w:type="gramStart"/>
      <w:r>
        <w:rPr>
          <w:rFonts w:ascii="Times New Roman" w:hAnsi="Times New Roman" w:cs="Times New Roman"/>
          <w:color w:val="FF0000"/>
          <w:lang w:val="pt-BR"/>
        </w:rPr>
        <w:t>pra</w:t>
      </w:r>
      <w:proofErr w:type="gramEnd"/>
      <w:r>
        <w:rPr>
          <w:rFonts w:ascii="Times New Roman" w:hAnsi="Times New Roman" w:cs="Times New Roman"/>
          <w:color w:val="FF0000"/>
          <w:lang w:val="pt-BR"/>
        </w:rPr>
        <w:t xml:space="preserve"> Igreja Cristã da Asa Sul.</w:t>
      </w:r>
    </w:p>
    <w:p w14:paraId="58C1987D" w14:textId="77777777" w:rsidR="00E45AA5" w:rsidRDefault="00A71CB7">
      <w:pPr>
        <w:pStyle w:val="NormalWeb"/>
        <w:spacing w:before="0" w:after="140" w:line="276" w:lineRule="auto"/>
        <w:jc w:val="both"/>
        <w:rPr>
          <w:color w:val="FF0000"/>
        </w:rPr>
      </w:pPr>
      <w:r>
        <w:rPr>
          <w:color w:val="FF0000"/>
        </w:rPr>
        <w:t>Era janeiro de 2021. Eu e minha esposa viajamos para Lajes do Cabugi, minha cidade natal, a princípio, era apenas uma viagem a passeio. No entanto, havia algo acontecendo nos bastidores espirituais. Há algum tempo, já estávamos orando sobre a implantação de uma igreja naquela cidade. Foi ali, durante a estadia, que o Senhor confirmou Sua vontade também no coração dos pastores Júnior e Rosângela, com essa confirmação, não hesitamos e organizamos o primeiro culto e celebramos a Santa Ceia, não em um grande te</w:t>
      </w:r>
      <w:r>
        <w:rPr>
          <w:color w:val="FF0000"/>
        </w:rPr>
        <w:t>mplo, mas na garagem da casa deles.</w:t>
      </w:r>
    </w:p>
    <w:p w14:paraId="58C1987E" w14:textId="77777777" w:rsidR="00E45AA5" w:rsidRDefault="00A71CB7">
      <w:pPr>
        <w:pStyle w:val="NormalWeb"/>
        <w:spacing w:before="0" w:after="140" w:line="276" w:lineRule="auto"/>
        <w:jc w:val="both"/>
      </w:pPr>
      <w:r>
        <w:rPr>
          <w:color w:val="FF0000"/>
        </w:rPr>
        <w:t xml:space="preserve">O apoio da sede em Brasília foi essencial com a união e o esforço de todos, conseguimos deixar uma igreja montada, equipada para funcionar, e com seis meses de aluguel já pagos. Entendemos que o Senhor estava nos conduzindo a </w:t>
      </w:r>
      <w:r>
        <w:rPr>
          <w:rStyle w:val="Forte"/>
          <w:b w:val="0"/>
          <w:bCs w:val="0"/>
          <w:color w:val="FF0000"/>
        </w:rPr>
        <w:t>alargar as tendas</w:t>
      </w:r>
      <w:r>
        <w:rPr>
          <w:color w:val="FF0000"/>
        </w:rPr>
        <w:t xml:space="preserve">. E esse alargamento começou justamente pelo Rio Grande do Norte, terra onde nasci. </w:t>
      </w:r>
    </w:p>
    <w:p w14:paraId="58C1987F" w14:textId="77777777" w:rsidR="00E45AA5" w:rsidRDefault="00A71CB7">
      <w:pPr>
        <w:pStyle w:val="NormalWeb"/>
        <w:spacing w:before="0" w:after="140" w:line="276" w:lineRule="auto"/>
        <w:jc w:val="both"/>
      </w:pPr>
      <w:r>
        <w:rPr>
          <w:color w:val="FF0000"/>
        </w:rPr>
        <w:t xml:space="preserve">Foi ali que nossa visão se expandiu e conseguimos enxergar com clareza o desenho do ministério que Deus estava nos entregando: </w:t>
      </w:r>
      <w:r>
        <w:rPr>
          <w:rStyle w:val="Forte"/>
          <w:b w:val="0"/>
          <w:bCs w:val="0"/>
          <w:color w:val="FF0000"/>
        </w:rPr>
        <w:t>um ministério voltado para famílias,</w:t>
      </w:r>
      <w:r>
        <w:rPr>
          <w:rStyle w:val="Forte"/>
          <w:color w:val="FF0000"/>
        </w:rPr>
        <w:t xml:space="preserve"> </w:t>
      </w:r>
      <w:r>
        <w:rPr>
          <w:color w:val="FF0000"/>
        </w:rPr>
        <w:t>quando digo “nosso ministério”, é porque esse chamado não é apenas meu, minha esposa é parte essencial dessa missão. Deus estava nos entregando “</w:t>
      </w:r>
      <w:r>
        <w:rPr>
          <w:rStyle w:val="Forte"/>
          <w:b w:val="0"/>
          <w:bCs w:val="0"/>
          <w:color w:val="FF0000"/>
        </w:rPr>
        <w:t>Famílias no Altar”</w:t>
      </w:r>
      <w:r>
        <w:rPr>
          <w:color w:val="FF0000"/>
        </w:rPr>
        <w:t>. Lembro-me das vezes em que, no monte, eu orava pedindo ao Senhor uma família. Ele, em Sua fidelidade, não apenas me deu a minha, mas me capacitou para ajudar a restaurar e erguer muitas outras, para a glória d’Ele.</w:t>
      </w:r>
    </w:p>
    <w:p w14:paraId="58C19880" w14:textId="77777777" w:rsidR="00E45AA5" w:rsidRDefault="00A71CB7">
      <w:pPr>
        <w:pStyle w:val="NormalWeb"/>
        <w:spacing w:before="0" w:after="140" w:line="276" w:lineRule="auto"/>
        <w:jc w:val="both"/>
      </w:pPr>
      <w:r>
        <w:rPr>
          <w:color w:val="FF0000"/>
        </w:rPr>
        <w:t xml:space="preserve">Com esse propósito firme em nossos corações, ao voltarmos para Brasília, ainda em 2021, recebemos mais uma direção de Deus, mudar o nome da igreja. E assim nasceu oficialmente a </w:t>
      </w:r>
      <w:r>
        <w:rPr>
          <w:rStyle w:val="Forte"/>
          <w:b w:val="0"/>
          <w:bCs w:val="0"/>
          <w:color w:val="FF0000"/>
        </w:rPr>
        <w:t>Igreja Cristã Família no Altar</w:t>
      </w:r>
      <w:r>
        <w:rPr>
          <w:color w:val="FF0000"/>
        </w:rPr>
        <w:t>, não apenas um nome, mas uma missão clara da área da qual Deus queria nos usar.</w:t>
      </w:r>
    </w:p>
    <w:p w14:paraId="58C19881" w14:textId="77777777" w:rsidR="00E45AA5" w:rsidRDefault="00A71CB7">
      <w:pPr>
        <w:pStyle w:val="Textbody"/>
        <w:jc w:val="both"/>
        <w:rPr>
          <w:rFonts w:ascii="Times New Roman" w:hAnsi="Times New Roman" w:cs="Times New Roman"/>
          <w:color w:val="FF0000"/>
          <w:lang w:val="pt-BR"/>
        </w:rPr>
      </w:pPr>
      <w:r>
        <w:rPr>
          <w:rFonts w:ascii="Times New Roman" w:hAnsi="Times New Roman" w:cs="Times New Roman"/>
          <w:color w:val="FF0000"/>
          <w:lang w:val="pt-BR"/>
        </w:rPr>
        <w:t xml:space="preserve">Grande foi a colheita de almas na cidade de Lajes do Cabugi, Deus deu um grande crescimento e no mesmo ano foram abertas mais duas igrejas, no assentamento 3 de agosto, no munícipio de Lajes, foi doado um terreno e com ajuda da mão de obra dos irmãos e dos recursos financeiros arrecadados foi construído uma linda igreja, pastoreada pelos pastores </w:t>
      </w:r>
      <w:proofErr w:type="spellStart"/>
      <w:r>
        <w:rPr>
          <w:rFonts w:ascii="Times New Roman" w:hAnsi="Times New Roman" w:cs="Times New Roman"/>
          <w:color w:val="FF0000"/>
          <w:lang w:val="pt-BR"/>
        </w:rPr>
        <w:t>Allys</w:t>
      </w:r>
      <w:proofErr w:type="spellEnd"/>
      <w:r>
        <w:rPr>
          <w:rFonts w:ascii="Times New Roman" w:hAnsi="Times New Roman" w:cs="Times New Roman"/>
          <w:color w:val="FF0000"/>
          <w:lang w:val="pt-BR"/>
        </w:rPr>
        <w:t xml:space="preserve"> e Dayse. Em dezembro compramos um prédio na cidade de Fernando </w:t>
      </w:r>
      <w:proofErr w:type="spellStart"/>
      <w:r>
        <w:rPr>
          <w:rFonts w:ascii="Times New Roman" w:hAnsi="Times New Roman" w:cs="Times New Roman"/>
          <w:color w:val="FF0000"/>
          <w:lang w:val="pt-BR"/>
        </w:rPr>
        <w:t>Pedroza</w:t>
      </w:r>
      <w:proofErr w:type="spellEnd"/>
      <w:r>
        <w:rPr>
          <w:rFonts w:ascii="Times New Roman" w:hAnsi="Times New Roman" w:cs="Times New Roman"/>
          <w:color w:val="FF0000"/>
          <w:lang w:val="pt-BR"/>
        </w:rPr>
        <w:t xml:space="preserve">, Rio Grande do Norte, e enviamos um casal de obreiro, os pastores Tácio e Luiza e Deus tem abençoado o chamado desse casal e de sua família trazendo um avivamento </w:t>
      </w:r>
      <w:proofErr w:type="gramStart"/>
      <w:r>
        <w:rPr>
          <w:rFonts w:ascii="Times New Roman" w:hAnsi="Times New Roman" w:cs="Times New Roman"/>
          <w:color w:val="FF0000"/>
          <w:lang w:val="pt-BR"/>
        </w:rPr>
        <w:t>pra</w:t>
      </w:r>
      <w:proofErr w:type="gramEnd"/>
      <w:r>
        <w:rPr>
          <w:rFonts w:ascii="Times New Roman" w:hAnsi="Times New Roman" w:cs="Times New Roman"/>
          <w:color w:val="FF0000"/>
          <w:lang w:val="pt-BR"/>
        </w:rPr>
        <w:t xml:space="preserve"> esta cidade.</w:t>
      </w:r>
    </w:p>
    <w:p w14:paraId="58C19882" w14:textId="77777777" w:rsidR="00E45AA5" w:rsidRDefault="00A71CB7">
      <w:pPr>
        <w:pStyle w:val="Textbody"/>
        <w:jc w:val="both"/>
        <w:rPr>
          <w:rFonts w:ascii="Times New Roman" w:hAnsi="Times New Roman" w:cs="Times New Roman"/>
          <w:color w:val="FF0000"/>
          <w:lang w:val="pt-BR"/>
        </w:rPr>
      </w:pPr>
      <w:r>
        <w:rPr>
          <w:rFonts w:ascii="Times New Roman" w:hAnsi="Times New Roman" w:cs="Times New Roman"/>
          <w:color w:val="FF0000"/>
          <w:lang w:val="pt-BR"/>
        </w:rPr>
        <w:t xml:space="preserve">Deus usa as coisas loucas para confundir as sábias, no lugar da minha desonra, na cidade onde muitos me viram com uma pessoa desacreditada traçando um caminho de morte através dos vícios, hoje através da minha vida temos a </w:t>
      </w:r>
      <w:r>
        <w:rPr>
          <w:rFonts w:ascii="Times New Roman" w:hAnsi="Times New Roman" w:cs="Times New Roman"/>
          <w:color w:val="FF0000"/>
          <w:lang w:val="pt-BR"/>
        </w:rPr>
        <w:t>oportunidade de levantar a bandeira do evangelho na minha cidade natal, e de outras cidades, Deus tem me honrado pra glória de Dele e a Igreja Cristã Família no Altar está em pujante crescimento sólido na palavra e na graça de Deus, nesse tempo já conseguimos comprar um terreno para construir a sede regional do Nordeste, em 2023 semeamos o nosso carro e demos de entrada para compra de um terreno na cidade.</w:t>
      </w:r>
    </w:p>
    <w:p w14:paraId="58C19883" w14:textId="77777777" w:rsidR="00E45AA5" w:rsidRDefault="00A71CB7">
      <w:pPr>
        <w:pStyle w:val="NormalWeb"/>
        <w:spacing w:before="0" w:after="140" w:line="276" w:lineRule="auto"/>
        <w:jc w:val="both"/>
      </w:pPr>
      <w:r>
        <w:rPr>
          <w:color w:val="FF0000"/>
        </w:rPr>
        <w:lastRenderedPageBreak/>
        <w:t xml:space="preserve">O início de 2024 foi marcado por um mover sobrenatural de Deus em nosso ministério. Em poucos meses, </w:t>
      </w:r>
      <w:r>
        <w:rPr>
          <w:rStyle w:val="Forte"/>
          <w:b w:val="0"/>
          <w:bCs w:val="0"/>
          <w:color w:val="FF0000"/>
        </w:rPr>
        <w:t>três novas igrejas nasceram no Rio Grande do Norte</w:t>
      </w:r>
      <w:r>
        <w:rPr>
          <w:color w:val="FF0000"/>
        </w:rPr>
        <w:t xml:space="preserve">, fruto de oração, obediência e da graça divina que nos impulsiona a ir além. Chegávamos à capital, </w:t>
      </w:r>
      <w:r>
        <w:rPr>
          <w:rStyle w:val="Forte"/>
          <w:b w:val="0"/>
          <w:bCs w:val="0"/>
          <w:color w:val="FF0000"/>
        </w:rPr>
        <w:t>Natal</w:t>
      </w:r>
      <w:r>
        <w:rPr>
          <w:color w:val="FF0000"/>
        </w:rPr>
        <w:t xml:space="preserve">, sob a liderança dedicada dos pastores Jeferson e </w:t>
      </w:r>
      <w:proofErr w:type="spellStart"/>
      <w:r>
        <w:rPr>
          <w:color w:val="FF0000"/>
        </w:rPr>
        <w:t>Kainara</w:t>
      </w:r>
      <w:proofErr w:type="spellEnd"/>
      <w:r>
        <w:rPr>
          <w:color w:val="FF0000"/>
        </w:rPr>
        <w:t>, que abraçaram o desafio de plantar a bandeira do Reino em uma cidade estratégica e cheia de oportunidades para a expansão do Evangelho.</w:t>
      </w:r>
    </w:p>
    <w:p w14:paraId="58C19884" w14:textId="77777777" w:rsidR="00E45AA5" w:rsidRDefault="00A71CB7">
      <w:pPr>
        <w:pStyle w:val="NormalWeb"/>
        <w:spacing w:before="0" w:after="140" w:line="276" w:lineRule="auto"/>
        <w:jc w:val="both"/>
      </w:pPr>
      <w:r>
        <w:rPr>
          <w:color w:val="FF0000"/>
        </w:rPr>
        <w:t xml:space="preserve">Ao mesmo tempo, em </w:t>
      </w:r>
      <w:r>
        <w:rPr>
          <w:rStyle w:val="Forte"/>
          <w:b w:val="0"/>
          <w:bCs w:val="0"/>
          <w:color w:val="FF0000"/>
        </w:rPr>
        <w:t>Macaíba</w:t>
      </w:r>
      <w:r>
        <w:rPr>
          <w:color w:val="FF0000"/>
        </w:rPr>
        <w:t xml:space="preserve">, os pastores Rômulo e Elaine passaram a ser Família no Altar com o seu rebanho que cresce em um ambiente marcado pela acolhida e pelo amor. E em </w:t>
      </w:r>
      <w:r>
        <w:rPr>
          <w:rStyle w:val="Forte"/>
          <w:b w:val="0"/>
          <w:bCs w:val="0"/>
          <w:color w:val="FF0000"/>
        </w:rPr>
        <w:t>Barcelona</w:t>
      </w:r>
      <w:r>
        <w:rPr>
          <w:color w:val="FF0000"/>
        </w:rPr>
        <w:t xml:space="preserve">, os pastores Expedito e </w:t>
      </w:r>
      <w:proofErr w:type="spellStart"/>
      <w:r>
        <w:rPr>
          <w:color w:val="FF0000"/>
        </w:rPr>
        <w:t>Genecy</w:t>
      </w:r>
      <w:proofErr w:type="spellEnd"/>
      <w:r>
        <w:rPr>
          <w:color w:val="FF0000"/>
        </w:rPr>
        <w:t xml:space="preserve"> assumiram com coragem e fé a missão de construir, com alicerces firmes, um lugar de adoração e ensino sólido da Palavra.</w:t>
      </w:r>
    </w:p>
    <w:p w14:paraId="58C19885" w14:textId="77777777" w:rsidR="00E45AA5" w:rsidRDefault="00A71CB7">
      <w:pPr>
        <w:pStyle w:val="NormalWeb"/>
        <w:spacing w:before="0" w:after="140" w:line="276" w:lineRule="auto"/>
        <w:jc w:val="both"/>
      </w:pPr>
      <w:r>
        <w:rPr>
          <w:color w:val="FF0000"/>
        </w:rPr>
        <w:t xml:space="preserve">Mas o Senhor ainda tinha mais, já em 2025 de maneira inesperada, uma nova porta se </w:t>
      </w:r>
      <w:r>
        <w:rPr>
          <w:color w:val="FF0000"/>
        </w:rPr>
        <w:t xml:space="preserve">abriu: a </w:t>
      </w:r>
      <w:r>
        <w:rPr>
          <w:rStyle w:val="Forte"/>
          <w:b w:val="0"/>
          <w:bCs w:val="0"/>
          <w:color w:val="FF0000"/>
        </w:rPr>
        <w:t>igreja em São Tomé/RN</w:t>
      </w:r>
      <w:r>
        <w:rPr>
          <w:b/>
          <w:bCs/>
          <w:color w:val="FF0000"/>
        </w:rPr>
        <w:t xml:space="preserve"> </w:t>
      </w:r>
      <w:r>
        <w:rPr>
          <w:color w:val="FF0000"/>
        </w:rPr>
        <w:t xml:space="preserve">nasceu sob a liderança do casal de obreiros José Neto e </w:t>
      </w:r>
      <w:proofErr w:type="spellStart"/>
      <w:r>
        <w:rPr>
          <w:color w:val="FF0000"/>
        </w:rPr>
        <w:t>Adrya</w:t>
      </w:r>
      <w:proofErr w:type="spellEnd"/>
      <w:r>
        <w:rPr>
          <w:color w:val="FF0000"/>
        </w:rPr>
        <w:t>, não estava nos nossos planos, mas estava no coração de Deus. E, desde o primeiro culto, o nome do Senhor tem sido glorificado nessa cidade, confirmando que onde Ele envia, Ele também provê. Assim seguimos, testemunhando que este ministério é d’Ele, e as igrejas são altares erguidos para que Jesus Cristo seja conhecido e adorado.</w:t>
      </w:r>
    </w:p>
    <w:p w14:paraId="58C19886"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No pastorado vivi muitas experiências de milagres de vidas sendo transformadas, casamento restaurados, reconciliação de famílias e vidas entregues ao Senhor Jesus, a maior recompensa de um pastor é essa ver a transformação de pessoas que chegaram destruídas na igreja e conseguiram se erguer e estão no caminho do Senhor Jesus, a minha vida hoje tem se dedicado a isso e louvo a Deus por Ele ter me escolhido e a minha família, me alegro em ver os meus filhos crescendo e trabalhando na obra do Senhor com alegri</w:t>
      </w:r>
      <w:r>
        <w:rPr>
          <w:rFonts w:ascii="Times New Roman" w:hAnsi="Times New Roman"/>
          <w:color w:val="FF0000"/>
          <w:lang w:val="pt-BR"/>
        </w:rPr>
        <w:t>a.</w:t>
      </w:r>
    </w:p>
    <w:p w14:paraId="58C19887"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Nossa caminhada ministerial tem sido marcada por alianças geradas no coração de Deus. Uma delas é com a Igreja Liberdade Cristã, liderada pelos amados apóstolos Wilker e Lia Dantas, sempre as minhas bênçãos estão atreladas a vida desse casal, temos uma parceria do Encontro Face a Face realizado pela igreja deles, onde enviamos nossos membros para participarem desse Encontro é um momento em que o céu toca a terra e vidas são profundamente libertas e transformadas.</w:t>
      </w:r>
    </w:p>
    <w:p w14:paraId="58C19888" w14:textId="77777777" w:rsidR="00E45AA5" w:rsidRDefault="00A71CB7">
      <w:pPr>
        <w:pStyle w:val="Textbody"/>
        <w:jc w:val="both"/>
        <w:rPr>
          <w:rFonts w:hint="eastAsia"/>
          <w:color w:val="FF0000"/>
          <w:lang w:val="pt-BR"/>
        </w:rPr>
      </w:pPr>
      <w:r>
        <w:rPr>
          <w:color w:val="FF0000"/>
          <w:lang w:val="pt-BR"/>
        </w:rPr>
        <w:t xml:space="preserve">No dia 27 de setembro de 2023, vivemos um momento que ficará eternamente gravado em nossa história, recebemos das mãos desses amados irmãos, a unção apostólica sobre a minha vida e sobre a vida da minha esposa. Foi um marco profético, selado pela presença de Deus, que fortaleceu nossa missão e reafirmou nossa aliança de servir e impactar esta geração para Jesus Cristo. </w:t>
      </w:r>
    </w:p>
    <w:p w14:paraId="58C19889"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Ao encerrar este capítulo, não posso </w:t>
      </w:r>
      <w:proofErr w:type="gramStart"/>
      <w:r>
        <w:rPr>
          <w:rFonts w:ascii="Times New Roman" w:hAnsi="Times New Roman"/>
          <w:color w:val="FF0000"/>
          <w:lang w:val="pt-BR"/>
        </w:rPr>
        <w:t>deixa</w:t>
      </w:r>
      <w:proofErr w:type="gramEnd"/>
      <w:r>
        <w:rPr>
          <w:rFonts w:ascii="Times New Roman" w:hAnsi="Times New Roman"/>
          <w:color w:val="FF0000"/>
          <w:lang w:val="pt-BR"/>
        </w:rPr>
        <w:t xml:space="preserve"> de expressar minha profunda gratidão a Deus, que, em Sua infinita graça, me escolheu para o sublime chamado pastoral, sou imensamente grato pelas ovelhas preciosas deste rebanho, que não me pertencem, mas ao Senhor. Como está escrito em Jeremias 3:15 “Dar-vos-ei pastores segundo o meu coração, que vos apascentem com ciência e com inteligência.” Também agradeço </w:t>
      </w:r>
      <w:proofErr w:type="gramStart"/>
      <w:r>
        <w:rPr>
          <w:rFonts w:ascii="Times New Roman" w:hAnsi="Times New Roman"/>
          <w:color w:val="FF0000"/>
          <w:lang w:val="pt-BR"/>
        </w:rPr>
        <w:t>pelo</w:t>
      </w:r>
      <w:proofErr w:type="gramEnd"/>
      <w:r>
        <w:rPr>
          <w:rFonts w:ascii="Times New Roman" w:hAnsi="Times New Roman"/>
          <w:color w:val="FF0000"/>
          <w:lang w:val="pt-BR"/>
        </w:rPr>
        <w:t xml:space="preserve"> dom da sanfona, instrumento que se tornou mais uma voz para o louvor e a adoração. Dois ministérios distintos, mas unidos por um mesmo pro</w:t>
      </w:r>
      <w:r>
        <w:rPr>
          <w:rFonts w:ascii="Times New Roman" w:hAnsi="Times New Roman"/>
          <w:color w:val="FF0000"/>
          <w:lang w:val="pt-BR"/>
        </w:rPr>
        <w:t>pósito, glorificar o nome de Jesus Cristo e alcançar vidas para o Reino de Deus. Tudo o que faço é para Ele, por Ele e para Sua glória.</w:t>
      </w:r>
    </w:p>
    <w:p w14:paraId="58C1988A" w14:textId="77777777" w:rsidR="00E45AA5" w:rsidRDefault="00E45AA5">
      <w:pPr>
        <w:pStyle w:val="Textbody"/>
        <w:jc w:val="both"/>
        <w:rPr>
          <w:rFonts w:ascii="Times New Roman" w:hAnsi="Times New Roman"/>
          <w:color w:val="FF0000"/>
          <w:lang w:val="pt-BR"/>
        </w:rPr>
      </w:pPr>
    </w:p>
    <w:p w14:paraId="58C1988B" w14:textId="77777777" w:rsidR="00E45AA5" w:rsidRDefault="00A71CB7">
      <w:pPr>
        <w:pStyle w:val="Ttulo1"/>
        <w:pageBreakBefore/>
        <w:jc w:val="both"/>
        <w:rPr>
          <w:rFonts w:ascii="Times New Roman" w:hAnsi="Times New Roman"/>
          <w:lang w:val="pt-BR"/>
        </w:rPr>
      </w:pPr>
      <w:r>
        <w:rPr>
          <w:rFonts w:ascii="Times New Roman" w:hAnsi="Times New Roman"/>
          <w:lang w:val="pt-BR"/>
        </w:rPr>
        <w:lastRenderedPageBreak/>
        <w:t>Capítulo 10: Quebrando Maldições – O Resgate de Alice</w:t>
      </w:r>
    </w:p>
    <w:p w14:paraId="58C1988C" w14:textId="77777777" w:rsidR="00E45AA5" w:rsidRDefault="00A71CB7">
      <w:pPr>
        <w:pStyle w:val="Textbody"/>
        <w:jc w:val="both"/>
        <w:rPr>
          <w:rFonts w:hint="eastAsia"/>
        </w:rPr>
      </w:pPr>
      <w:r>
        <w:rPr>
          <w:rFonts w:ascii="Times New Roman" w:hAnsi="Times New Roman"/>
          <w:lang w:val="pt-BR"/>
        </w:rPr>
        <w:t xml:space="preserve">A jornada ministerial me ensinou que, para cada ferida do passado, há uma promessa de redenção. E essa verdade se manifestou de forma muito especial quando Deus me deu a oportunidade de quebrar uma maldição que eu carregava há anos – a de não ter tido a presença de um pai. Eu sabia que, para que a obra do Senhor se cumprisse em minha vida, seria necessário transformar não apenas a minha própria existência, mas também a daqueles que me eram próximos. Foi aí que surgiu a decisão de trazer Alice, </w:t>
      </w:r>
      <w:r>
        <w:rPr>
          <w:rFonts w:ascii="Times New Roman" w:hAnsi="Times New Roman"/>
          <w:color w:val="FF0000"/>
          <w:lang w:val="pt-BR"/>
        </w:rPr>
        <w:t>minha filha, uma jovem de 16 anos que morava com a mãe no interior do RN.</w:t>
      </w:r>
    </w:p>
    <w:p w14:paraId="58C1988D" w14:textId="77777777" w:rsidR="00E45AA5" w:rsidRDefault="00A71CB7">
      <w:pPr>
        <w:pStyle w:val="Textbody"/>
        <w:jc w:val="both"/>
        <w:rPr>
          <w:rFonts w:ascii="Times New Roman" w:hAnsi="Times New Roman" w:cs="Times New Roman"/>
          <w:color w:val="FF0000"/>
          <w:lang w:val="pt-BR"/>
        </w:rPr>
      </w:pPr>
      <w:r>
        <w:rPr>
          <w:rFonts w:ascii="Times New Roman" w:hAnsi="Times New Roman" w:cs="Times New Roman"/>
          <w:color w:val="FF0000"/>
          <w:lang w:val="pt-BR"/>
        </w:rPr>
        <w:t>Quando nossa igreja ainda estava apenas começando seu trabalho na Asa Sul, percebi uma oportunidade de trazer a minha filha Alice para morar comigo, durante uma viagem de férias a Lajes, enquanto visitava minha família, senti fortemente no coração o desejo de fazer a ela um convite especial.</w:t>
      </w:r>
    </w:p>
    <w:p w14:paraId="58C1988E" w14:textId="77777777" w:rsidR="00E45AA5" w:rsidRDefault="00A71CB7">
      <w:pPr>
        <w:pStyle w:val="Textbody"/>
        <w:jc w:val="both"/>
        <w:rPr>
          <w:rFonts w:hint="eastAsia"/>
        </w:rPr>
      </w:pPr>
      <w:r>
        <w:rPr>
          <w:rFonts w:ascii="Times New Roman" w:hAnsi="Times New Roman" w:cs="Times New Roman"/>
          <w:color w:val="FF0000"/>
          <w:lang w:val="pt-BR"/>
        </w:rPr>
        <w:t>Ela estava passando por momentos difíceis, havia sido reprovada no primeiro ano do ensino médio e</w:t>
      </w:r>
      <w:r>
        <w:rPr>
          <w:rFonts w:ascii="Times New Roman" w:hAnsi="Times New Roman"/>
          <w:lang w:val="pt-BR"/>
        </w:rPr>
        <w:t xml:space="preserve"> estava lutando contra uma depressão. Mas, ao mesmo tempo, em meu íntimo, sentíamos que aquele era mais do que um simples convite, era um chamado de Deus em nossas vidas, uma chance de quebrar a maldição que sempre assombrou a nossa história familiar, de transformar o ciclo de abandono em um legado de amor e de recuperação.</w:t>
      </w:r>
    </w:p>
    <w:p w14:paraId="58C1988F" w14:textId="77777777" w:rsidR="00E45AA5" w:rsidRDefault="00A71CB7">
      <w:pPr>
        <w:pStyle w:val="Textbody"/>
        <w:jc w:val="both"/>
        <w:rPr>
          <w:rFonts w:hint="eastAsia"/>
        </w:rPr>
      </w:pPr>
      <w:r>
        <w:rPr>
          <w:rFonts w:ascii="Times New Roman" w:hAnsi="Times New Roman"/>
          <w:lang w:val="pt-BR"/>
        </w:rPr>
        <w:t xml:space="preserve">Eu não podia deixar que ela repetisse a mesma trajetória que tanto me feriu no passado. Assim, em meio a intensas orações e discussões com </w:t>
      </w:r>
      <w:r>
        <w:rPr>
          <w:rFonts w:ascii="Times New Roman" w:hAnsi="Times New Roman"/>
          <w:color w:val="FF0000"/>
          <w:lang w:val="pt-BR"/>
        </w:rPr>
        <w:t>a minha esposa</w:t>
      </w:r>
      <w:r>
        <w:rPr>
          <w:rFonts w:ascii="Times New Roman" w:hAnsi="Times New Roman"/>
          <w:lang w:val="pt-BR"/>
        </w:rPr>
        <w:t xml:space="preserve">, decidimos que seria um ato de fé e de resgate levar Alice para morar conosco. </w:t>
      </w:r>
      <w:r>
        <w:rPr>
          <w:rFonts w:ascii="Times New Roman" w:hAnsi="Times New Roman" w:cs="Times New Roman"/>
          <w:color w:val="FF0000"/>
          <w:lang w:val="pt-BR"/>
        </w:rPr>
        <w:t>Eu sabia que, mais do que uma mudança de cidade, ela precisava de um novo recomeço, de novas oportunidades e de estar perto do pai.</w:t>
      </w:r>
    </w:p>
    <w:p w14:paraId="58C19890" w14:textId="77777777" w:rsidR="00E45AA5" w:rsidRDefault="00A71CB7">
      <w:pPr>
        <w:pStyle w:val="Textbody"/>
        <w:jc w:val="both"/>
        <w:rPr>
          <w:rFonts w:ascii="Times New Roman" w:hAnsi="Times New Roman"/>
          <w:lang w:val="pt-BR"/>
        </w:rPr>
      </w:pPr>
      <w:r>
        <w:rPr>
          <w:rFonts w:ascii="Times New Roman" w:hAnsi="Times New Roman"/>
          <w:lang w:val="pt-BR"/>
        </w:rPr>
        <w:t>A decisão não foi tomada de forma leviana. Sabíamos que trazer uma jovem de 16 anos para uma realidade completamente diferente implicava riscos e desafios enormes. Desde o primeiro dia, vi em seus olhos a sombra de um passado difícil, mas também a possibilidade de um recomeço. Eu e a pastora Dani, com o apoio incondicional de nossa família e da congregação, estabelecemos um ambiente de acolhimento e disciplina, onde ela pudesse se sentir amada e orientada espiritualmente. Fomos claros quanto à importância d</w:t>
      </w:r>
      <w:r>
        <w:rPr>
          <w:rFonts w:ascii="Times New Roman" w:hAnsi="Times New Roman"/>
          <w:lang w:val="pt-BR"/>
        </w:rPr>
        <w:t>e investir na vida dela, não apenas no aspecto acadêmico, mas sobretudo no espiritual.</w:t>
      </w:r>
    </w:p>
    <w:p w14:paraId="58C19891" w14:textId="77777777" w:rsidR="00E45AA5" w:rsidRDefault="00A71CB7">
      <w:pPr>
        <w:pStyle w:val="Textbody"/>
        <w:jc w:val="both"/>
        <w:rPr>
          <w:rFonts w:hint="eastAsia"/>
        </w:rPr>
      </w:pPr>
      <w:r>
        <w:rPr>
          <w:rFonts w:ascii="Times New Roman" w:hAnsi="Times New Roman"/>
          <w:lang w:val="pt-BR"/>
        </w:rPr>
        <w:t xml:space="preserve">Dediquei-me a orientá-la, incentivando-a a focar na vida espiritual e nos estudos. Era fundamental que ela entenda que a verdadeira </w:t>
      </w:r>
      <w:r>
        <w:rPr>
          <w:rFonts w:ascii="Times New Roman" w:hAnsi="Times New Roman"/>
          <w:color w:val="FF0000"/>
          <w:lang w:val="pt-BR"/>
        </w:rPr>
        <w:t>mudança</w:t>
      </w:r>
      <w:r>
        <w:rPr>
          <w:rFonts w:ascii="Times New Roman" w:hAnsi="Times New Roman"/>
          <w:lang w:val="pt-BR"/>
        </w:rPr>
        <w:t xml:space="preserve"> não se dá apenas através do aprendizado formal, mas, sobretudo, por meio do encontro com o amor transformador de Jesus Cristo. Aos poucos, Alice começou a se envolver com as atividades da igreja. Participava dos cultos e do grupo de jovens, onde aprendeu a orar, a jejuar e a reconhecer a voz do Senhor. E foi nesse processo que testemunhei um milagre: a jovem que chegara carregada de dúvidas e de um futuro incerto começou a florescer e sua fé crescer, e com ela, sua autoconfiança e seu desempenho aca</w:t>
      </w:r>
      <w:r>
        <w:rPr>
          <w:rFonts w:ascii="Times New Roman" w:hAnsi="Times New Roman"/>
          <w:lang w:val="pt-BR"/>
        </w:rPr>
        <w:t>dêmico.</w:t>
      </w:r>
    </w:p>
    <w:p w14:paraId="58C19892" w14:textId="77777777" w:rsidR="00E45AA5" w:rsidRDefault="00A71CB7">
      <w:pPr>
        <w:pStyle w:val="Textbody"/>
        <w:jc w:val="both"/>
        <w:rPr>
          <w:rFonts w:hint="eastAsia"/>
        </w:rPr>
      </w:pPr>
      <w:r>
        <w:rPr>
          <w:rFonts w:ascii="Times New Roman" w:hAnsi="Times New Roman"/>
          <w:lang w:val="pt-BR"/>
        </w:rPr>
        <w:t xml:space="preserve">O resgate de Alice foi, para mim, um ato de quebrar uma maldição. </w:t>
      </w:r>
      <w:r>
        <w:rPr>
          <w:rFonts w:ascii="Times New Roman" w:hAnsi="Times New Roman"/>
          <w:color w:val="FF0000"/>
          <w:lang w:val="pt-BR"/>
        </w:rPr>
        <w:t xml:space="preserve">Eu carreguei a dor de ter sido abandonado pelo pai, até ter sido curado pelo meu Pai celestial </w:t>
      </w:r>
      <w:r>
        <w:rPr>
          <w:rFonts w:ascii="Times New Roman" w:hAnsi="Times New Roman"/>
          <w:lang w:val="pt-BR"/>
        </w:rPr>
        <w:t xml:space="preserve">e sabia que, se não tomasse uma </w:t>
      </w:r>
      <w:r>
        <w:rPr>
          <w:rFonts w:ascii="Times New Roman" w:hAnsi="Times New Roman"/>
          <w:lang w:val="pt-BR"/>
        </w:rPr>
        <w:t xml:space="preserve">atitude para mudar esse ciclo, minha filha também iria viver sem a presença paterna. </w:t>
      </w:r>
      <w:r>
        <w:rPr>
          <w:rFonts w:ascii="Times New Roman" w:hAnsi="Times New Roman"/>
          <w:color w:val="FF0000"/>
          <w:lang w:val="pt-BR"/>
        </w:rPr>
        <w:t xml:space="preserve">Os meus ensinamentos carregados de encorajamento </w:t>
      </w:r>
      <w:r>
        <w:rPr>
          <w:rFonts w:ascii="Times New Roman" w:hAnsi="Times New Roman"/>
          <w:lang w:val="pt-BR"/>
        </w:rPr>
        <w:t xml:space="preserve">que eu lhe dava, era também uma tentativa de resgatar minha própria </w:t>
      </w:r>
      <w:r>
        <w:rPr>
          <w:rFonts w:ascii="Times New Roman" w:hAnsi="Times New Roman"/>
          <w:lang w:val="pt-BR"/>
        </w:rPr>
        <w:lastRenderedPageBreak/>
        <w:t>história e de mostrar que, mesmo vindo do fundo do poço, é possível emergir para uma nova realidade. Aos poucos, a jovem foi se tornando uma líder entre os jovens da igreja, alguém que, com sua experiência e sensibilidade, passou a inspirar outros a buscarem transformação pelo evangelho.</w:t>
      </w:r>
    </w:p>
    <w:p w14:paraId="58C19893" w14:textId="77777777" w:rsidR="00E45AA5" w:rsidRDefault="00A71CB7">
      <w:pPr>
        <w:pStyle w:val="Textbody"/>
        <w:jc w:val="both"/>
        <w:rPr>
          <w:rFonts w:hint="eastAsia"/>
        </w:rPr>
      </w:pPr>
      <w:r>
        <w:rPr>
          <w:rFonts w:ascii="Times New Roman" w:hAnsi="Times New Roman"/>
          <w:lang w:val="pt-BR"/>
        </w:rPr>
        <w:t xml:space="preserve">A transformação dela serviu de testemunho para muitos, ela </w:t>
      </w:r>
      <w:r>
        <w:rPr>
          <w:rFonts w:ascii="Times New Roman" w:hAnsi="Times New Roman"/>
          <w:color w:val="FF0000"/>
          <w:lang w:val="pt-BR"/>
        </w:rPr>
        <w:t>que poderia ter traçado caminhos totalmente longes da presença de Deus no Nordeste</w:t>
      </w:r>
      <w:r>
        <w:rPr>
          <w:rFonts w:ascii="Times New Roman" w:hAnsi="Times New Roman"/>
          <w:lang w:val="pt-BR"/>
        </w:rPr>
        <w:t>, encontrou em nosso lar o suporte e o amor que tanto necessitava. Sua conversão e seu crescimento espiritual foram vistos como um dos maiores troféus do nosso ministério pessoal, uma vitória que confirmava a fidelidade de Deus.</w:t>
      </w:r>
    </w:p>
    <w:p w14:paraId="58C19894" w14:textId="77777777" w:rsidR="00E45AA5" w:rsidRDefault="00A71CB7">
      <w:pPr>
        <w:pStyle w:val="Textbody"/>
        <w:jc w:val="both"/>
        <w:rPr>
          <w:rFonts w:hint="eastAsia"/>
        </w:rPr>
      </w:pPr>
      <w:r>
        <w:rPr>
          <w:rFonts w:ascii="Times New Roman" w:hAnsi="Times New Roman"/>
          <w:lang w:val="pt-BR"/>
        </w:rPr>
        <w:t>Com o passar do tempo, a mudança foi evidente. Alice não só se adaptou à nova realidade, mas prosperou. Concluiu o ensino médio, motivada pelo exemplo de fé que presenciava diariamente em casa, decidiu ingressar na faculdade de psicologia, uma escolha que parecia alinhar sua sensibilidade e seu desejo de ajudar os outros. Hoje, ela é uma jovem independente</w:t>
      </w:r>
      <w:r>
        <w:rPr>
          <w:rFonts w:ascii="Times New Roman" w:hAnsi="Times New Roman"/>
          <w:color w:val="FF0000"/>
          <w:lang w:val="pt-BR"/>
        </w:rPr>
        <w:t xml:space="preserve">, possui seu emprego, tem planos de casamento, já está namorando com o intuito de </w:t>
      </w:r>
      <w:proofErr w:type="gramStart"/>
      <w:r>
        <w:rPr>
          <w:rFonts w:ascii="Times New Roman" w:hAnsi="Times New Roman"/>
          <w:color w:val="FF0000"/>
          <w:lang w:val="pt-BR"/>
        </w:rPr>
        <w:t>casar</w:t>
      </w:r>
      <w:proofErr w:type="gramEnd"/>
      <w:r>
        <w:rPr>
          <w:rFonts w:ascii="Times New Roman" w:hAnsi="Times New Roman"/>
          <w:color w:val="FF0000"/>
          <w:lang w:val="pt-BR"/>
        </w:rPr>
        <w:t xml:space="preserve"> e tem a nossa benção e hoje atua como líder de jovens </w:t>
      </w:r>
      <w:r>
        <w:rPr>
          <w:rFonts w:ascii="Times New Roman" w:hAnsi="Times New Roman"/>
          <w:lang w:val="pt-BR"/>
        </w:rPr>
        <w:t>da igreja, demonstrando que o resgate que fizemos não foi apenas temporário, mas transformador e duradouro.</w:t>
      </w:r>
    </w:p>
    <w:p w14:paraId="58C19895" w14:textId="77777777" w:rsidR="00E45AA5" w:rsidRDefault="00A71CB7">
      <w:pPr>
        <w:pStyle w:val="Textbody"/>
        <w:jc w:val="both"/>
        <w:rPr>
          <w:rFonts w:ascii="Times New Roman" w:hAnsi="Times New Roman"/>
          <w:lang w:val="pt-BR"/>
        </w:rPr>
      </w:pPr>
      <w:r>
        <w:rPr>
          <w:rFonts w:ascii="Times New Roman" w:hAnsi="Times New Roman"/>
          <w:lang w:val="pt-BR"/>
        </w:rPr>
        <w:t>Essa decisão, de levar Alice para morar conosco, foi uma escolha consciente de quebrar a maldição que o abandono paterno havia deixado em minha vida. Eu sabia, com toda a convicção, que se não fizesse algo para mudar esse ciclo, minha filha correria o risco de repetir o mesmo padrão que tanto me feriu. E, ao ver o brilho de transformação em seus olhos, pude afirmar com fé que Deus, em Sua infinita misericórdia, havia usado essa situação para reescrever uma história de dor e abandono em uma narrativa de amor</w:t>
      </w:r>
      <w:r>
        <w:rPr>
          <w:rFonts w:ascii="Times New Roman" w:hAnsi="Times New Roman"/>
          <w:lang w:val="pt-BR"/>
        </w:rPr>
        <w:t xml:space="preserve"> e redenção.</w:t>
      </w:r>
    </w:p>
    <w:p w14:paraId="58C19896" w14:textId="77777777" w:rsidR="00E45AA5" w:rsidRDefault="00A71CB7">
      <w:pPr>
        <w:pStyle w:val="Textbody"/>
        <w:jc w:val="both"/>
        <w:rPr>
          <w:rFonts w:hint="eastAsia"/>
        </w:rPr>
      </w:pPr>
      <w:r>
        <w:rPr>
          <w:rFonts w:ascii="Times New Roman" w:hAnsi="Times New Roman"/>
          <w:lang w:val="pt-BR"/>
        </w:rPr>
        <w:t xml:space="preserve">A história de Alice se tornou, assim, um dos pilares do meu ministério pessoal. Ela não era apenas minha filha, era um símbolo vivo de que as promessas de Deus são verdadeiras e que, mesmo das circunstâncias mais adversas, Ele pode resgatar e restaurar vidas. Seu resgate impactou não somente a mim e a minha família, mas também a todos que presenciaram essa transformação. </w:t>
      </w:r>
      <w:r>
        <w:rPr>
          <w:rFonts w:ascii="Times New Roman" w:hAnsi="Times New Roman"/>
          <w:color w:val="FF0000"/>
          <w:lang w:val="pt-BR"/>
        </w:rPr>
        <w:t xml:space="preserve">Ao ouvir </w:t>
      </w:r>
      <w:r>
        <w:rPr>
          <w:rFonts w:ascii="Times New Roman" w:hAnsi="Times New Roman"/>
          <w:lang w:val="pt-BR"/>
        </w:rPr>
        <w:t>os testemunhos sobre a mudança que ela representava, os irmãos se fortaleciam e encontravam a esperança de que, independentemente do passado, o futuro pode ser reescrito pela graça de Deus.</w:t>
      </w:r>
    </w:p>
    <w:p w14:paraId="58C19897" w14:textId="77777777" w:rsidR="00E45AA5" w:rsidRDefault="00A71CB7">
      <w:pPr>
        <w:pStyle w:val="Textbody"/>
        <w:jc w:val="both"/>
        <w:rPr>
          <w:rFonts w:ascii="Times New Roman" w:hAnsi="Times New Roman"/>
          <w:lang w:val="pt-BR"/>
        </w:rPr>
      </w:pPr>
      <w:r>
        <w:rPr>
          <w:rFonts w:ascii="Times New Roman" w:hAnsi="Times New Roman"/>
          <w:lang w:val="pt-BR"/>
        </w:rPr>
        <w:t>Hoje, ao olhar para a trajetória de Alice, sinto uma gratidão imensa. Ela é a prova de que as promessas de Deus são fiéis e que, mesmo no fundo do poço, há sempre a possibilidade de um recomeço. O resgate dela não apenas salvou uma vida, mas também quebrou um ciclo de abandono que, por gerações, havia marcado minha família. Foi um ato de fé que, desde então, ecoa como um poderoso testemunho no ministério Família no Altar.</w:t>
      </w:r>
    </w:p>
    <w:p w14:paraId="58C19898" w14:textId="77777777" w:rsidR="00E45AA5" w:rsidRDefault="00A71CB7">
      <w:pPr>
        <w:pStyle w:val="Textbody"/>
        <w:jc w:val="both"/>
        <w:rPr>
          <w:rFonts w:hint="eastAsia"/>
        </w:rPr>
      </w:pPr>
      <w:r>
        <w:rPr>
          <w:rFonts w:ascii="Times New Roman" w:hAnsi="Times New Roman"/>
          <w:lang w:val="pt-BR"/>
        </w:rPr>
        <w:t xml:space="preserve">Que a história de Alice sirva de exemplo para todos aqueles que lutam contra os fantasmas do passado. </w:t>
      </w:r>
      <w:r>
        <w:rPr>
          <w:rFonts w:ascii="Times New Roman" w:hAnsi="Times New Roman"/>
          <w:color w:val="FF0000"/>
          <w:lang w:val="pt-BR"/>
        </w:rPr>
        <w:t>Se você jovem se sente perdido</w:t>
      </w:r>
      <w:r>
        <w:rPr>
          <w:rFonts w:ascii="Times New Roman" w:hAnsi="Times New Roman"/>
          <w:lang w:val="pt-BR"/>
        </w:rPr>
        <w:t xml:space="preserve">, em meio às lágrimas e à dor, </w:t>
      </w:r>
      <w:r>
        <w:rPr>
          <w:rFonts w:ascii="Times New Roman" w:hAnsi="Times New Roman"/>
          <w:color w:val="FF0000"/>
          <w:lang w:val="pt-BR"/>
        </w:rPr>
        <w:t xml:space="preserve">há uma </w:t>
      </w:r>
      <w:r>
        <w:rPr>
          <w:rFonts w:ascii="Times New Roman" w:hAnsi="Times New Roman"/>
          <w:lang w:val="pt-BR"/>
        </w:rPr>
        <w:t xml:space="preserve">certeza de que Deus pode transformar o desespero em vitória. </w:t>
      </w:r>
      <w:r>
        <w:rPr>
          <w:rFonts w:ascii="Times New Roman" w:hAnsi="Times New Roman"/>
          <w:color w:val="FF0000"/>
          <w:lang w:val="pt-BR"/>
        </w:rPr>
        <w:t xml:space="preserve">Pois, quando </w:t>
      </w:r>
      <w:proofErr w:type="spellStart"/>
      <w:r>
        <w:rPr>
          <w:rFonts w:ascii="Times New Roman" w:hAnsi="Times New Roman"/>
          <w:color w:val="FF0000"/>
          <w:lang w:val="pt-BR"/>
        </w:rPr>
        <w:t>nos</w:t>
      </w:r>
      <w:proofErr w:type="spellEnd"/>
      <w:r>
        <w:rPr>
          <w:rFonts w:ascii="Times New Roman" w:hAnsi="Times New Roman"/>
          <w:color w:val="FF0000"/>
          <w:lang w:val="pt-BR"/>
        </w:rPr>
        <w:t xml:space="preserve"> entregamos a nossa vida ao Senhor Jesus Cristo, Ele não apenas cura as feridas, mas também reconstrói vidas, resgata corações e quebra todas as maldições que insistem em nos perseguir.</w:t>
      </w:r>
    </w:p>
    <w:p w14:paraId="58C19899" w14:textId="77777777" w:rsidR="00E45AA5" w:rsidRDefault="00A71CB7">
      <w:pPr>
        <w:pStyle w:val="Ttulo1"/>
        <w:pageBreakBefore/>
        <w:jc w:val="both"/>
        <w:rPr>
          <w:rFonts w:ascii="Times New Roman" w:hAnsi="Times New Roman"/>
          <w:lang w:val="pt-BR"/>
        </w:rPr>
      </w:pPr>
      <w:r>
        <w:rPr>
          <w:rFonts w:ascii="Times New Roman" w:hAnsi="Times New Roman"/>
          <w:lang w:val="pt-BR"/>
        </w:rPr>
        <w:lastRenderedPageBreak/>
        <w:t>Capítulo 11: O Crescimento na 503 – Passos de Fé e Milagres</w:t>
      </w:r>
    </w:p>
    <w:p w14:paraId="58C1989A" w14:textId="77777777" w:rsidR="00E45AA5" w:rsidRDefault="00A71CB7">
      <w:pPr>
        <w:pStyle w:val="Textbody"/>
        <w:jc w:val="both"/>
        <w:rPr>
          <w:rFonts w:hint="eastAsia"/>
        </w:rPr>
      </w:pPr>
      <w:r>
        <w:rPr>
          <w:rFonts w:ascii="Times New Roman" w:hAnsi="Times New Roman" w:cs="Times New Roman"/>
          <w:color w:val="FF0000"/>
          <w:lang w:val="pt-BR"/>
        </w:rPr>
        <w:t>Quando retornamos daquela viagem que inauguramos a igreja em Lajes do Cabugi</w:t>
      </w:r>
      <w:r>
        <w:rPr>
          <w:rFonts w:ascii="Times New Roman" w:hAnsi="Times New Roman"/>
          <w:lang w:val="pt-BR"/>
        </w:rPr>
        <w:t xml:space="preserve">, o ministério em Brasília florescia, porém limitado por estruturas inadequadas, a necessidade de um espaço maior e mais apropriado para o desenvolvimento da obra de Deus se tornou urgente. Reuníamos nos cultos no Exército da Salvação </w:t>
      </w:r>
      <w:r>
        <w:rPr>
          <w:rFonts w:ascii="Times New Roman" w:hAnsi="Times New Roman"/>
          <w:color w:val="FF0000"/>
          <w:lang w:val="pt-BR"/>
        </w:rPr>
        <w:t>uma vez por semana</w:t>
      </w:r>
      <w:r>
        <w:rPr>
          <w:rFonts w:ascii="Times New Roman" w:hAnsi="Times New Roman"/>
          <w:lang w:val="pt-BR"/>
        </w:rPr>
        <w:t xml:space="preserve">, realizávamos encontros do “Amor nas Ruas” </w:t>
      </w:r>
      <w:r>
        <w:rPr>
          <w:rFonts w:ascii="Times New Roman" w:hAnsi="Times New Roman"/>
          <w:color w:val="FF0000"/>
          <w:lang w:val="pt-BR"/>
        </w:rPr>
        <w:t>na área verde da quadra 412 Sul</w:t>
      </w:r>
      <w:r>
        <w:rPr>
          <w:rFonts w:ascii="Times New Roman" w:hAnsi="Times New Roman"/>
          <w:lang w:val="pt-BR"/>
        </w:rPr>
        <w:t>, sentíamos que faltava algo, um lugar que pudesse reunir a congregação de forma integrada e possibilitar o crescimento de cada ministério de maneira plena. Foi nesse contexto que a 50</w:t>
      </w:r>
      <w:r>
        <w:rPr>
          <w:rFonts w:ascii="Times New Roman" w:hAnsi="Times New Roman"/>
          <w:lang w:val="pt-BR"/>
        </w:rPr>
        <w:t>3, nosso novo lar de fé, surgiu como um passo de fé ousado e repleto de milagres.</w:t>
      </w:r>
    </w:p>
    <w:p w14:paraId="58C1989B" w14:textId="77777777" w:rsidR="00E45AA5" w:rsidRDefault="00A71CB7">
      <w:pPr>
        <w:pStyle w:val="Ttulo3"/>
        <w:jc w:val="both"/>
        <w:rPr>
          <w:rFonts w:ascii="Times New Roman" w:hAnsi="Times New Roman"/>
          <w:lang w:val="pt-BR"/>
        </w:rPr>
      </w:pPr>
      <w:r>
        <w:rPr>
          <w:rFonts w:ascii="Times New Roman" w:hAnsi="Times New Roman"/>
          <w:lang w:val="pt-BR"/>
        </w:rPr>
        <w:t>A Limitação que Impulsionou a Oração por um Novo Espaço</w:t>
      </w:r>
    </w:p>
    <w:p w14:paraId="58C1989C" w14:textId="77777777" w:rsidR="00E45AA5" w:rsidRDefault="00A71CB7">
      <w:pPr>
        <w:pStyle w:val="Textbody"/>
        <w:jc w:val="both"/>
        <w:rPr>
          <w:rFonts w:ascii="Times New Roman" w:hAnsi="Times New Roman"/>
          <w:lang w:val="pt-BR"/>
        </w:rPr>
      </w:pPr>
      <w:r>
        <w:rPr>
          <w:rFonts w:ascii="Times New Roman" w:hAnsi="Times New Roman"/>
          <w:lang w:val="pt-BR"/>
        </w:rPr>
        <w:t xml:space="preserve">Naquela época, a igreja se reunia apenas duas vezes por semana: na quinta-feira e no domingo. Embora o culto fosse repleto de fervor e </w:t>
      </w:r>
      <w:r>
        <w:rPr>
          <w:rFonts w:ascii="Times New Roman" w:hAnsi="Times New Roman"/>
          <w:lang w:val="pt-BR"/>
        </w:rPr>
        <w:t>oração, a limitação do espaço impedia o desenvolvimento de atividades essenciais para a edificação do corpo de Cristo. Não havia ambiente para o ministério infantil, para os encontros dos jovens ou mesmo para a realização de uma escola bíblica que pudesse aprofundar a compreensão da palavra. As restrições físicas refletiam as limitações do ministério, e eu sentia em meu coração que Deus havia preparado algo maior para nós.</w:t>
      </w:r>
    </w:p>
    <w:p w14:paraId="58C1989D" w14:textId="77777777" w:rsidR="00E45AA5" w:rsidRDefault="00A71CB7">
      <w:pPr>
        <w:pStyle w:val="Textbody"/>
        <w:jc w:val="both"/>
        <w:rPr>
          <w:rFonts w:hint="eastAsia"/>
        </w:rPr>
      </w:pPr>
      <w:r>
        <w:rPr>
          <w:rFonts w:ascii="Times New Roman" w:hAnsi="Times New Roman"/>
          <w:lang w:val="pt-BR"/>
        </w:rPr>
        <w:t xml:space="preserve">Assim, comecei a orar intensamente por um prédio, por portas que se abrissem e que nos permitissem expandir a obra do Senhor. Minha angústia e revolta diante da situação me levaram a </w:t>
      </w:r>
      <w:r>
        <w:rPr>
          <w:rFonts w:ascii="Times New Roman" w:hAnsi="Times New Roman" w:cs="Times New Roman"/>
          <w:color w:val="FF0000"/>
          <w:lang w:val="pt-BR"/>
        </w:rPr>
        <w:t>percorrer as avenidas da W2 e W3 Sul procurando placas de aluga-se</w:t>
      </w:r>
      <w:r>
        <w:rPr>
          <w:rFonts w:ascii="Times New Roman" w:hAnsi="Times New Roman"/>
          <w:lang w:val="pt-BR"/>
        </w:rPr>
        <w:t xml:space="preserve"> ,até que num desses momentos de fervor e determinação</w:t>
      </w:r>
      <w:r>
        <w:rPr>
          <w:rFonts w:ascii="Times New Roman" w:hAnsi="Times New Roman" w:cs="Times New Roman"/>
          <w:color w:val="FF0000"/>
          <w:lang w:val="pt-BR"/>
        </w:rPr>
        <w:t xml:space="preserve"> disse para a minha esposa: “hoje nós vamos encontrar o prédio da igreja”</w:t>
      </w:r>
      <w:r>
        <w:rPr>
          <w:rFonts w:ascii="Times New Roman" w:hAnsi="Times New Roman"/>
          <w:lang w:val="pt-BR"/>
        </w:rPr>
        <w:t xml:space="preserve">, </w:t>
      </w:r>
      <w:r>
        <w:rPr>
          <w:rFonts w:ascii="Times New Roman" w:hAnsi="Times New Roman"/>
          <w:color w:val="FF0000"/>
          <w:lang w:val="pt-BR"/>
        </w:rPr>
        <w:t xml:space="preserve">e naquela tarde </w:t>
      </w:r>
      <w:r>
        <w:rPr>
          <w:rFonts w:ascii="Times New Roman" w:hAnsi="Times New Roman"/>
          <w:lang w:val="pt-BR"/>
        </w:rPr>
        <w:t xml:space="preserve">meus olhos se depararam com uma placa de "aluga-se" na W2 Sul, na quadra 503 </w:t>
      </w:r>
      <w:r>
        <w:rPr>
          <w:rFonts w:ascii="Times New Roman" w:hAnsi="Times New Roman"/>
          <w:color w:val="FF0000"/>
          <w:lang w:val="pt-BR"/>
        </w:rPr>
        <w:t>e justamente era um espaço que anteriormente havia sido alugado para igreja, ou seja, já havia uma estrutura necessária para o culto, sem que fossem necessárias grandes reformas</w:t>
      </w:r>
      <w:r>
        <w:rPr>
          <w:rFonts w:ascii="Times New Roman" w:hAnsi="Times New Roman"/>
          <w:lang w:val="pt-BR"/>
        </w:rPr>
        <w:t xml:space="preserve">. </w:t>
      </w:r>
    </w:p>
    <w:p w14:paraId="58C1989E" w14:textId="77777777" w:rsidR="00E45AA5" w:rsidRDefault="00A71CB7">
      <w:pPr>
        <w:pStyle w:val="Textbody"/>
        <w:jc w:val="both"/>
        <w:rPr>
          <w:rFonts w:hint="eastAsia"/>
        </w:rPr>
      </w:pPr>
      <w:r>
        <w:rPr>
          <w:rFonts w:ascii="Times New Roman" w:hAnsi="Times New Roman"/>
          <w:lang w:val="pt-BR"/>
        </w:rPr>
        <w:t xml:space="preserve">Iniciamos uma conversa com a imobiliária, </w:t>
      </w:r>
      <w:r>
        <w:rPr>
          <w:rFonts w:ascii="Times New Roman" w:hAnsi="Times New Roman"/>
          <w:color w:val="FF0000"/>
          <w:lang w:val="pt-BR"/>
        </w:rPr>
        <w:t xml:space="preserve">que rapidamente me </w:t>
      </w:r>
      <w:r>
        <w:rPr>
          <w:rFonts w:ascii="Times New Roman" w:hAnsi="Times New Roman" w:cs="Times New Roman"/>
          <w:color w:val="FF0000"/>
          <w:lang w:val="pt-BR"/>
        </w:rPr>
        <w:t xml:space="preserve">enviou as fotos do espaço, no meu espírito, tive a plena convicção de que era aquele o lugar que Deus havia preparado para nós, sinceramente nem me preocupei com o valor do aluguel eu </w:t>
      </w:r>
      <w:r>
        <w:rPr>
          <w:rFonts w:ascii="Times New Roman" w:hAnsi="Times New Roman"/>
          <w:lang w:val="pt-BR"/>
        </w:rPr>
        <w:t xml:space="preserve">sentia que Deus estava abrindo as portas para um novo capítulo, e, mesmo que alguns me chamassem de louco, eu sabia que era tudo ou nada: se o Senhor honrasse aquele passo de fé, nada mais poderia nos deter </w:t>
      </w:r>
      <w:r>
        <w:rPr>
          <w:rFonts w:ascii="Times New Roman" w:hAnsi="Times New Roman" w:cs="Times New Roman"/>
          <w:color w:val="FF0000"/>
          <w:lang w:val="pt-BR"/>
        </w:rPr>
        <w:t>e assim aconteceu de forma improvável e surpreendente, conseguimos alugar aquele prédio, mesmo estando</w:t>
      </w:r>
      <w:r>
        <w:rPr>
          <w:rFonts w:ascii="Times New Roman" w:hAnsi="Times New Roman" w:cs="Times New Roman"/>
          <w:color w:val="FF0000"/>
          <w:lang w:val="pt-BR"/>
        </w:rPr>
        <w:t xml:space="preserve"> no auge da segunda onda da pandemia de Covid, quando os jornais anunciavam a possibilidade de um novo lockdown.</w:t>
      </w:r>
      <w:r>
        <w:rPr>
          <w:rFonts w:ascii="Times New Roman" w:hAnsi="Times New Roman"/>
          <w:lang w:val="pt-BR"/>
        </w:rPr>
        <w:t xml:space="preserve"> </w:t>
      </w:r>
    </w:p>
    <w:p w14:paraId="58C1989F" w14:textId="77777777" w:rsidR="00E45AA5" w:rsidRDefault="00A71CB7">
      <w:pPr>
        <w:pStyle w:val="Ttulo3"/>
        <w:jc w:val="both"/>
        <w:rPr>
          <w:rFonts w:ascii="Times New Roman" w:hAnsi="Times New Roman"/>
          <w:lang w:val="pt-BR"/>
        </w:rPr>
      </w:pPr>
      <w:r>
        <w:rPr>
          <w:rFonts w:ascii="Times New Roman" w:hAnsi="Times New Roman"/>
          <w:lang w:val="pt-BR"/>
        </w:rPr>
        <w:t>Um Passo de Fé que Desafiava a Lógica</w:t>
      </w:r>
    </w:p>
    <w:p w14:paraId="58C198A0" w14:textId="77777777" w:rsidR="00E45AA5" w:rsidRDefault="00A71CB7">
      <w:pPr>
        <w:pStyle w:val="Textbody"/>
        <w:jc w:val="both"/>
        <w:rPr>
          <w:rFonts w:hint="eastAsia"/>
        </w:rPr>
      </w:pPr>
      <w:r>
        <w:rPr>
          <w:rFonts w:ascii="Times New Roman" w:hAnsi="Times New Roman"/>
          <w:lang w:val="pt-BR"/>
        </w:rPr>
        <w:t xml:space="preserve">Na época, o aluguel que pagávamos era de R$1.350,00 para um espaço que atendia aos cultos apenas quatro vezes por mês, um valor que, embora modesto, simbolizava o pouco que tínhamos para trabalhar. Quando a oportunidade surgiu de alugar o prédio, o novo valor era de R$12.000,00 por seis meses, </w:t>
      </w:r>
      <w:r>
        <w:rPr>
          <w:rFonts w:ascii="Times New Roman" w:hAnsi="Times New Roman"/>
          <w:color w:val="FF0000"/>
          <w:lang w:val="pt-BR"/>
        </w:rPr>
        <w:t>e a partir do sexto mês aumentaria para</w:t>
      </w:r>
      <w:r>
        <w:rPr>
          <w:rFonts w:ascii="Times New Roman" w:hAnsi="Times New Roman"/>
          <w:lang w:val="pt-BR"/>
        </w:rPr>
        <w:t xml:space="preserve"> R$15.000,00, sobretudo com o acréscimo da segunda onda da pandemia. Para muitos, esse salto financeiro parecia absurdo, mas eu tinha um lema: “não é sobre coisas, é sobre vidas”. Eu sabia que, para que os ministérios pudessem se desenvolver e para que o evangelho alcançasse mais corações, era preciso arriscar e dar esse passo de fé.</w:t>
      </w:r>
    </w:p>
    <w:p w14:paraId="58C198A1" w14:textId="77777777" w:rsidR="00E45AA5" w:rsidRDefault="00A71CB7">
      <w:pPr>
        <w:pStyle w:val="Textbody"/>
        <w:jc w:val="both"/>
        <w:rPr>
          <w:rFonts w:ascii="Times New Roman" w:hAnsi="Times New Roman"/>
          <w:lang w:val="pt-BR"/>
        </w:rPr>
      </w:pPr>
      <w:r>
        <w:rPr>
          <w:rFonts w:ascii="Times New Roman" w:hAnsi="Times New Roman"/>
          <w:lang w:val="pt-BR"/>
        </w:rPr>
        <w:lastRenderedPageBreak/>
        <w:t>Mesmo diante das dúvidas e dos comentários de que eu era um homem louco, a decisão foi tomada com firme convicção. A partir daquele momento, entendia que Deus estava usando essa oportunidade para nos preparar para algo maior. A sensação era de que cada obstáculo financeiro era, na verdade, uma chance de sermos abençoados e de termos um testemunho de que, quando confiamos no Senhor, Ele transforma os impossíveis em realidade.</w:t>
      </w:r>
    </w:p>
    <w:p w14:paraId="58C198A2" w14:textId="77777777" w:rsidR="00E45AA5" w:rsidRDefault="00A71CB7">
      <w:pPr>
        <w:pStyle w:val="Ttulo3"/>
        <w:jc w:val="both"/>
        <w:rPr>
          <w:rFonts w:ascii="Times New Roman" w:hAnsi="Times New Roman"/>
          <w:lang w:val="pt-BR"/>
        </w:rPr>
      </w:pPr>
      <w:r>
        <w:rPr>
          <w:rFonts w:ascii="Times New Roman" w:hAnsi="Times New Roman"/>
          <w:lang w:val="pt-BR"/>
        </w:rPr>
        <w:t>A Compra do Som: Uma Prova de Fé e de Milagres</w:t>
      </w:r>
    </w:p>
    <w:p w14:paraId="58C198A3" w14:textId="77777777" w:rsidR="00E45AA5" w:rsidRDefault="00A71CB7">
      <w:pPr>
        <w:pStyle w:val="Textbody"/>
        <w:jc w:val="both"/>
        <w:rPr>
          <w:rFonts w:hint="eastAsia"/>
        </w:rPr>
      </w:pPr>
      <w:r>
        <w:rPr>
          <w:rFonts w:ascii="Times New Roman" w:hAnsi="Times New Roman" w:cs="Times New Roman"/>
          <w:color w:val="FF0000"/>
          <w:lang w:val="pt-BR"/>
        </w:rPr>
        <w:t>Não tínhamos absolutamente nada de equipamento de som, o primeiro culto realizado foi numa quinta-com o encerramento da campanha: “A porta que Deus abre ninguém fecha”, com um som alugado.</w:t>
      </w:r>
      <w:r>
        <w:rPr>
          <w:rFonts w:ascii="Times New Roman" w:hAnsi="Times New Roman"/>
          <w:lang w:val="pt-BR"/>
        </w:rPr>
        <w:t xml:space="preserve"> No sábado seguinte, </w:t>
      </w:r>
      <w:r>
        <w:rPr>
          <w:rFonts w:ascii="Times New Roman" w:hAnsi="Times New Roman" w:cs="Times New Roman"/>
          <w:color w:val="FF0000"/>
          <w:lang w:val="pt-BR"/>
        </w:rPr>
        <w:t>fui ao Gama com o objetivo de comprar apenas o essencial, disse à minha esposa: “Vou comprar uma caixa de som e um microfone”. No entanto, naquele dia, senti fortemente que Deus estava me entregando um verdadeiro “cheque em branco” para equipar a igreja, E assim aconteceu voltamos para casa com</w:t>
      </w:r>
      <w:r>
        <w:rPr>
          <w:rFonts w:ascii="Times New Roman" w:hAnsi="Times New Roman"/>
          <w:color w:val="FF0000"/>
          <w:lang w:val="pt-BR"/>
        </w:rPr>
        <w:t xml:space="preserve"> caixas </w:t>
      </w:r>
      <w:r>
        <w:rPr>
          <w:rFonts w:ascii="Times New Roman" w:hAnsi="Times New Roman"/>
          <w:lang w:val="pt-BR"/>
        </w:rPr>
        <w:t xml:space="preserve">de som, </w:t>
      </w:r>
      <w:r>
        <w:rPr>
          <w:rFonts w:ascii="Times New Roman" w:hAnsi="Times New Roman"/>
          <w:color w:val="FF0000"/>
          <w:lang w:val="pt-BR"/>
        </w:rPr>
        <w:t>mesa de som digital</w:t>
      </w:r>
      <w:r>
        <w:rPr>
          <w:rFonts w:ascii="Times New Roman" w:hAnsi="Times New Roman"/>
          <w:lang w:val="pt-BR"/>
        </w:rPr>
        <w:t xml:space="preserve">, microfones, bateria </w:t>
      </w:r>
      <w:r>
        <w:rPr>
          <w:rFonts w:ascii="Times New Roman" w:hAnsi="Times New Roman"/>
          <w:color w:val="FF0000"/>
          <w:lang w:val="pt-BR"/>
        </w:rPr>
        <w:t xml:space="preserve">eletrônica </w:t>
      </w:r>
      <w:r>
        <w:rPr>
          <w:rFonts w:ascii="Times New Roman" w:hAnsi="Times New Roman"/>
          <w:lang w:val="pt-BR"/>
        </w:rPr>
        <w:t>e todos os equipamentos necessários, totalizando cerca de R$18.000,00.</w:t>
      </w:r>
    </w:p>
    <w:p w14:paraId="58C198A4" w14:textId="77777777" w:rsidR="00E45AA5" w:rsidRDefault="00A71CB7">
      <w:pPr>
        <w:pStyle w:val="Textbody"/>
        <w:jc w:val="both"/>
        <w:rPr>
          <w:rFonts w:hint="eastAsia"/>
        </w:rPr>
      </w:pPr>
      <w:r>
        <w:rPr>
          <w:rFonts w:ascii="Times New Roman" w:hAnsi="Times New Roman"/>
          <w:lang w:val="pt-BR"/>
        </w:rPr>
        <w:t xml:space="preserve">Minha </w:t>
      </w:r>
      <w:r>
        <w:rPr>
          <w:rFonts w:ascii="Times New Roman" w:hAnsi="Times New Roman"/>
          <w:lang w:val="pt-BR"/>
        </w:rPr>
        <w:t xml:space="preserve">esposa, profundamente envolvida na parte financeira e já bastante atribulada com a transição do aluguel de R$1.350,00 para o novo valor, não acreditava que aquela despesa </w:t>
      </w:r>
      <w:r>
        <w:rPr>
          <w:rFonts w:ascii="Times New Roman" w:hAnsi="Times New Roman"/>
          <w:color w:val="FF0000"/>
          <w:lang w:val="pt-BR"/>
        </w:rPr>
        <w:t xml:space="preserve">do som </w:t>
      </w:r>
      <w:r>
        <w:rPr>
          <w:rFonts w:ascii="Times New Roman" w:hAnsi="Times New Roman"/>
          <w:lang w:val="pt-BR"/>
        </w:rPr>
        <w:t>pudesse ser suportada. Ao chegar em casa com o equipamento e o boleto na mão, a tensão era palpável, minha esposa estava trancada num quarto, não querendo nem me ver. Naquela noite, em meio a uma tempestade de emoções e discussões, senti que aquele passo de fé estava colocando em risco não só o ministério, mas também nosso casamento</w:t>
      </w:r>
      <w:r>
        <w:rPr>
          <w:rFonts w:ascii="Times New Roman" w:hAnsi="Times New Roman"/>
          <w:lang w:val="pt-BR"/>
        </w:rPr>
        <w:t xml:space="preserve">. </w:t>
      </w:r>
    </w:p>
    <w:p w14:paraId="58C198A5" w14:textId="77777777" w:rsidR="00E45AA5" w:rsidRDefault="00A71CB7">
      <w:pPr>
        <w:pStyle w:val="Textbody"/>
        <w:jc w:val="both"/>
        <w:rPr>
          <w:rFonts w:hint="eastAsia"/>
        </w:rPr>
      </w:pPr>
      <w:r>
        <w:rPr>
          <w:rFonts w:ascii="Times New Roman" w:hAnsi="Times New Roman"/>
          <w:color w:val="FF0000"/>
          <w:lang w:val="pt-BR"/>
        </w:rPr>
        <w:t>Em meio ao desespero, chamei minha esposa para orarmos juntos</w:t>
      </w:r>
      <w:r>
        <w:rPr>
          <w:rFonts w:ascii="Times New Roman" w:hAnsi="Times New Roman"/>
          <w:lang w:val="pt-BR"/>
        </w:rPr>
        <w:t xml:space="preserve">, com as mãos entrelaçadas e um coração sedento por uma intervenção divina, começamos a clamar ao Senhor, </w:t>
      </w:r>
      <w:r>
        <w:rPr>
          <w:rFonts w:ascii="Times New Roman" w:hAnsi="Times New Roman"/>
          <w:color w:val="FF0000"/>
          <w:lang w:val="pt-BR"/>
        </w:rPr>
        <w:t xml:space="preserve">naquela noite tivemos uma experiência sobrenatural, Deus usou a minha própria boca para falar conosco. O Senhor declarou que havia se agradado do passo de fé, pois, embora muitos já não creiam mais em milagres, mas Ele continua sendo o mesmo, e que daria um sinal no culto confirmando tudo aquilo que Ele havia </w:t>
      </w:r>
      <w:proofErr w:type="gramStart"/>
      <w:r>
        <w:rPr>
          <w:rFonts w:ascii="Times New Roman" w:hAnsi="Times New Roman"/>
          <w:color w:val="FF0000"/>
          <w:lang w:val="pt-BR"/>
        </w:rPr>
        <w:t>nos prometido</w:t>
      </w:r>
      <w:proofErr w:type="gramEnd"/>
      <w:r>
        <w:rPr>
          <w:rFonts w:ascii="Times New Roman" w:hAnsi="Times New Roman"/>
          <w:color w:val="FF0000"/>
          <w:lang w:val="pt-BR"/>
        </w:rPr>
        <w:t xml:space="preserve"> naquela noite. </w:t>
      </w:r>
    </w:p>
    <w:p w14:paraId="58C198A6" w14:textId="77777777" w:rsidR="00E45AA5" w:rsidRDefault="00A71CB7">
      <w:pPr>
        <w:pStyle w:val="Textbody"/>
        <w:jc w:val="both"/>
        <w:rPr>
          <w:rFonts w:hint="eastAsia"/>
        </w:rPr>
      </w:pPr>
      <w:r>
        <w:rPr>
          <w:rFonts w:ascii="Times New Roman" w:hAnsi="Times New Roman"/>
          <w:lang w:val="pt-BR"/>
        </w:rPr>
        <w:t xml:space="preserve">E, como se o próprio Senhor quisesse responder à nossa angústia, aconteceu algo milagroso. No primeiro culto de domingo, mesmo com a chuva caindo e a igreja com poucos presentes, a congregação sentiu o mover sobrenatural. </w:t>
      </w:r>
      <w:r>
        <w:rPr>
          <w:rFonts w:ascii="Times New Roman" w:hAnsi="Times New Roman"/>
          <w:color w:val="FF0000"/>
          <w:lang w:val="pt-BR"/>
        </w:rPr>
        <w:t>Comuniquei a toda igreja a compra do som, percebi nos rostos alguns olhares preocupados e outros cheios de entusiasmo diante do passo de fé que havíamos dado.</w:t>
      </w:r>
    </w:p>
    <w:p w14:paraId="58C198A7" w14:textId="77777777" w:rsidR="00E45AA5" w:rsidRDefault="00A71CB7">
      <w:pPr>
        <w:pStyle w:val="Textbody"/>
        <w:jc w:val="both"/>
        <w:rPr>
          <w:rFonts w:hint="eastAsia"/>
        </w:rPr>
      </w:pPr>
      <w:r>
        <w:rPr>
          <w:rFonts w:ascii="Times New Roman" w:hAnsi="Times New Roman"/>
          <w:lang w:val="pt-BR"/>
        </w:rPr>
        <w:t xml:space="preserve">Minha esposa foi abordada, </w:t>
      </w:r>
      <w:r>
        <w:rPr>
          <w:rFonts w:ascii="Times New Roman" w:hAnsi="Times New Roman"/>
          <w:color w:val="FF0000"/>
          <w:lang w:val="pt-BR"/>
        </w:rPr>
        <w:t xml:space="preserve">próximo do encerramento do culto, </w:t>
      </w:r>
      <w:r>
        <w:rPr>
          <w:rFonts w:ascii="Times New Roman" w:hAnsi="Times New Roman"/>
          <w:lang w:val="pt-BR"/>
        </w:rPr>
        <w:t xml:space="preserve">no banheiro por uma mulher que perguntou o valor do equipamento de som. Ela respondeu: “Foi 18 mil, a prazo, mas à vista, o dono da loja faria pelo valor de 15.800,00”. </w:t>
      </w:r>
      <w:r>
        <w:rPr>
          <w:rFonts w:ascii="Times New Roman" w:hAnsi="Times New Roman"/>
          <w:color w:val="FF0000"/>
          <w:lang w:val="pt-BR"/>
        </w:rPr>
        <w:t>Então, a mulher, disse para a minha esposa: “Então tá pago, só vou avisar ao meu esposo para fazer o Pix”.</w:t>
      </w:r>
    </w:p>
    <w:p w14:paraId="58C198A8" w14:textId="77777777" w:rsidR="00E45AA5" w:rsidRDefault="00A71CB7">
      <w:pPr>
        <w:pStyle w:val="Textbody"/>
        <w:jc w:val="both"/>
        <w:rPr>
          <w:rFonts w:hint="eastAsia"/>
        </w:rPr>
      </w:pPr>
      <w:r>
        <w:rPr>
          <w:rFonts w:ascii="Times New Roman" w:hAnsi="Times New Roman"/>
          <w:color w:val="FF0000"/>
          <w:lang w:val="pt-BR"/>
        </w:rPr>
        <w:t xml:space="preserve">Naquele instante, minha esposa desabou em lágrimas, porque ela precisava desse sinal de Deus e foi justamente ela a quem aquela mulher havia procurado. </w:t>
      </w:r>
      <w:r>
        <w:rPr>
          <w:rFonts w:ascii="Times New Roman" w:hAnsi="Times New Roman"/>
          <w:lang w:val="pt-BR"/>
        </w:rPr>
        <w:t xml:space="preserve">Aquele sinal foi tão impactante que minha esposa subiu ao altar chorando e declarou diante de todos que Deus havia honrado nosso passo de fé </w:t>
      </w:r>
      <w:r>
        <w:rPr>
          <w:rFonts w:ascii="Times New Roman" w:hAnsi="Times New Roman"/>
          <w:color w:val="FF0000"/>
          <w:lang w:val="pt-BR"/>
        </w:rPr>
        <w:t xml:space="preserve">e que o som estava pago, eu </w:t>
      </w:r>
      <w:proofErr w:type="gramStart"/>
      <w:r>
        <w:rPr>
          <w:rFonts w:ascii="Times New Roman" w:hAnsi="Times New Roman"/>
          <w:color w:val="FF0000"/>
          <w:lang w:val="pt-BR"/>
        </w:rPr>
        <w:t>cai</w:t>
      </w:r>
      <w:proofErr w:type="gramEnd"/>
      <w:r>
        <w:rPr>
          <w:rFonts w:ascii="Times New Roman" w:hAnsi="Times New Roman"/>
          <w:color w:val="FF0000"/>
          <w:lang w:val="pt-BR"/>
        </w:rPr>
        <w:t xml:space="preserve"> de joelhos no altar sem conseguir conter as lágrimas, enquanto a igreja celebrava aquele grande milagre.</w:t>
      </w:r>
    </w:p>
    <w:p w14:paraId="58C198A9" w14:textId="77777777" w:rsidR="00E45AA5" w:rsidRDefault="00A71CB7">
      <w:pPr>
        <w:pStyle w:val="Textbody"/>
        <w:jc w:val="both"/>
        <w:rPr>
          <w:rFonts w:hint="eastAsia"/>
        </w:rPr>
      </w:pPr>
      <w:r>
        <w:rPr>
          <w:rFonts w:ascii="Times New Roman" w:hAnsi="Times New Roman"/>
          <w:lang w:val="pt-BR"/>
        </w:rPr>
        <w:lastRenderedPageBreak/>
        <w:t xml:space="preserve">Foi um momento de pura intervenção divina, um verdadeiro milagre que restaurou nossa confiança e mostrou que, quando confiamos no Senhor, Ele não apenas abre portas, mas também supre as necessidades de forma sobrenatural. O som, que havia sido um peso em nossas finanças, agora se transformava num testemunho vivo da fidelidade de Deus. A </w:t>
      </w:r>
      <w:r>
        <w:rPr>
          <w:rFonts w:ascii="Times New Roman" w:hAnsi="Times New Roman"/>
          <w:color w:val="FF0000"/>
          <w:lang w:val="pt-BR"/>
        </w:rPr>
        <w:t>igreja</w:t>
      </w:r>
      <w:r>
        <w:rPr>
          <w:rFonts w:ascii="Times New Roman" w:hAnsi="Times New Roman"/>
          <w:lang w:val="pt-BR"/>
        </w:rPr>
        <w:t>, mesmo desconfiada no início, se encheu de esperança e começou a acreditar que o Senhor estava conosco.</w:t>
      </w:r>
    </w:p>
    <w:p w14:paraId="58C198AA" w14:textId="77777777" w:rsidR="00E45AA5" w:rsidRDefault="00A71CB7">
      <w:pPr>
        <w:pStyle w:val="Ttulo3"/>
        <w:jc w:val="both"/>
        <w:rPr>
          <w:rFonts w:ascii="Times New Roman" w:hAnsi="Times New Roman"/>
          <w:lang w:val="pt-BR"/>
        </w:rPr>
      </w:pPr>
      <w:r>
        <w:rPr>
          <w:rFonts w:ascii="Times New Roman" w:hAnsi="Times New Roman"/>
          <w:lang w:val="pt-BR"/>
        </w:rPr>
        <w:t>O primeiro aluguel: a Providência Divina</w:t>
      </w:r>
    </w:p>
    <w:p w14:paraId="58C198AB" w14:textId="77777777" w:rsidR="00E45AA5" w:rsidRDefault="00A71CB7">
      <w:pPr>
        <w:spacing w:after="140" w:line="276" w:lineRule="auto"/>
        <w:jc w:val="both"/>
        <w:textAlignment w:val="auto"/>
        <w:rPr>
          <w:rFonts w:hint="eastAsia"/>
        </w:rPr>
      </w:pPr>
      <w:r>
        <w:rPr>
          <w:rFonts w:ascii="Times New Roman" w:hAnsi="Times New Roman"/>
          <w:color w:val="FF0000"/>
        </w:rPr>
        <w:t xml:space="preserve">Naquela mesma noite, testemunhamos mais milagres da providência de Deus, depois daquela oferta que quitou todo o valor do som, outros irmãos, se levantaram e ofertaram os primeiros utensílios para a casa Senhor como: </w:t>
      </w:r>
      <w:proofErr w:type="spellStart"/>
      <w:r>
        <w:rPr>
          <w:rFonts w:ascii="Times New Roman" w:hAnsi="Times New Roman"/>
          <w:color w:val="FF0000"/>
        </w:rPr>
        <w:t>púbito</w:t>
      </w:r>
      <w:proofErr w:type="spellEnd"/>
      <w:r>
        <w:rPr>
          <w:rFonts w:ascii="Times New Roman" w:hAnsi="Times New Roman"/>
          <w:color w:val="FF0000"/>
        </w:rPr>
        <w:t xml:space="preserve">, placa de identificação da entrada do prédio, relógio digital, filtro de água, sistema de segurança (alarme e câmera) </w:t>
      </w:r>
      <w:proofErr w:type="spellStart"/>
      <w:r>
        <w:rPr>
          <w:rFonts w:ascii="Times New Roman" w:hAnsi="Times New Roman"/>
          <w:color w:val="FF0000"/>
        </w:rPr>
        <w:t>tv’s</w:t>
      </w:r>
      <w:proofErr w:type="spellEnd"/>
      <w:r>
        <w:rPr>
          <w:rFonts w:ascii="Times New Roman" w:hAnsi="Times New Roman"/>
          <w:color w:val="FF0000"/>
        </w:rPr>
        <w:t xml:space="preserve"> e computadores. </w:t>
      </w:r>
      <w:r>
        <w:rPr>
          <w:rFonts w:ascii="Times New Roman" w:eastAsia="Times New Roman" w:hAnsi="Times New Roman" w:cs="Times New Roman"/>
          <w:color w:val="FF0000"/>
          <w:kern w:val="0"/>
          <w:lang w:eastAsia="pt-BR" w:bidi="ar-SA"/>
        </w:rPr>
        <w:t>Era como se o próprio Deus estivesse, mais uma vez, confirmando o nosso passo de fé. Vivemos, literalmente, a verdade daquela palavra: “Dê um passo, e Eu colocarei o chão.”</w:t>
      </w:r>
    </w:p>
    <w:p w14:paraId="58C198AC"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Mas ainda precisávamos enfrentar o gigante do aluguel, estávamos no auge da segunda onda da pandemia, e, infelizmente naquele culto de domingo, alguns irmãos contraíram Covid, e decidimos suspender as atividades da igreja por duas semanas, para preservar a saúde de todos, graças a Deus todos se recuperaram, porém com os cultos suspensos, abri um trabalho de oração na igreja ao meio dia, apenas alguns irmãos começamos esse trabalho e uma das minha intercessões era para que Deus levantasse os recursos necessá</w:t>
      </w:r>
      <w:r>
        <w:rPr>
          <w:rFonts w:ascii="Times New Roman" w:hAnsi="Times New Roman"/>
          <w:color w:val="FF0000"/>
          <w:lang w:val="pt-BR"/>
        </w:rPr>
        <w:t>rios para o aluguel.</w:t>
      </w:r>
    </w:p>
    <w:p w14:paraId="58C198AD" w14:textId="77777777" w:rsidR="00E45AA5" w:rsidRDefault="00A71CB7">
      <w:pPr>
        <w:pStyle w:val="Textbody"/>
        <w:jc w:val="both"/>
        <w:rPr>
          <w:rFonts w:hint="eastAsia"/>
        </w:rPr>
      </w:pPr>
      <w:r>
        <w:rPr>
          <w:rFonts w:ascii="Times New Roman" w:hAnsi="Times New Roman"/>
          <w:color w:val="FF0000"/>
          <w:lang w:val="pt-BR"/>
        </w:rPr>
        <w:t xml:space="preserve">Chegando próximo ao dia do pagamento do aluguel, recebi um convite para um café da tarde na casa de um casal recém-chegado na igreja, foi uma tarde de comunhão e oração, enquanto conversávamos à mesa, a esposa pediu ao marido que fosse buscar o presente do pastor, logo imaginei um sapato ou um terno, mas fui surpreendido com um cheque no valor de R$ 48.000,00, exatamente quatro meses de aluguel. </w:t>
      </w:r>
      <w:r>
        <w:rPr>
          <w:rFonts w:ascii="Times New Roman" w:eastAsia="Times New Roman" w:hAnsi="Times New Roman" w:cs="Times New Roman"/>
          <w:color w:val="FF0000"/>
          <w:kern w:val="0"/>
          <w:lang w:val="pt-BR" w:eastAsia="pt-BR" w:bidi="ar-SA"/>
        </w:rPr>
        <w:t>Naquele momento, entendi mais uma vez que Deus é fiel e que devo sempre olhar para Ele, confiando plenamente que nunca nos faltará provisão. Ele é o Deus que cuida e provê.</w:t>
      </w:r>
    </w:p>
    <w:p w14:paraId="58C198AE" w14:textId="77777777" w:rsidR="00E45AA5" w:rsidRDefault="00A71CB7">
      <w:pPr>
        <w:pStyle w:val="Ttulo3"/>
        <w:jc w:val="both"/>
        <w:rPr>
          <w:rFonts w:ascii="Times New Roman" w:hAnsi="Times New Roman"/>
          <w:lang w:val="pt-BR"/>
        </w:rPr>
      </w:pPr>
      <w:r>
        <w:rPr>
          <w:rFonts w:ascii="Times New Roman" w:hAnsi="Times New Roman"/>
          <w:lang w:val="pt-BR"/>
        </w:rPr>
        <w:t>Passos de Fé que Transformam Vidas</w:t>
      </w:r>
    </w:p>
    <w:p w14:paraId="58C198AF" w14:textId="77777777" w:rsidR="00E45AA5" w:rsidRDefault="00A71CB7">
      <w:pPr>
        <w:pStyle w:val="Textbody"/>
        <w:jc w:val="both"/>
        <w:rPr>
          <w:rFonts w:hint="eastAsia"/>
        </w:rPr>
      </w:pPr>
      <w:r>
        <w:rPr>
          <w:rFonts w:ascii="Times New Roman" w:hAnsi="Times New Roman"/>
          <w:lang w:val="pt-BR"/>
        </w:rPr>
        <w:t xml:space="preserve">O período vivido na 503, foi uma prova viva de que a fé é capaz de transformar vidas e de abrir caminhos onde a lógica humana não alcança. Desde a decisão de arriscar um novo espaço, mesmo diante de críticas e de um custo exorbitante, </w:t>
      </w:r>
      <w:r>
        <w:rPr>
          <w:rFonts w:ascii="Times New Roman" w:hAnsi="Times New Roman"/>
          <w:color w:val="FF0000"/>
          <w:lang w:val="pt-BR"/>
        </w:rPr>
        <w:t>para a nossa realidade</w:t>
      </w:r>
      <w:r>
        <w:rPr>
          <w:rFonts w:ascii="Times New Roman" w:hAnsi="Times New Roman"/>
          <w:lang w:val="pt-BR"/>
        </w:rPr>
        <w:t xml:space="preserve">, até o milagre do som pago, </w:t>
      </w:r>
      <w:r>
        <w:rPr>
          <w:rFonts w:ascii="Times New Roman" w:hAnsi="Times New Roman"/>
          <w:color w:val="FF0000"/>
          <w:lang w:val="pt-BR"/>
        </w:rPr>
        <w:t xml:space="preserve">foram passos dados para vivermos testemunhos </w:t>
      </w:r>
      <w:r>
        <w:rPr>
          <w:rFonts w:ascii="Times New Roman" w:hAnsi="Times New Roman"/>
          <w:lang w:val="pt-BR"/>
        </w:rPr>
        <w:t>de que Deus opera milagres naqueles que confiam plenamente n'Ele.</w:t>
      </w:r>
    </w:p>
    <w:p w14:paraId="58C198B0" w14:textId="77777777" w:rsidR="00E45AA5" w:rsidRDefault="00A71CB7">
      <w:pPr>
        <w:pStyle w:val="Textbody"/>
        <w:jc w:val="both"/>
        <w:rPr>
          <w:rFonts w:hint="eastAsia"/>
        </w:rPr>
      </w:pPr>
      <w:r>
        <w:rPr>
          <w:rFonts w:ascii="Times New Roman" w:hAnsi="Times New Roman"/>
          <w:lang w:val="pt-BR"/>
        </w:rPr>
        <w:t xml:space="preserve">A experiência na 503 consolidou não só o ministério, mas também os laços de fé entre os irmãos. </w:t>
      </w:r>
      <w:r>
        <w:rPr>
          <w:rFonts w:ascii="Times New Roman" w:hAnsi="Times New Roman"/>
          <w:color w:val="FF0000"/>
          <w:lang w:val="pt-BR"/>
        </w:rPr>
        <w:t xml:space="preserve">As reuniões, os momentos de oração e comunhão </w:t>
      </w:r>
      <w:r>
        <w:rPr>
          <w:rFonts w:ascii="Times New Roman" w:hAnsi="Times New Roman"/>
          <w:lang w:val="pt-BR"/>
        </w:rPr>
        <w:t xml:space="preserve">nos uniu e criaram um ambiente onde a esperança e a fidelidade do Senhor sempre </w:t>
      </w:r>
      <w:r>
        <w:rPr>
          <w:rFonts w:ascii="Times New Roman" w:hAnsi="Times New Roman"/>
          <w:color w:val="FF0000"/>
          <w:lang w:val="pt-BR"/>
        </w:rPr>
        <w:t>estiveram presentes</w:t>
      </w:r>
      <w:r>
        <w:rPr>
          <w:rFonts w:ascii="Times New Roman" w:hAnsi="Times New Roman"/>
          <w:lang w:val="pt-BR"/>
        </w:rPr>
        <w:t xml:space="preserve">. </w:t>
      </w:r>
      <w:r>
        <w:rPr>
          <w:rFonts w:ascii="Times New Roman" w:hAnsi="Times New Roman"/>
          <w:color w:val="FF0000"/>
          <w:lang w:val="pt-BR"/>
        </w:rPr>
        <w:t xml:space="preserve">O nosso lema foi vivido na prática “Juntos somos mais fortes, e com Jesus somos invencíveis!” </w:t>
      </w:r>
    </w:p>
    <w:p w14:paraId="58C198B1" w14:textId="77777777" w:rsidR="00E45AA5" w:rsidRDefault="00A71CB7">
      <w:pPr>
        <w:pStyle w:val="Textbody"/>
        <w:jc w:val="both"/>
        <w:rPr>
          <w:rFonts w:hint="eastAsia"/>
        </w:rPr>
      </w:pPr>
      <w:r>
        <w:rPr>
          <w:rFonts w:ascii="Times New Roman" w:hAnsi="Times New Roman"/>
          <w:lang w:val="pt-BR"/>
        </w:rPr>
        <w:t xml:space="preserve">Que este capítulo sirva de inspiração para todos aqueles que, mesmo diante das maiores dificuldades, decidem confiar no Senhor. Pois, quando colocamos nossa fé em Deus, Ele transforma </w:t>
      </w:r>
      <w:r>
        <w:rPr>
          <w:rFonts w:ascii="Times New Roman" w:hAnsi="Times New Roman"/>
          <w:color w:val="FF0000"/>
          <w:lang w:val="pt-BR"/>
        </w:rPr>
        <w:t xml:space="preserve">os desafios </w:t>
      </w:r>
      <w:r>
        <w:rPr>
          <w:rFonts w:ascii="Times New Roman" w:hAnsi="Times New Roman"/>
          <w:lang w:val="pt-BR"/>
        </w:rPr>
        <w:t xml:space="preserve">em uma oportunidade de crescimento, as lágrimas em um testemunho de </w:t>
      </w:r>
      <w:r>
        <w:rPr>
          <w:rFonts w:ascii="Times New Roman" w:hAnsi="Times New Roman"/>
          <w:color w:val="FF0000"/>
          <w:lang w:val="pt-BR"/>
        </w:rPr>
        <w:t>fé</w:t>
      </w:r>
      <w:r>
        <w:rPr>
          <w:rFonts w:ascii="Times New Roman" w:hAnsi="Times New Roman"/>
          <w:lang w:val="pt-BR"/>
        </w:rPr>
        <w:t xml:space="preserve"> e milagre que ressoa por toda a </w:t>
      </w:r>
      <w:r>
        <w:rPr>
          <w:rFonts w:ascii="Times New Roman" w:hAnsi="Times New Roman"/>
          <w:lang w:val="pt-BR"/>
        </w:rPr>
        <w:t>eternidade.</w:t>
      </w:r>
    </w:p>
    <w:p w14:paraId="58C198B2" w14:textId="77777777" w:rsidR="00E45AA5" w:rsidRDefault="00E45AA5">
      <w:pPr>
        <w:pStyle w:val="Textbody"/>
        <w:jc w:val="both"/>
        <w:rPr>
          <w:rFonts w:ascii="Times New Roman" w:hAnsi="Times New Roman"/>
          <w:lang w:val="pt-BR"/>
        </w:rPr>
      </w:pPr>
    </w:p>
    <w:p w14:paraId="58C198B3" w14:textId="77777777" w:rsidR="00E45AA5" w:rsidRDefault="00A71CB7">
      <w:pPr>
        <w:pStyle w:val="Ttulo1"/>
        <w:pageBreakBefore/>
        <w:jc w:val="both"/>
        <w:rPr>
          <w:rFonts w:ascii="Times New Roman" w:hAnsi="Times New Roman"/>
          <w:lang w:val="pt-BR"/>
        </w:rPr>
      </w:pPr>
      <w:r>
        <w:rPr>
          <w:rFonts w:ascii="Times New Roman" w:hAnsi="Times New Roman"/>
          <w:lang w:val="pt-BR"/>
        </w:rPr>
        <w:lastRenderedPageBreak/>
        <w:t>Capítulo 12: Acolhimento Familiar – A Bênção dos Sogros</w:t>
      </w:r>
    </w:p>
    <w:p w14:paraId="58C198B4" w14:textId="77777777" w:rsidR="00E45AA5" w:rsidRDefault="00A71CB7">
      <w:pPr>
        <w:suppressAutoHyphens w:val="0"/>
        <w:spacing w:after="140" w:line="276" w:lineRule="auto"/>
        <w:jc w:val="both"/>
        <w:textAlignment w:val="auto"/>
        <w:rPr>
          <w:rFonts w:hint="eastAsia"/>
        </w:rPr>
      </w:pPr>
      <w:r>
        <w:rPr>
          <w:rFonts w:ascii="Times New Roman" w:hAnsi="Times New Roman"/>
        </w:rPr>
        <w:t xml:space="preserve">Em meio a todas as transformações que Deus operou em minha vida e na edificação do ministério, houve um capítulo que, com certeza, mereceu ser eternamente registrado: o </w:t>
      </w:r>
      <w:r>
        <w:rPr>
          <w:rFonts w:ascii="Times New Roman" w:hAnsi="Times New Roman"/>
        </w:rPr>
        <w:t xml:space="preserve">acolhimento da família que se tornou um verdadeiro refúgio em Brasília. </w:t>
      </w:r>
      <w:r>
        <w:rPr>
          <w:rFonts w:ascii="Times New Roman" w:hAnsi="Times New Roman"/>
          <w:color w:val="FF0000"/>
        </w:rPr>
        <w:t xml:space="preserve">Eles me receberam como um filho, sem esperar nada em troca, </w:t>
      </w:r>
      <w:r>
        <w:rPr>
          <w:rFonts w:ascii="Times New Roman" w:eastAsia="Times New Roman" w:hAnsi="Times New Roman" w:cs="Times New Roman"/>
          <w:color w:val="FF0000"/>
          <w:kern w:val="0"/>
          <w:lang w:eastAsia="pt-BR" w:bidi="ar-SA"/>
        </w:rPr>
        <w:t xml:space="preserve">Naquele tempo, eu não tinha recursos financeiros para oferecer à filha deles, mas, ainda assim, meus sogros, </w:t>
      </w:r>
      <w:proofErr w:type="spellStart"/>
      <w:r>
        <w:rPr>
          <w:rFonts w:ascii="Times New Roman" w:eastAsia="Times New Roman" w:hAnsi="Times New Roman" w:cs="Times New Roman"/>
          <w:color w:val="FF0000"/>
          <w:kern w:val="0"/>
          <w:lang w:eastAsia="pt-BR" w:bidi="ar-SA"/>
        </w:rPr>
        <w:t>Clerivaldo</w:t>
      </w:r>
      <w:proofErr w:type="spellEnd"/>
      <w:r>
        <w:rPr>
          <w:rFonts w:ascii="Times New Roman" w:eastAsia="Times New Roman" w:hAnsi="Times New Roman" w:cs="Times New Roman"/>
          <w:color w:val="FF0000"/>
          <w:kern w:val="0"/>
          <w:lang w:eastAsia="pt-BR" w:bidi="ar-SA"/>
        </w:rPr>
        <w:t xml:space="preserve"> e Damiana, enxergaram algo além das circunstâncias, viram em mim um homem de Deus que honraria e faria a Dani feliz. Nada foi tão transformador quanto o amor, o cuidado e o suporte incondicional que recebi deles. </w:t>
      </w:r>
    </w:p>
    <w:p w14:paraId="58C198B5" w14:textId="77777777" w:rsidR="00E45AA5" w:rsidRDefault="00A71CB7">
      <w:pPr>
        <w:pStyle w:val="Ttulo3"/>
        <w:jc w:val="both"/>
        <w:rPr>
          <w:rFonts w:ascii="Times New Roman" w:hAnsi="Times New Roman"/>
          <w:lang w:val="pt-BR"/>
        </w:rPr>
      </w:pPr>
      <w:r>
        <w:rPr>
          <w:rFonts w:ascii="Times New Roman" w:hAnsi="Times New Roman"/>
          <w:lang w:val="pt-BR"/>
        </w:rPr>
        <w:t xml:space="preserve">Um Acolhimento </w:t>
      </w:r>
      <w:proofErr w:type="gramStart"/>
      <w:r>
        <w:rPr>
          <w:rFonts w:ascii="Times New Roman" w:hAnsi="Times New Roman"/>
          <w:lang w:val="pt-BR"/>
        </w:rPr>
        <w:t>que Transcende</w:t>
      </w:r>
      <w:proofErr w:type="gramEnd"/>
      <w:r>
        <w:rPr>
          <w:rFonts w:ascii="Times New Roman" w:hAnsi="Times New Roman"/>
          <w:lang w:val="pt-BR"/>
        </w:rPr>
        <w:t xml:space="preserve"> o Amor</w:t>
      </w:r>
    </w:p>
    <w:p w14:paraId="58C198B6" w14:textId="77777777" w:rsidR="00E45AA5" w:rsidRDefault="00A71CB7">
      <w:pPr>
        <w:pStyle w:val="Textbody"/>
        <w:jc w:val="both"/>
        <w:rPr>
          <w:rFonts w:hint="eastAsia"/>
        </w:rPr>
      </w:pPr>
      <w:r>
        <w:rPr>
          <w:rFonts w:ascii="Times New Roman" w:hAnsi="Times New Roman"/>
          <w:lang w:val="pt-BR"/>
        </w:rPr>
        <w:t xml:space="preserve">Quando cheguei a Brasília, minha vida estava repleta de incertezas, </w:t>
      </w:r>
      <w:r>
        <w:rPr>
          <w:rFonts w:ascii="Times New Roman" w:hAnsi="Times New Roman"/>
          <w:color w:val="FF0000"/>
          <w:lang w:val="pt-BR"/>
        </w:rPr>
        <w:t>mas quando conheci a Dani foi como se Deus tivesse sinalizado que o tempo do cumprimento das promessas feitas no monte do “Seu Juvenal” em Lajes havia chegado</w:t>
      </w:r>
      <w:r>
        <w:rPr>
          <w:rFonts w:ascii="Times New Roman" w:hAnsi="Times New Roman"/>
          <w:lang w:val="pt-BR"/>
        </w:rPr>
        <w:t xml:space="preserve">. Nessa nova fase, enquanto buscava estabelecer minha família com Dani, </w:t>
      </w:r>
      <w:r>
        <w:rPr>
          <w:rFonts w:ascii="Times New Roman" w:hAnsi="Times New Roman"/>
          <w:color w:val="FF0000"/>
          <w:lang w:val="pt-BR"/>
        </w:rPr>
        <w:t>eles nos deram esse suporte</w:t>
      </w:r>
      <w:r>
        <w:rPr>
          <w:rFonts w:ascii="Times New Roman" w:hAnsi="Times New Roman"/>
          <w:lang w:val="pt-BR"/>
        </w:rPr>
        <w:t>. Foi então que, como resposta a orações fervorosas, a família de Dani se revelou como uma dádiva divina.</w:t>
      </w:r>
    </w:p>
    <w:p w14:paraId="58C198B7" w14:textId="77777777" w:rsidR="00E45AA5" w:rsidRDefault="00A71CB7">
      <w:pPr>
        <w:pStyle w:val="Textbody"/>
        <w:jc w:val="both"/>
        <w:rPr>
          <w:rFonts w:hint="eastAsia"/>
        </w:rPr>
      </w:pPr>
      <w:r>
        <w:rPr>
          <w:rFonts w:ascii="Times New Roman" w:hAnsi="Times New Roman"/>
          <w:lang w:val="pt-BR"/>
        </w:rPr>
        <w:t xml:space="preserve">Damiana, minha sogra, foi uma das primeiras a enxergar algo especial em mim. Mesmo quando me viu pela primeira vez, um rapaz marcado pelas dificuldades e pelo peso de um passado </w:t>
      </w:r>
      <w:r>
        <w:rPr>
          <w:rFonts w:ascii="Times New Roman" w:hAnsi="Times New Roman"/>
          <w:color w:val="FF0000"/>
          <w:lang w:val="pt-BR"/>
        </w:rPr>
        <w:t xml:space="preserve">de provação, </w:t>
      </w:r>
      <w:r>
        <w:rPr>
          <w:rFonts w:ascii="Times New Roman" w:hAnsi="Times New Roman"/>
          <w:lang w:val="pt-BR"/>
        </w:rPr>
        <w:t>ela não hesitou em dizer: "</w:t>
      </w:r>
      <w:r>
        <w:rPr>
          <w:rFonts w:ascii="Times New Roman" w:hAnsi="Times New Roman"/>
          <w:color w:val="FF0000"/>
          <w:lang w:val="pt-BR"/>
        </w:rPr>
        <w:t>ele tá muito magro</w:t>
      </w:r>
      <w:r>
        <w:rPr>
          <w:rFonts w:ascii="Times New Roman" w:hAnsi="Times New Roman"/>
          <w:lang w:val="pt-BR"/>
        </w:rPr>
        <w:t xml:space="preserve">, vou cuidar desse rapaz." Essas palavras, ditas com a convicção de quem sente o toque do Espírito, foram como um bálsamo para uma alma ferida. </w:t>
      </w:r>
      <w:proofErr w:type="spellStart"/>
      <w:r>
        <w:rPr>
          <w:rFonts w:ascii="Times New Roman" w:hAnsi="Times New Roman"/>
          <w:color w:val="FF0000"/>
          <w:lang w:val="pt-BR"/>
        </w:rPr>
        <w:t>Clerivaldo</w:t>
      </w:r>
      <w:proofErr w:type="spellEnd"/>
      <w:r>
        <w:rPr>
          <w:rFonts w:ascii="Times New Roman" w:hAnsi="Times New Roman"/>
          <w:color w:val="FF0000"/>
          <w:lang w:val="pt-BR"/>
        </w:rPr>
        <w:t>,</w:t>
      </w:r>
      <w:r>
        <w:rPr>
          <w:rFonts w:ascii="Times New Roman" w:hAnsi="Times New Roman"/>
          <w:lang w:val="pt-BR"/>
        </w:rPr>
        <w:t xml:space="preserve"> meu sogro, também me acolheu com o coração aberto. Eles não apenas aceitaram minha presença, eles me abraçaram como parte integral de sua família.</w:t>
      </w:r>
    </w:p>
    <w:p w14:paraId="58C198B8" w14:textId="77777777" w:rsidR="00E45AA5" w:rsidRDefault="00A71CB7">
      <w:pPr>
        <w:pStyle w:val="Ttulo3"/>
        <w:jc w:val="both"/>
        <w:rPr>
          <w:rFonts w:ascii="Times New Roman" w:hAnsi="Times New Roman"/>
          <w:lang w:val="pt-BR"/>
        </w:rPr>
      </w:pPr>
      <w:r>
        <w:rPr>
          <w:rFonts w:ascii="Times New Roman" w:hAnsi="Times New Roman"/>
          <w:lang w:val="pt-BR"/>
        </w:rPr>
        <w:t>O Refúgio em um Lar Abençoado</w:t>
      </w:r>
    </w:p>
    <w:p w14:paraId="58C198B9" w14:textId="77777777" w:rsidR="00E45AA5" w:rsidRDefault="00A71CB7">
      <w:pPr>
        <w:pStyle w:val="Textbody"/>
        <w:jc w:val="both"/>
        <w:rPr>
          <w:rFonts w:hint="eastAsia"/>
        </w:rPr>
      </w:pPr>
      <w:r>
        <w:rPr>
          <w:rFonts w:ascii="Times New Roman" w:hAnsi="Times New Roman"/>
          <w:lang w:val="pt-BR"/>
        </w:rPr>
        <w:t xml:space="preserve">Quando Dani e eu nos casamos, uma nova etapa se iniciava, e, nessa ocasião, a família de Dani demonstrou um amor incondicional </w:t>
      </w:r>
      <w:r>
        <w:rPr>
          <w:rFonts w:ascii="Times New Roman" w:hAnsi="Times New Roman"/>
          <w:color w:val="FF0000"/>
          <w:lang w:val="pt-BR"/>
        </w:rPr>
        <w:t xml:space="preserve">ao nos ajudar a estabelecer o nosso lar, não tínhamos condições de assumir um valor de aluguel, muito menos com a prestação de um imóvel. Então eles solicitaram ao antigo inquilino para desocupar o imóvel, que chamamos de barraco, </w:t>
      </w:r>
      <w:r>
        <w:rPr>
          <w:rFonts w:ascii="Times New Roman" w:hAnsi="Times New Roman"/>
          <w:lang w:val="pt-BR"/>
        </w:rPr>
        <w:t xml:space="preserve">localizado por trás da casa deles, para que pudéssemos morar sem precisar pagar aluguel. </w:t>
      </w:r>
    </w:p>
    <w:p w14:paraId="58C198BA" w14:textId="77777777" w:rsidR="00E45AA5" w:rsidRDefault="00A71CB7">
      <w:pPr>
        <w:pStyle w:val="Textbody"/>
        <w:jc w:val="both"/>
        <w:rPr>
          <w:rFonts w:hint="eastAsia"/>
        </w:rPr>
      </w:pPr>
      <w:r>
        <w:rPr>
          <w:rFonts w:ascii="Times New Roman" w:eastAsia="Times New Roman" w:hAnsi="Times New Roman" w:cs="Times New Roman"/>
          <w:color w:val="FF0000"/>
          <w:kern w:val="0"/>
          <w:lang w:val="pt-BR" w:eastAsia="pt-BR" w:bidi="ar-SA"/>
        </w:rPr>
        <w:t>O espaço precisava de reformas, mas logo vimos a mão de Deus agir. Todo dia era um milagre chegavam ofertas em materiais de construção e mão de obra voluntária, o apoio constante dos meus sogros foi essencial para que tudo fosse concluído.</w:t>
      </w:r>
    </w:p>
    <w:p w14:paraId="58C198BB" w14:textId="77777777" w:rsidR="00E45AA5" w:rsidRDefault="00A71CB7">
      <w:pPr>
        <w:pStyle w:val="Textbody"/>
        <w:jc w:val="both"/>
        <w:rPr>
          <w:rFonts w:hint="eastAsia"/>
        </w:rPr>
      </w:pPr>
      <w:r>
        <w:rPr>
          <w:rFonts w:ascii="Times New Roman" w:eastAsia="Times New Roman" w:hAnsi="Times New Roman" w:cs="Times New Roman"/>
          <w:color w:val="FF0000"/>
          <w:kern w:val="0"/>
          <w:lang w:val="pt-BR" w:eastAsia="pt-BR" w:bidi="ar-SA"/>
        </w:rPr>
        <w:t xml:space="preserve">Durante nove anos, aquele lugar simples se tornou um verdadeiro lar, nessa casa nasceu o Matheus, mesmo limitados quanto ao espaço, pois a casa possuía somente um quarto, jamais nos faltou o cuidado, </w:t>
      </w:r>
      <w:r>
        <w:rPr>
          <w:rFonts w:ascii="Times New Roman" w:hAnsi="Times New Roman"/>
          <w:color w:val="FF0000"/>
          <w:lang w:val="pt-BR"/>
        </w:rPr>
        <w:t>e o suporte que só uma família que verdadeiramente ama pode oferecer</w:t>
      </w:r>
    </w:p>
    <w:p w14:paraId="58C198BC" w14:textId="77777777" w:rsidR="00E45AA5" w:rsidRDefault="00A71CB7">
      <w:pPr>
        <w:pStyle w:val="Textbody"/>
        <w:jc w:val="both"/>
        <w:rPr>
          <w:rFonts w:hint="eastAsia"/>
        </w:rPr>
      </w:pPr>
      <w:r>
        <w:rPr>
          <w:rFonts w:ascii="Times New Roman" w:hAnsi="Times New Roman"/>
          <w:lang w:val="pt-BR"/>
        </w:rPr>
        <w:t xml:space="preserve">Esse período foi decisivo para consolidar não apenas nossa união, mas também para fortalecer nossa missão ministerial. </w:t>
      </w:r>
      <w:r>
        <w:rPr>
          <w:rFonts w:ascii="Times New Roman" w:hAnsi="Times New Roman"/>
          <w:color w:val="FF0000"/>
          <w:lang w:val="pt-BR"/>
        </w:rPr>
        <w:t xml:space="preserve">Conviver com a minha família </w:t>
      </w:r>
      <w:r>
        <w:rPr>
          <w:rFonts w:ascii="Times New Roman" w:hAnsi="Times New Roman"/>
          <w:lang w:val="pt-BR"/>
        </w:rPr>
        <w:t xml:space="preserve">que demonstravam um amor genuíno e desinteressado me fez perceber que a família, em sua essência, é o reflexo do amor de Deus. Enquanto Dani, que sempre </w:t>
      </w:r>
      <w:r>
        <w:rPr>
          <w:rFonts w:ascii="Times New Roman" w:hAnsi="Times New Roman"/>
          <w:lang w:val="pt-BR"/>
        </w:rPr>
        <w:lastRenderedPageBreak/>
        <w:t xml:space="preserve">teve um coração voltado para a fé, clamava e orava intensamente para que sua família fosse salva, eu via em </w:t>
      </w:r>
      <w:proofErr w:type="spellStart"/>
      <w:r>
        <w:rPr>
          <w:rFonts w:ascii="Times New Roman" w:hAnsi="Times New Roman"/>
          <w:color w:val="FF0000"/>
          <w:lang w:val="pt-BR"/>
        </w:rPr>
        <w:t>Clerivaldo</w:t>
      </w:r>
      <w:proofErr w:type="spellEnd"/>
      <w:r>
        <w:rPr>
          <w:rFonts w:ascii="Times New Roman" w:hAnsi="Times New Roman"/>
          <w:color w:val="FF0000"/>
          <w:lang w:val="pt-BR"/>
        </w:rPr>
        <w:t xml:space="preserve"> </w:t>
      </w:r>
      <w:r>
        <w:rPr>
          <w:rFonts w:ascii="Times New Roman" w:hAnsi="Times New Roman"/>
          <w:lang w:val="pt-BR"/>
        </w:rPr>
        <w:t xml:space="preserve">e Damiana a manifestação de um resgate divino. </w:t>
      </w:r>
    </w:p>
    <w:p w14:paraId="58C198BD" w14:textId="77777777" w:rsidR="00E45AA5" w:rsidRDefault="00A71CB7">
      <w:pPr>
        <w:pStyle w:val="Ttulo3"/>
        <w:jc w:val="both"/>
        <w:rPr>
          <w:rFonts w:ascii="Times New Roman" w:hAnsi="Times New Roman"/>
          <w:color w:val="FF0000"/>
          <w:lang w:val="pt-BR"/>
        </w:rPr>
      </w:pPr>
      <w:r>
        <w:rPr>
          <w:rFonts w:ascii="Times New Roman" w:hAnsi="Times New Roman"/>
          <w:color w:val="FF0000"/>
          <w:lang w:val="pt-BR"/>
        </w:rPr>
        <w:t>Testemunho de fé: oração respondida</w:t>
      </w:r>
    </w:p>
    <w:p w14:paraId="58C198BE" w14:textId="77777777" w:rsidR="00E45AA5" w:rsidRDefault="00A71CB7">
      <w:pPr>
        <w:pStyle w:val="Textbody"/>
        <w:jc w:val="both"/>
        <w:rPr>
          <w:rFonts w:hint="eastAsia"/>
        </w:rPr>
      </w:pPr>
      <w:r>
        <w:rPr>
          <w:rFonts w:ascii="Times New Roman" w:hAnsi="Times New Roman"/>
          <w:lang w:val="pt-BR"/>
        </w:rPr>
        <w:t xml:space="preserve">O acolhimento que recebi da família de Dani foi, para mim, </w:t>
      </w:r>
      <w:r>
        <w:rPr>
          <w:rFonts w:ascii="Times New Roman" w:hAnsi="Times New Roman"/>
          <w:color w:val="FF0000"/>
          <w:lang w:val="pt-BR"/>
        </w:rPr>
        <w:t xml:space="preserve">uma resposta de oração, que ao </w:t>
      </w:r>
      <w:proofErr w:type="gramStart"/>
      <w:r>
        <w:rPr>
          <w:rFonts w:ascii="Times New Roman" w:hAnsi="Times New Roman"/>
          <w:color w:val="FF0000"/>
          <w:lang w:val="pt-BR"/>
        </w:rPr>
        <w:t>casasse</w:t>
      </w:r>
      <w:proofErr w:type="gramEnd"/>
      <w:r>
        <w:rPr>
          <w:rFonts w:ascii="Times New Roman" w:hAnsi="Times New Roman"/>
          <w:color w:val="FF0000"/>
          <w:lang w:val="pt-BR"/>
        </w:rPr>
        <w:t xml:space="preserve"> com minha esposa fosse recebido como parte integrante dela</w:t>
      </w:r>
      <w:r>
        <w:rPr>
          <w:rFonts w:ascii="Times New Roman" w:hAnsi="Times New Roman"/>
          <w:lang w:val="pt-BR"/>
        </w:rPr>
        <w:t xml:space="preserve">. Ao entrar nessa família, eu não só me integrava a um lar, mas também contribuía para um movimento de transformação. Foi nesse contexto que a intervenção de Deus se manifestou de forma surpreendente: além de me acolherem como filho, meus sogros </w:t>
      </w:r>
      <w:r>
        <w:rPr>
          <w:rFonts w:ascii="Times New Roman" w:hAnsi="Times New Roman"/>
          <w:color w:val="FF0000"/>
          <w:lang w:val="pt-BR"/>
        </w:rPr>
        <w:t>foram sendo impactados pelo testemunho que nos carregávamos do amor e da salvação em Cristo Jesus.</w:t>
      </w:r>
    </w:p>
    <w:p w14:paraId="58C198BF"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Meus sogros sempre enxergaram em mim um instrumento da graça de Deus e admiravam o ministério que Ele havia </w:t>
      </w:r>
      <w:r>
        <w:rPr>
          <w:rFonts w:ascii="Times New Roman" w:hAnsi="Times New Roman"/>
          <w:color w:val="FF0000"/>
          <w:lang w:val="pt-BR"/>
        </w:rPr>
        <w:t>confiado a mim, acompanharam de perto minha caminhada, desde os primeiros passos como Sanfoneiro de Cristo até a implantação da igreja, sempre reconhecendo e incentivando o potencial que Deus havia colocado em minha vida.</w:t>
      </w:r>
    </w:p>
    <w:p w14:paraId="58C198C0" w14:textId="77777777" w:rsidR="00E45AA5" w:rsidRDefault="00A71CB7">
      <w:pPr>
        <w:spacing w:after="140" w:line="276" w:lineRule="auto"/>
        <w:jc w:val="both"/>
        <w:textAlignment w:val="auto"/>
        <w:rPr>
          <w:rFonts w:hint="eastAsia"/>
        </w:rPr>
      </w:pPr>
      <w:r>
        <w:rPr>
          <w:rFonts w:ascii="Times New Roman" w:eastAsia="Times New Roman" w:hAnsi="Times New Roman" w:cs="Times New Roman"/>
          <w:color w:val="FF0000"/>
          <w:kern w:val="0"/>
          <w:lang w:eastAsia="pt-BR" w:bidi="ar-SA"/>
        </w:rPr>
        <w:t>Eles torciam por nós e respeitavam cada decisão, pois sabiam que caminhávamos debaixo da direção divina. Por isso, não foi fácil para eles compreenderem nossa saída da casa dos fundos para morar em uma quitinete na Asa Norte. O amor e o zelo que tinham por nós eram tão grandes que, mesmo após nossa mudança, decidiram não alugar o barraco dos fundos enquanto não estivéssemos estabelecidos em uma nova moradia maior, diziam: “Se não der certo a igreja, vocês terão para onde voltar.” Entendíamos que aquela atit</w:t>
      </w:r>
      <w:r>
        <w:rPr>
          <w:rFonts w:ascii="Times New Roman" w:eastAsia="Times New Roman" w:hAnsi="Times New Roman" w:cs="Times New Roman"/>
          <w:color w:val="FF0000"/>
          <w:kern w:val="0"/>
          <w:lang w:eastAsia="pt-BR" w:bidi="ar-SA"/>
        </w:rPr>
        <w:t>ude era, na verdade, uma expressão de cuidado, proteção e amor incondicional pelas nossas vidas</w:t>
      </w:r>
      <w:r>
        <w:rPr>
          <w:rFonts w:ascii="Times New Roman" w:eastAsia="Times New Roman" w:hAnsi="Times New Roman" w:cs="Times New Roman"/>
          <w:kern w:val="0"/>
          <w:lang w:eastAsia="pt-BR" w:bidi="ar-SA"/>
        </w:rPr>
        <w:t>.</w:t>
      </w:r>
    </w:p>
    <w:p w14:paraId="58C198C1" w14:textId="77777777" w:rsidR="00E45AA5" w:rsidRDefault="00A71CB7">
      <w:pPr>
        <w:pStyle w:val="Ttulo3"/>
        <w:jc w:val="both"/>
        <w:rPr>
          <w:rFonts w:ascii="Times New Roman" w:hAnsi="Times New Roman"/>
          <w:lang w:val="pt-BR"/>
        </w:rPr>
      </w:pPr>
      <w:r>
        <w:rPr>
          <w:rFonts w:ascii="Times New Roman" w:hAnsi="Times New Roman"/>
          <w:lang w:val="pt-BR"/>
        </w:rPr>
        <w:t>O Impacto na Vida de Dani e na Nossa Missão</w:t>
      </w:r>
    </w:p>
    <w:p w14:paraId="58C198C2" w14:textId="77777777" w:rsidR="00E45AA5" w:rsidRDefault="00A71CB7">
      <w:pPr>
        <w:pStyle w:val="Textbody"/>
        <w:jc w:val="both"/>
        <w:rPr>
          <w:rFonts w:hint="eastAsia"/>
        </w:rPr>
      </w:pPr>
      <w:r>
        <w:rPr>
          <w:rFonts w:ascii="Times New Roman" w:hAnsi="Times New Roman"/>
          <w:lang w:val="pt-BR"/>
        </w:rPr>
        <w:t xml:space="preserve">Para Dani, a </w:t>
      </w:r>
      <w:r>
        <w:rPr>
          <w:rFonts w:ascii="Times New Roman" w:hAnsi="Times New Roman"/>
          <w:color w:val="FF0000"/>
          <w:lang w:val="pt-BR"/>
        </w:rPr>
        <w:t xml:space="preserve">salvação </w:t>
      </w:r>
      <w:r>
        <w:rPr>
          <w:rFonts w:ascii="Times New Roman" w:hAnsi="Times New Roman"/>
          <w:lang w:val="pt-BR"/>
        </w:rPr>
        <w:t xml:space="preserve">de sua família sempre foi motivo de oração e esperança. Ela orou por 19 longos anos para que Deus tocasse o coração de seus </w:t>
      </w:r>
      <w:r>
        <w:rPr>
          <w:rFonts w:ascii="Times New Roman" w:hAnsi="Times New Roman"/>
          <w:color w:val="FF0000"/>
          <w:lang w:val="pt-BR"/>
        </w:rPr>
        <w:t>pais e seu irmão Márcio</w:t>
      </w:r>
      <w:r>
        <w:rPr>
          <w:rFonts w:ascii="Times New Roman" w:hAnsi="Times New Roman"/>
          <w:lang w:val="pt-BR"/>
        </w:rPr>
        <w:t xml:space="preserve">, </w:t>
      </w:r>
      <w:r>
        <w:rPr>
          <w:rFonts w:ascii="Times New Roman" w:hAnsi="Times New Roman"/>
          <w:color w:val="FF0000"/>
          <w:lang w:val="pt-BR"/>
        </w:rPr>
        <w:t xml:space="preserve">ela testemunha que já estava cansada de orar nesse objetivo, pois </w:t>
      </w:r>
      <w:proofErr w:type="gramStart"/>
      <w:r>
        <w:rPr>
          <w:rFonts w:ascii="Times New Roman" w:hAnsi="Times New Roman"/>
          <w:color w:val="FF0000"/>
          <w:lang w:val="pt-BR"/>
        </w:rPr>
        <w:t>desde de</w:t>
      </w:r>
      <w:proofErr w:type="gramEnd"/>
      <w:r>
        <w:rPr>
          <w:rFonts w:ascii="Times New Roman" w:hAnsi="Times New Roman"/>
          <w:color w:val="FF0000"/>
          <w:lang w:val="pt-BR"/>
        </w:rPr>
        <w:t xml:space="preserve"> sua conversão esse era o principal alvo de oração e não via muita mudança até o eu entrar na vida deles.</w:t>
      </w:r>
      <w:r>
        <w:rPr>
          <w:rFonts w:ascii="Times New Roman" w:hAnsi="Times New Roman"/>
          <w:lang w:val="pt-BR"/>
        </w:rPr>
        <w:t xml:space="preserve"> Eu me tornei, involuntariamente, um reforço espiritual para essa família, ajudando a trazer luz e a </w:t>
      </w:r>
      <w:r>
        <w:rPr>
          <w:rFonts w:ascii="Times New Roman" w:hAnsi="Times New Roman"/>
          <w:color w:val="FF0000"/>
          <w:lang w:val="pt-BR"/>
        </w:rPr>
        <w:t xml:space="preserve">palavra de Deus. </w:t>
      </w:r>
      <w:r>
        <w:rPr>
          <w:rFonts w:ascii="Times New Roman" w:hAnsi="Times New Roman"/>
          <w:lang w:val="pt-BR"/>
        </w:rPr>
        <w:t xml:space="preserve">No nosso pastorado </w:t>
      </w:r>
      <w:proofErr w:type="spellStart"/>
      <w:r>
        <w:rPr>
          <w:rFonts w:ascii="Times New Roman" w:hAnsi="Times New Roman"/>
          <w:lang w:val="pt-BR"/>
        </w:rPr>
        <w:t>Clerivaldo</w:t>
      </w:r>
      <w:proofErr w:type="spellEnd"/>
      <w:r>
        <w:rPr>
          <w:rFonts w:ascii="Times New Roman" w:hAnsi="Times New Roman"/>
          <w:lang w:val="pt-BR"/>
        </w:rPr>
        <w:t>, Damiana, passaram por um p</w:t>
      </w:r>
      <w:r>
        <w:rPr>
          <w:rFonts w:ascii="Times New Roman" w:hAnsi="Times New Roman"/>
          <w:lang w:val="pt-BR"/>
        </w:rPr>
        <w:t>rocesso de conversão eu tive a alegria de batizá-los nas águas que encheu nosso lar de plena alegria.</w:t>
      </w:r>
    </w:p>
    <w:p w14:paraId="58C198C3" w14:textId="77777777" w:rsidR="00E45AA5" w:rsidRDefault="00A71CB7">
      <w:pPr>
        <w:pStyle w:val="Textbody"/>
        <w:jc w:val="both"/>
        <w:rPr>
          <w:rFonts w:hint="eastAsia"/>
        </w:rPr>
      </w:pPr>
      <w:r>
        <w:rPr>
          <w:rFonts w:ascii="Times New Roman" w:hAnsi="Times New Roman"/>
          <w:lang w:val="pt-BR"/>
        </w:rPr>
        <w:t xml:space="preserve">Essa transformação foi também um poderoso testemunho para aqueles que conheciam nossa trajetória. Muitos que um dia se mostraram céticos passaram a reconhecer que, quando Deus coloca Sua mão sobre a vida de alguém, não há barreiras capazes de impedir o Seu plano. A família de Dani tornou-se um exemplo vivo de redenção e de fé, e eu não posso deixar de agradecer a </w:t>
      </w:r>
      <w:proofErr w:type="spellStart"/>
      <w:r>
        <w:rPr>
          <w:rFonts w:ascii="Times New Roman" w:hAnsi="Times New Roman"/>
          <w:color w:val="FF0000"/>
          <w:lang w:val="pt-BR"/>
        </w:rPr>
        <w:t>Clerivaldo</w:t>
      </w:r>
      <w:proofErr w:type="spellEnd"/>
      <w:r>
        <w:rPr>
          <w:rFonts w:ascii="Times New Roman" w:hAnsi="Times New Roman"/>
          <w:color w:val="FF0000"/>
          <w:lang w:val="pt-BR"/>
        </w:rPr>
        <w:t xml:space="preserve"> </w:t>
      </w:r>
      <w:r>
        <w:rPr>
          <w:rFonts w:ascii="Times New Roman" w:hAnsi="Times New Roman"/>
          <w:lang w:val="pt-BR"/>
        </w:rPr>
        <w:t>e Damiana, que me acolheram com tanto amor, como se eu já fosse parte de sua história há muito tempo.</w:t>
      </w:r>
    </w:p>
    <w:p w14:paraId="58C198C4" w14:textId="77777777" w:rsidR="00E45AA5" w:rsidRDefault="00A71CB7">
      <w:pPr>
        <w:pStyle w:val="Ttulo3"/>
        <w:jc w:val="both"/>
        <w:rPr>
          <w:rFonts w:ascii="Times New Roman" w:hAnsi="Times New Roman"/>
          <w:lang w:val="pt-BR"/>
        </w:rPr>
      </w:pPr>
      <w:r>
        <w:rPr>
          <w:rFonts w:ascii="Times New Roman" w:hAnsi="Times New Roman"/>
          <w:lang w:val="pt-BR"/>
        </w:rPr>
        <w:t>Quebrando a Maldição do Abandono</w:t>
      </w:r>
    </w:p>
    <w:p w14:paraId="58C198C5" w14:textId="77777777" w:rsidR="00E45AA5" w:rsidRDefault="00A71CB7">
      <w:pPr>
        <w:pStyle w:val="Textbody"/>
        <w:jc w:val="both"/>
        <w:rPr>
          <w:rFonts w:hint="eastAsia"/>
        </w:rPr>
      </w:pPr>
      <w:r>
        <w:rPr>
          <w:rFonts w:ascii="Times New Roman" w:hAnsi="Times New Roman"/>
          <w:lang w:val="pt-BR"/>
        </w:rPr>
        <w:t xml:space="preserve">Um dos aspectos mais profundos desse acolhimento familiar foi a oportunidade que tive de quebrar uma maldição que me assombrava desde a infância. Sem um pai presente, eu carregava o peso de um abandono que parecia inevitável. Eu me via como parte de um ciclo de dor que, se não fosse interrompido, continuaria a se repetir por gerações. Ao ser acolhido por </w:t>
      </w:r>
      <w:proofErr w:type="spellStart"/>
      <w:r>
        <w:rPr>
          <w:rFonts w:ascii="Times New Roman" w:hAnsi="Times New Roman"/>
          <w:color w:val="FF0000"/>
          <w:lang w:val="pt-BR"/>
        </w:rPr>
        <w:t>Clerivaldo</w:t>
      </w:r>
      <w:proofErr w:type="spellEnd"/>
      <w:r>
        <w:rPr>
          <w:rFonts w:ascii="Times New Roman" w:hAnsi="Times New Roman"/>
          <w:color w:val="FF0000"/>
          <w:lang w:val="pt-BR"/>
        </w:rPr>
        <w:t xml:space="preserve"> </w:t>
      </w:r>
      <w:r>
        <w:rPr>
          <w:rFonts w:ascii="Times New Roman" w:hAnsi="Times New Roman"/>
          <w:lang w:val="pt-BR"/>
        </w:rPr>
        <w:t xml:space="preserve">e Damiana, senti que, finalmente, aquele ciclo estava sendo rompido. Eles me deram o amor e o suporte que eu sempre desejei, e, nos </w:t>
      </w:r>
      <w:r>
        <w:rPr>
          <w:rFonts w:ascii="Times New Roman" w:hAnsi="Times New Roman"/>
          <w:lang w:val="pt-BR"/>
        </w:rPr>
        <w:lastRenderedPageBreak/>
        <w:t>pequenos gestos, mostraram que a verdadeira família não é definida pelo sangue, mas pelo amor incondicional e pela fé compartilhada.</w:t>
      </w:r>
    </w:p>
    <w:p w14:paraId="58C198C6" w14:textId="77777777" w:rsidR="00E45AA5" w:rsidRDefault="00A71CB7">
      <w:pPr>
        <w:pStyle w:val="Textbody"/>
        <w:jc w:val="both"/>
        <w:rPr>
          <w:rFonts w:hint="eastAsia"/>
        </w:rPr>
      </w:pPr>
      <w:r>
        <w:rPr>
          <w:rFonts w:ascii="Times New Roman" w:hAnsi="Times New Roman"/>
          <w:lang w:val="pt-BR"/>
        </w:rPr>
        <w:t xml:space="preserve">Ao lado de Dani, aprendi que amar é cuidar, é estar presente mesmo quando as circunstâncias são adversas. A experiência de viver com uma família que se abriu de coração para mim me ensinou que, quando Deus nos cerca de pessoas </w:t>
      </w:r>
      <w:r>
        <w:rPr>
          <w:rFonts w:ascii="Times New Roman" w:hAnsi="Times New Roman"/>
          <w:color w:val="FF0000"/>
          <w:lang w:val="pt-BR"/>
        </w:rPr>
        <w:t>bondosas e generosas</w:t>
      </w:r>
      <w:r>
        <w:rPr>
          <w:rFonts w:ascii="Times New Roman" w:hAnsi="Times New Roman"/>
          <w:lang w:val="pt-BR"/>
        </w:rPr>
        <w:t>, encontramos forças para superar as dores do passado e abraçar um futuro cheio de esperança.</w:t>
      </w:r>
    </w:p>
    <w:p w14:paraId="58C198C7" w14:textId="77777777" w:rsidR="00E45AA5" w:rsidRDefault="00A71CB7">
      <w:pPr>
        <w:pStyle w:val="Ttulo3"/>
        <w:jc w:val="both"/>
        <w:rPr>
          <w:rFonts w:ascii="Times New Roman" w:hAnsi="Times New Roman"/>
          <w:lang w:val="pt-BR"/>
        </w:rPr>
      </w:pPr>
      <w:r>
        <w:rPr>
          <w:rFonts w:ascii="Times New Roman" w:hAnsi="Times New Roman"/>
          <w:lang w:val="pt-BR"/>
        </w:rPr>
        <w:t>Um Testemunho de Gratidão e de Esperança</w:t>
      </w:r>
    </w:p>
    <w:p w14:paraId="58C198C8" w14:textId="77777777" w:rsidR="00E45AA5" w:rsidRDefault="00A71CB7">
      <w:pPr>
        <w:pStyle w:val="Textbody"/>
        <w:jc w:val="both"/>
        <w:rPr>
          <w:rFonts w:hint="eastAsia"/>
        </w:rPr>
      </w:pPr>
      <w:r>
        <w:rPr>
          <w:rFonts w:ascii="Times New Roman" w:hAnsi="Times New Roman"/>
          <w:lang w:val="pt-BR"/>
        </w:rPr>
        <w:t xml:space="preserve">Hoje, quando reflito sobre aqueles anos de convivência </w:t>
      </w:r>
      <w:r>
        <w:rPr>
          <w:rFonts w:ascii="Times New Roman" w:hAnsi="Times New Roman"/>
          <w:color w:val="FF0000"/>
          <w:lang w:val="pt-BR"/>
        </w:rPr>
        <w:t xml:space="preserve">mesmo que não fosse sob o mesmo teto </w:t>
      </w:r>
      <w:r>
        <w:rPr>
          <w:rFonts w:ascii="Times New Roman" w:hAnsi="Times New Roman"/>
          <w:lang w:val="pt-BR"/>
        </w:rPr>
        <w:t xml:space="preserve">de </w:t>
      </w:r>
      <w:proofErr w:type="spellStart"/>
      <w:r>
        <w:rPr>
          <w:rFonts w:ascii="Times New Roman" w:hAnsi="Times New Roman"/>
          <w:color w:val="FF0000"/>
          <w:lang w:val="pt-BR"/>
        </w:rPr>
        <w:t>Clerivaldo</w:t>
      </w:r>
      <w:proofErr w:type="spellEnd"/>
      <w:r>
        <w:rPr>
          <w:rFonts w:ascii="Times New Roman" w:hAnsi="Times New Roman"/>
          <w:color w:val="FF0000"/>
          <w:lang w:val="pt-BR"/>
        </w:rPr>
        <w:t xml:space="preserve"> </w:t>
      </w:r>
      <w:r>
        <w:rPr>
          <w:rFonts w:ascii="Times New Roman" w:hAnsi="Times New Roman"/>
          <w:lang w:val="pt-BR"/>
        </w:rPr>
        <w:t>e Damiana, sinto uma gratidão imensa. A generosidade deles não apenas nos proporcionou um teto seguro, mas também fortaleceu nossa fé, demonstrando que, mesmo nos momentos mais difíceis, o amor de Deus se manifesta através de pessoas dispostas a doar o melhor de si.</w:t>
      </w:r>
    </w:p>
    <w:p w14:paraId="58C198C9" w14:textId="77777777" w:rsidR="00E45AA5" w:rsidRDefault="00A71CB7">
      <w:pPr>
        <w:pStyle w:val="Textbody"/>
        <w:jc w:val="both"/>
        <w:rPr>
          <w:rFonts w:hint="eastAsia"/>
        </w:rPr>
      </w:pPr>
      <w:r>
        <w:rPr>
          <w:rFonts w:ascii="Times New Roman" w:hAnsi="Times New Roman"/>
          <w:lang w:val="pt-BR"/>
        </w:rPr>
        <w:t xml:space="preserve">Esse acolhimento familiar foi um dos pilares que sustentou o crescimento do nosso ministério. A segurança que senti ao saber que, </w:t>
      </w:r>
      <w:r>
        <w:rPr>
          <w:rFonts w:ascii="Times New Roman" w:hAnsi="Times New Roman"/>
          <w:color w:val="FF0000"/>
          <w:lang w:val="pt-BR"/>
        </w:rPr>
        <w:t>minha família estava cuidada quando precisava me ausentar mesmo que por poucos dias devido as viagens na itinerância</w:t>
      </w:r>
      <w:r>
        <w:rPr>
          <w:rFonts w:ascii="Times New Roman" w:hAnsi="Times New Roman"/>
          <w:lang w:val="pt-BR"/>
        </w:rPr>
        <w:t xml:space="preserve">, foi essencial para que eu pudesse seguir adiante na missão que o Senhor me confiara. </w:t>
      </w:r>
    </w:p>
    <w:p w14:paraId="58C198CA" w14:textId="77777777" w:rsidR="00E45AA5" w:rsidRDefault="00A71CB7">
      <w:pPr>
        <w:pStyle w:val="Ttulo3"/>
        <w:jc w:val="both"/>
        <w:rPr>
          <w:rFonts w:ascii="Times New Roman" w:hAnsi="Times New Roman"/>
          <w:lang w:val="pt-BR"/>
        </w:rPr>
      </w:pPr>
      <w:r>
        <w:rPr>
          <w:rFonts w:ascii="Times New Roman" w:hAnsi="Times New Roman"/>
          <w:lang w:val="pt-BR"/>
        </w:rPr>
        <w:t>Um Legado de Amor e de Transformação</w:t>
      </w:r>
    </w:p>
    <w:p w14:paraId="58C198CB" w14:textId="77777777" w:rsidR="00E45AA5" w:rsidRDefault="00A71CB7">
      <w:pPr>
        <w:pStyle w:val="Textbody"/>
        <w:jc w:val="both"/>
        <w:rPr>
          <w:rFonts w:hint="eastAsia"/>
        </w:rPr>
      </w:pPr>
      <w:r>
        <w:rPr>
          <w:rFonts w:ascii="Times New Roman" w:hAnsi="Times New Roman"/>
          <w:lang w:val="pt-BR"/>
        </w:rPr>
        <w:t xml:space="preserve">O legado que recebi daquela família é algo que carrego comigo a cada dia. </w:t>
      </w:r>
      <w:proofErr w:type="spellStart"/>
      <w:r>
        <w:rPr>
          <w:rFonts w:ascii="Times New Roman" w:hAnsi="Times New Roman"/>
          <w:color w:val="FF0000"/>
          <w:lang w:val="pt-BR"/>
        </w:rPr>
        <w:t>Clerivaldo</w:t>
      </w:r>
      <w:proofErr w:type="spellEnd"/>
      <w:r>
        <w:rPr>
          <w:rFonts w:ascii="Times New Roman" w:hAnsi="Times New Roman"/>
          <w:color w:val="FF0000"/>
          <w:lang w:val="pt-BR"/>
        </w:rPr>
        <w:t xml:space="preserve"> </w:t>
      </w:r>
      <w:r>
        <w:rPr>
          <w:rFonts w:ascii="Times New Roman" w:hAnsi="Times New Roman"/>
          <w:lang w:val="pt-BR"/>
        </w:rPr>
        <w:t xml:space="preserve">e Damiana não foram apenas meus sogros; foram anjos que Deus colocou em minha vida para me mostrar </w:t>
      </w:r>
      <w:r>
        <w:rPr>
          <w:rFonts w:ascii="Times New Roman" w:hAnsi="Times New Roman"/>
          <w:color w:val="FF0000"/>
          <w:lang w:val="pt-BR"/>
        </w:rPr>
        <w:t>através de atitudes de carinho, como um prato de comida preferido feito pela sogra, que faz melhor rabada, a bondade e o cuidado de Deus em minha trajetória de vida</w:t>
      </w:r>
      <w:r>
        <w:rPr>
          <w:rFonts w:ascii="Times New Roman" w:hAnsi="Times New Roman"/>
          <w:lang w:val="pt-BR"/>
        </w:rPr>
        <w:t>. Eles me ensinaram que a verdadeira família é aquela que se forma pelo amor, pela fé e pelo compromisso de cuidar uns dos outros. Essa lição foi, e continua sendo, uma das mais preciosas que a vida me deu.</w:t>
      </w:r>
    </w:p>
    <w:p w14:paraId="58C198CC" w14:textId="77777777" w:rsidR="00E45AA5" w:rsidRDefault="00A71CB7">
      <w:pPr>
        <w:pStyle w:val="Textbody"/>
        <w:jc w:val="both"/>
        <w:rPr>
          <w:rFonts w:hint="eastAsia"/>
        </w:rPr>
      </w:pPr>
      <w:r>
        <w:rPr>
          <w:rFonts w:ascii="Times New Roman" w:hAnsi="Times New Roman"/>
          <w:lang w:val="pt-BR"/>
        </w:rPr>
        <w:t xml:space="preserve">Ao integrar-me a essa família, não só encontrei um lar, mas também descobri que o resgate que vivenciamos se estende para além do âmbito pessoal, ele ecoa para a comunidade, para os ministérios e para a missão de levar o evangelho a todas as nações. </w:t>
      </w:r>
      <w:r>
        <w:rPr>
          <w:rFonts w:ascii="Times New Roman" w:hAnsi="Times New Roman"/>
          <w:color w:val="FF0000"/>
          <w:lang w:val="pt-BR"/>
        </w:rPr>
        <w:t xml:space="preserve">As conversões que aconteceram </w:t>
      </w:r>
      <w:r>
        <w:rPr>
          <w:rFonts w:ascii="Times New Roman" w:hAnsi="Times New Roman"/>
          <w:lang w:val="pt-BR"/>
        </w:rPr>
        <w:t>em nossa convivência é uma prova viva de que Deus é fiel para cumprir Suas promessas.</w:t>
      </w:r>
    </w:p>
    <w:p w14:paraId="58C198CD" w14:textId="77777777" w:rsidR="00E45AA5" w:rsidRDefault="00A71CB7">
      <w:pPr>
        <w:pStyle w:val="Ttulo1"/>
        <w:pageBreakBefore/>
        <w:jc w:val="both"/>
        <w:rPr>
          <w:rFonts w:ascii="Times New Roman" w:hAnsi="Times New Roman"/>
          <w:lang w:val="pt-BR"/>
        </w:rPr>
      </w:pPr>
      <w:r>
        <w:rPr>
          <w:rFonts w:ascii="Times New Roman" w:hAnsi="Times New Roman"/>
          <w:lang w:val="pt-BR"/>
        </w:rPr>
        <w:lastRenderedPageBreak/>
        <w:t>Capítulo 13: Promessa de Vitória – O Nascimento de Ana Vitória e o Livramento</w:t>
      </w:r>
    </w:p>
    <w:p w14:paraId="58C198CE" w14:textId="77777777" w:rsidR="00E45AA5" w:rsidRDefault="00A71CB7">
      <w:pPr>
        <w:pStyle w:val="Textbody"/>
        <w:jc w:val="both"/>
        <w:rPr>
          <w:rFonts w:hint="eastAsia"/>
        </w:rPr>
      </w:pPr>
      <w:r>
        <w:rPr>
          <w:rFonts w:ascii="Times New Roman" w:hAnsi="Times New Roman"/>
          <w:lang w:val="pt-BR"/>
        </w:rPr>
        <w:t xml:space="preserve">Em meio a um ministério que já se mostrava repleto de bênçãos e sinais divinos, chegou um </w:t>
      </w:r>
      <w:r>
        <w:rPr>
          <w:rFonts w:ascii="Times New Roman" w:hAnsi="Times New Roman"/>
          <w:lang w:val="pt-BR"/>
        </w:rPr>
        <w:t xml:space="preserve">dos momentos mais marcantes e emocionantes: o nascimento de Ana Vitória. Em 8 de fevereiro de 2022, nossa família foi agraciada com esse presente que simbolizava o cumprimento de uma promessa que Deus vinha sussurrando em nossos corações há tempos. </w:t>
      </w:r>
      <w:r>
        <w:rPr>
          <w:rFonts w:ascii="Times New Roman" w:hAnsi="Times New Roman"/>
          <w:color w:val="FF0000"/>
          <w:lang w:val="pt-BR"/>
        </w:rPr>
        <w:t xml:space="preserve">Uma </w:t>
      </w:r>
      <w:r>
        <w:rPr>
          <w:rFonts w:ascii="Times New Roman" w:hAnsi="Times New Roman"/>
          <w:color w:val="FF0000"/>
          <w:lang w:val="pt-BR"/>
        </w:rPr>
        <w:t xml:space="preserve">criança muita desejada e amada, quando minha esposa revelou a gravidez no </w:t>
      </w:r>
      <w:proofErr w:type="spellStart"/>
      <w:r>
        <w:rPr>
          <w:rFonts w:ascii="Times New Roman" w:hAnsi="Times New Roman"/>
          <w:color w:val="FF0000"/>
          <w:lang w:val="pt-BR"/>
        </w:rPr>
        <w:t>púbito</w:t>
      </w:r>
      <w:proofErr w:type="spellEnd"/>
      <w:r>
        <w:rPr>
          <w:rFonts w:ascii="Times New Roman" w:hAnsi="Times New Roman"/>
          <w:color w:val="FF0000"/>
          <w:lang w:val="pt-BR"/>
        </w:rPr>
        <w:t xml:space="preserve"> da igreja o meu coração se encheu de alegria e as lágrimas correram em meu rosto, tamanha era a emoção daquele dia.</w:t>
      </w:r>
    </w:p>
    <w:p w14:paraId="58C198CF" w14:textId="77777777" w:rsidR="00E45AA5" w:rsidRDefault="00A71CB7">
      <w:pPr>
        <w:pStyle w:val="Ttulo3"/>
        <w:jc w:val="both"/>
        <w:rPr>
          <w:rFonts w:ascii="Times New Roman" w:hAnsi="Times New Roman"/>
          <w:lang w:val="pt-BR"/>
        </w:rPr>
      </w:pPr>
      <w:r>
        <w:rPr>
          <w:rFonts w:ascii="Times New Roman" w:hAnsi="Times New Roman"/>
          <w:lang w:val="pt-BR"/>
        </w:rPr>
        <w:t>O Cumprimento de Uma Promessa</w:t>
      </w:r>
    </w:p>
    <w:p w14:paraId="58C198D0" w14:textId="77777777" w:rsidR="00E45AA5" w:rsidRDefault="00A71CB7">
      <w:pPr>
        <w:pStyle w:val="Textbody"/>
        <w:jc w:val="both"/>
        <w:rPr>
          <w:rFonts w:hint="eastAsia"/>
        </w:rPr>
      </w:pPr>
      <w:r>
        <w:rPr>
          <w:rFonts w:ascii="Times New Roman" w:hAnsi="Times New Roman"/>
          <w:lang w:val="pt-BR"/>
        </w:rPr>
        <w:t xml:space="preserve">Desde </w:t>
      </w:r>
      <w:r>
        <w:rPr>
          <w:rFonts w:ascii="Times New Roman" w:hAnsi="Times New Roman"/>
          <w:color w:val="FF0000"/>
          <w:lang w:val="pt-BR"/>
        </w:rPr>
        <w:t>quando eu estava esperando no Senhor uma esposa, Ele já havia me entregado uma promessa: de uma criança e foi específico, uma menina, a profecia dizia que eu estaria de cabelos brancos e que esse momento marcaria uma fase de plenitude no meu ministério. E assim aconteceu meus cabelos embranqueceram não pela idade, mas por herança genética, e Deus cumpriu Sua palavra, todas as necessidades foram supridas e ainda fez transbordar bênçãos na chegada de nossa filha Ana Vitória, desde o pré-natal e o parto partic</w:t>
      </w:r>
      <w:r>
        <w:rPr>
          <w:rFonts w:ascii="Times New Roman" w:hAnsi="Times New Roman"/>
          <w:color w:val="FF0000"/>
          <w:lang w:val="pt-BR"/>
        </w:rPr>
        <w:t>ular, até cada detalhe do enxoval.</w:t>
      </w:r>
    </w:p>
    <w:p w14:paraId="58C198D1" w14:textId="77777777" w:rsidR="00E45AA5" w:rsidRDefault="00A71CB7">
      <w:pPr>
        <w:spacing w:after="140" w:line="276" w:lineRule="auto"/>
        <w:jc w:val="both"/>
        <w:textAlignment w:val="auto"/>
        <w:rPr>
          <w:rFonts w:ascii="Times New Roman" w:eastAsia="Times New Roman" w:hAnsi="Times New Roman" w:cs="Times New Roman"/>
          <w:color w:val="FF0000"/>
          <w:kern w:val="0"/>
          <w:lang w:eastAsia="pt-BR" w:bidi="ar-SA"/>
        </w:rPr>
      </w:pPr>
      <w:r>
        <w:rPr>
          <w:rFonts w:ascii="Times New Roman" w:eastAsia="Times New Roman" w:hAnsi="Times New Roman" w:cs="Times New Roman"/>
          <w:color w:val="FF0000"/>
          <w:kern w:val="0"/>
          <w:lang w:eastAsia="pt-BR" w:bidi="ar-SA"/>
        </w:rPr>
        <w:t>No dia em que descobrimos o sexo do bebê, meu espírito já confirmava o que eu sabia desde o início: era uma menina. O nome escolhido carregava um significado profundo. “Vitória” era o cumprimento exato da profecia recebida pela mesma profetisa que afirmou que sua chegada representaria a superação de todas as adversidades que marcaram nossa história. “Ana” foi uma homenagem à avó de Dani, um símbolo de amor e de raízes firmes.</w:t>
      </w:r>
    </w:p>
    <w:p w14:paraId="58C198D2" w14:textId="77777777" w:rsidR="00E45AA5" w:rsidRDefault="00A71CB7">
      <w:pPr>
        <w:spacing w:after="140" w:line="276" w:lineRule="auto"/>
        <w:jc w:val="both"/>
        <w:textAlignment w:val="auto"/>
        <w:rPr>
          <w:rFonts w:ascii="Times New Roman" w:eastAsia="Times New Roman" w:hAnsi="Times New Roman" w:cs="Times New Roman"/>
          <w:color w:val="FF0000"/>
          <w:kern w:val="0"/>
          <w:lang w:eastAsia="pt-BR" w:bidi="ar-SA"/>
        </w:rPr>
      </w:pPr>
      <w:r>
        <w:rPr>
          <w:rFonts w:ascii="Times New Roman" w:eastAsia="Times New Roman" w:hAnsi="Times New Roman" w:cs="Times New Roman"/>
          <w:color w:val="FF0000"/>
          <w:kern w:val="0"/>
          <w:lang w:eastAsia="pt-BR" w:bidi="ar-SA"/>
        </w:rPr>
        <w:t>Para mim, aquele nascimento não foi apenas o cumprimento de uma palavra profética, mas a materialização de um milagre que não apenas transformaria nossa família, mas também fortaleceria a obra que o Senhor vinha edificando por meio do ministério.</w:t>
      </w:r>
    </w:p>
    <w:p w14:paraId="58C198D3" w14:textId="77777777" w:rsidR="00E45AA5" w:rsidRDefault="00A71CB7">
      <w:pPr>
        <w:pStyle w:val="Ttulo3"/>
        <w:jc w:val="both"/>
        <w:rPr>
          <w:rFonts w:ascii="Times New Roman" w:hAnsi="Times New Roman"/>
          <w:lang w:val="pt-BR"/>
        </w:rPr>
      </w:pPr>
      <w:r>
        <w:rPr>
          <w:rFonts w:ascii="Times New Roman" w:hAnsi="Times New Roman"/>
          <w:lang w:val="pt-BR"/>
        </w:rPr>
        <w:t>Uma Celebração de Alegria e de Fé</w:t>
      </w:r>
    </w:p>
    <w:p w14:paraId="58C198D4"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O período de gestação de Ana Vitória também coincidiu com um tempo de crescimento do nosso ministério: famílias chegando, testemunhos de restauração, conversões, estávamos vivendo uma das melhores fases no nosso ministério. Lembro-me de orar pedindo que Deus enviasse os recursos para o parto. Pouco tempo depois, essa oração foi atendida, um casal nos abençoou com uma oferta de R$ 10.000,00 e eu sabia claramente qual era o propósito daquela semente.</w:t>
      </w:r>
    </w:p>
    <w:p w14:paraId="58C198D5"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À medida que o dia do parto se aproximava, o Senhor já havia preparado para nós uma das melhores maternidades de Brasília, mas fui impulsionado pelo espírito a fazer uma oferta para a concretização do telhado da nossa igreja em 03 de agosto, àquela oferta que já tinha um destino certo para o parto eu ofertei a metade para a conclusão da obra, em concordância com minha esposa que também queimou em seu coração de fazer essa ofertar, mas como o dono da obra é Deus e Ele nos prova que está no controle de tudo e</w:t>
      </w:r>
      <w:r>
        <w:rPr>
          <w:rFonts w:ascii="Times New Roman" w:hAnsi="Times New Roman"/>
          <w:color w:val="FF0000"/>
          <w:lang w:val="pt-BR"/>
        </w:rPr>
        <w:t xml:space="preserve"> opera de maneira surpreendente, faltando poucos dias para fecharmos com a maternidade, Ele supriu todas as necessidades e providenciou todos os recursos necessários para o parto de Ana Vitória.</w:t>
      </w:r>
    </w:p>
    <w:p w14:paraId="58C198D6"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lastRenderedPageBreak/>
        <w:t xml:space="preserve">Na madrugada do dia 08 de fevereiro de 2022, nascia Ana Vitória, uma menina linda, cheia de saúde foi um misto de emoção, naquela sala de cirurgia quando eu ouvi o seu choro e seus olhos quando se abriram me fitaram como quem dizia: “papai eu cheguei,” foi uma realização como pai e de gratidão a Deus por estar vivendo a chegada da nossa Vitória para somar em nossa casa com muita alegria, risos e brincadeiras, a presença de Ana Vitória é marcada por uma criança esperta e atenta a tudo, carinhosa com a mãe e </w:t>
      </w:r>
      <w:r>
        <w:rPr>
          <w:rFonts w:ascii="Times New Roman" w:hAnsi="Times New Roman"/>
          <w:color w:val="FF0000"/>
          <w:lang w:val="pt-BR"/>
        </w:rPr>
        <w:t>seus irmãos e quanto a mim ela diz que eu sou o rei e ela é a minha princesa.</w:t>
      </w:r>
    </w:p>
    <w:p w14:paraId="58C198D7" w14:textId="77777777" w:rsidR="00E45AA5" w:rsidRDefault="00A71CB7">
      <w:pPr>
        <w:pStyle w:val="Ttulo3"/>
        <w:jc w:val="both"/>
        <w:rPr>
          <w:rFonts w:ascii="Times New Roman" w:hAnsi="Times New Roman"/>
          <w:lang w:val="pt-BR"/>
        </w:rPr>
      </w:pPr>
      <w:r>
        <w:rPr>
          <w:rFonts w:ascii="Times New Roman" w:hAnsi="Times New Roman"/>
          <w:lang w:val="pt-BR"/>
        </w:rPr>
        <w:t>O Livramento na Crise de Saúde</w:t>
      </w:r>
    </w:p>
    <w:p w14:paraId="58C198D8" w14:textId="77777777" w:rsidR="00E45AA5" w:rsidRDefault="00A71CB7">
      <w:pPr>
        <w:pStyle w:val="Textbody"/>
        <w:jc w:val="both"/>
        <w:rPr>
          <w:rFonts w:hint="eastAsia"/>
        </w:rPr>
      </w:pPr>
      <w:r>
        <w:rPr>
          <w:rFonts w:ascii="Times New Roman" w:hAnsi="Times New Roman"/>
          <w:lang w:val="pt-BR"/>
        </w:rPr>
        <w:t xml:space="preserve">Porém, a alegria daquele dia não veio sem desafios. Logo após o nascimento, vivenciamos uma das provações mais intensas de nossa história. No mesmo período de tanta felicidade, o que parecia ser apenas o início de uma nova </w:t>
      </w:r>
      <w:r>
        <w:rPr>
          <w:rFonts w:ascii="Times New Roman" w:hAnsi="Times New Roman"/>
          <w:color w:val="FF0000"/>
          <w:lang w:val="pt-BR"/>
        </w:rPr>
        <w:t xml:space="preserve">fase </w:t>
      </w:r>
      <w:r>
        <w:rPr>
          <w:rFonts w:ascii="Times New Roman" w:hAnsi="Times New Roman"/>
          <w:lang w:val="pt-BR"/>
        </w:rPr>
        <w:t xml:space="preserve">se misturou com um episódio de extrema dor e desespero. No dia 13 de fevereiro de 2022, como se o destino quisesse testar nossa fé mesmo após tamanha vitória, eu acordei na </w:t>
      </w:r>
      <w:r>
        <w:rPr>
          <w:rFonts w:ascii="Times New Roman" w:hAnsi="Times New Roman"/>
          <w:color w:val="FF0000"/>
          <w:lang w:val="pt-BR"/>
        </w:rPr>
        <w:t>madrugada de domingo,</w:t>
      </w:r>
      <w:r>
        <w:rPr>
          <w:rFonts w:ascii="Times New Roman" w:hAnsi="Times New Roman"/>
          <w:lang w:val="pt-BR"/>
        </w:rPr>
        <w:t xml:space="preserve"> sentindo uma dor aguda e insuportável. Minha esposa estava em recuperação de uma cirurgia, minha sogra repousava em nossa casa, e uma tia da Dani, sempre presente para nos dar suporte, estava ao nosso lado. E ali, com Ana Vitória ainda recém-nascida, com apenas cinco dias de vida, algo dentro de mim mudou de fo</w:t>
      </w:r>
      <w:r>
        <w:rPr>
          <w:rFonts w:ascii="Times New Roman" w:hAnsi="Times New Roman"/>
          <w:lang w:val="pt-BR"/>
        </w:rPr>
        <w:t>rma dramática.</w:t>
      </w:r>
    </w:p>
    <w:p w14:paraId="58C198D9" w14:textId="77777777" w:rsidR="00E45AA5" w:rsidRDefault="00A71CB7">
      <w:pPr>
        <w:pStyle w:val="Textbody"/>
        <w:jc w:val="both"/>
        <w:rPr>
          <w:rFonts w:hint="eastAsia"/>
        </w:rPr>
      </w:pPr>
      <w:r>
        <w:rPr>
          <w:rFonts w:ascii="Times New Roman" w:hAnsi="Times New Roman"/>
          <w:color w:val="FF0000"/>
          <w:lang w:val="pt-BR"/>
        </w:rPr>
        <w:t xml:space="preserve">A dor na região abdominal na altura do apêndice foi se intensificando de forma alarmante que não conseguia ficar em pé. </w:t>
      </w:r>
      <w:r>
        <w:rPr>
          <w:rFonts w:ascii="Times New Roman" w:hAnsi="Times New Roman"/>
          <w:lang w:val="pt-BR"/>
        </w:rPr>
        <w:t xml:space="preserve">Num desespero crescente, comecei a gritar, sentindo que algo em meu corpo não estava certo. O que se seguiu foi uma sequência de eventos que me levaram às pressas para o hospital de Base. </w:t>
      </w:r>
      <w:r>
        <w:rPr>
          <w:rFonts w:ascii="Times New Roman" w:hAnsi="Times New Roman"/>
          <w:color w:val="FF0000"/>
          <w:lang w:val="pt-BR"/>
        </w:rPr>
        <w:t>Cheguei desfalecido carregado nos braços, não suportando as dores, num cenário onde a intervenção divina se fazia urgente.</w:t>
      </w:r>
    </w:p>
    <w:p w14:paraId="58C198DA"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No hospital, após os exames, veio o diagnóstico tratava-se de uma apendicite inflamada, caso cirúrgico, mas sem prioridade, pois haviam outros paciente em situação mais grave, e eu teria que  aguardar na fila, vivendo um dos momentos mais terríveis de dor, permaneci no corredor do hospital, mas graças a misericórdia de Deus, Ele colocou anjos na minha vida para abrir as portas da cirurgia, somente na tarde de terça-feira meu nome foi chamado e acredito que, se algumas horas a mais tivessem se passado, eu nã</w:t>
      </w:r>
      <w:r>
        <w:rPr>
          <w:rFonts w:ascii="Times New Roman" w:hAnsi="Times New Roman"/>
          <w:color w:val="FF0000"/>
          <w:lang w:val="pt-BR"/>
        </w:rPr>
        <w:t xml:space="preserve">o estaria aqui para contar essa história, </w:t>
      </w:r>
    </w:p>
    <w:p w14:paraId="58C198DB"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A dor naquele dia era insuportável, mesmo com a medicação para dor, durante a cirurgia descobriram que a apendicite já havia supurado, ou seja, o apêndice tinha se rompido, liberando pus e conteúdo intestinal na cavidade abdominal, o procedimento precisou ser alterado às pressas, começando à tarde e se estendeu até </w:t>
      </w:r>
      <w:proofErr w:type="gramStart"/>
      <w:r>
        <w:rPr>
          <w:rFonts w:ascii="Times New Roman" w:hAnsi="Times New Roman"/>
          <w:color w:val="FF0000"/>
          <w:lang w:val="pt-BR"/>
        </w:rPr>
        <w:t>à</w:t>
      </w:r>
      <w:proofErr w:type="gramEnd"/>
      <w:r>
        <w:rPr>
          <w:rFonts w:ascii="Times New Roman" w:hAnsi="Times New Roman"/>
          <w:color w:val="FF0000"/>
          <w:lang w:val="pt-BR"/>
        </w:rPr>
        <w:t xml:space="preserve"> noite.</w:t>
      </w:r>
    </w:p>
    <w:p w14:paraId="58C198DC" w14:textId="77777777" w:rsidR="00E45AA5" w:rsidRDefault="00A71CB7">
      <w:pPr>
        <w:spacing w:after="140" w:line="276" w:lineRule="auto"/>
        <w:jc w:val="both"/>
        <w:textAlignment w:val="auto"/>
        <w:rPr>
          <w:rFonts w:ascii="Times New Roman" w:eastAsia="Times New Roman" w:hAnsi="Times New Roman" w:cs="Times New Roman"/>
          <w:color w:val="FF0000"/>
          <w:kern w:val="0"/>
          <w:lang w:eastAsia="pt-BR" w:bidi="ar-SA"/>
        </w:rPr>
      </w:pPr>
      <w:r>
        <w:rPr>
          <w:rFonts w:ascii="Times New Roman" w:eastAsia="Times New Roman" w:hAnsi="Times New Roman" w:cs="Times New Roman"/>
          <w:color w:val="FF0000"/>
          <w:kern w:val="0"/>
          <w:lang w:eastAsia="pt-BR" w:bidi="ar-SA"/>
        </w:rPr>
        <w:t>Ao despertar da anestesia, tive plena consciência do grande livramento de morte que Deus havia me concedido. No entanto, ainda havia uma batalha a enfrentar durante a recuperação, o local da cirurgia ficou muito inflamado e apresentava pus, foram dias difíceis, a ponto de cogitarem uma nova intervenção para investigar o que estava acontecendo.</w:t>
      </w:r>
    </w:p>
    <w:p w14:paraId="58C198DD" w14:textId="77777777" w:rsidR="00E45AA5" w:rsidRDefault="00A71CB7">
      <w:pPr>
        <w:spacing w:after="140" w:line="276" w:lineRule="auto"/>
        <w:jc w:val="both"/>
        <w:textAlignment w:val="auto"/>
        <w:rPr>
          <w:rFonts w:ascii="Times New Roman" w:eastAsia="Times New Roman" w:hAnsi="Times New Roman" w:cs="Times New Roman"/>
          <w:color w:val="FF0000"/>
          <w:kern w:val="0"/>
          <w:lang w:eastAsia="pt-BR" w:bidi="ar-SA"/>
        </w:rPr>
      </w:pPr>
      <w:r>
        <w:rPr>
          <w:rFonts w:ascii="Times New Roman" w:eastAsia="Times New Roman" w:hAnsi="Times New Roman" w:cs="Times New Roman"/>
          <w:color w:val="FF0000"/>
          <w:kern w:val="0"/>
          <w:lang w:eastAsia="pt-BR" w:bidi="ar-SA"/>
        </w:rPr>
        <w:t>Naquela noite, a igreja se reuniu para uma vigília de oração, clamando intensamente pela minha vida, e para a glória de Deus, a medicação começou a fazer efeito logo após. Na manhã seguinte, apresentei uma melhora significativa, permaneci internado entre 12 e 15 dias, em um período marcado por incertezas, mas também por orações incessantes e pelo clamor fervoroso da congregação, uma verdadeira batalha espiritual que Deus venceu em meu favor.</w:t>
      </w:r>
    </w:p>
    <w:p w14:paraId="58C198DE" w14:textId="77777777" w:rsidR="00E45AA5" w:rsidRDefault="00E45AA5">
      <w:pPr>
        <w:pStyle w:val="Textbody"/>
        <w:jc w:val="both"/>
        <w:rPr>
          <w:rFonts w:hint="eastAsia"/>
          <w:lang w:val="pt-BR"/>
        </w:rPr>
      </w:pPr>
    </w:p>
    <w:p w14:paraId="58C198DF" w14:textId="77777777" w:rsidR="00E45AA5" w:rsidRDefault="00A71CB7">
      <w:pPr>
        <w:pStyle w:val="Ttulo3"/>
        <w:jc w:val="both"/>
        <w:rPr>
          <w:rFonts w:ascii="Times New Roman" w:hAnsi="Times New Roman"/>
          <w:lang w:val="pt-BR"/>
        </w:rPr>
      </w:pPr>
      <w:r>
        <w:rPr>
          <w:rFonts w:ascii="Times New Roman" w:hAnsi="Times New Roman"/>
          <w:lang w:val="pt-BR"/>
        </w:rPr>
        <w:t>O Poder da Oração Coletiva</w:t>
      </w:r>
    </w:p>
    <w:p w14:paraId="58C198E0" w14:textId="77777777" w:rsidR="00E45AA5" w:rsidRDefault="00A71CB7">
      <w:pPr>
        <w:pStyle w:val="Textbody"/>
        <w:jc w:val="both"/>
        <w:rPr>
          <w:rFonts w:hint="eastAsia"/>
        </w:rPr>
      </w:pPr>
      <w:r>
        <w:rPr>
          <w:rFonts w:ascii="Times New Roman" w:hAnsi="Times New Roman"/>
          <w:lang w:val="pt-BR"/>
        </w:rPr>
        <w:t xml:space="preserve">Durante todo esse tempo, a igreja não nos abandonou. Ao contrário, foi um período em que a comunidade de fé se mobilizou de forma extraordinária. Irmãos de todas as regiões – tanto de Brasília quanto das três igrejas do Nordeste – uniram-se em uma campanha de oração. Debaixo </w:t>
      </w:r>
      <w:r>
        <w:rPr>
          <w:rFonts w:ascii="Times New Roman" w:hAnsi="Times New Roman"/>
          <w:color w:val="FF0000"/>
          <w:lang w:val="pt-BR"/>
        </w:rPr>
        <w:t>da janela do hospital conseguia ver os irmãos que cantavam e faziam orações, esses gestos de carinho me confortavam e constrangiam com o cuidado de Deus</w:t>
      </w:r>
      <w:r>
        <w:rPr>
          <w:rFonts w:ascii="Times New Roman" w:hAnsi="Times New Roman"/>
          <w:lang w:val="pt-BR"/>
        </w:rPr>
        <w:t xml:space="preserve">. </w:t>
      </w:r>
    </w:p>
    <w:p w14:paraId="58C198E1" w14:textId="77777777" w:rsidR="00E45AA5" w:rsidRDefault="00A71CB7">
      <w:pPr>
        <w:pStyle w:val="Textbody"/>
        <w:jc w:val="both"/>
        <w:rPr>
          <w:rFonts w:hint="eastAsia"/>
        </w:rPr>
      </w:pPr>
      <w:r>
        <w:rPr>
          <w:rFonts w:ascii="Times New Roman" w:hAnsi="Times New Roman"/>
          <w:color w:val="FF0000"/>
          <w:lang w:val="pt-BR"/>
        </w:rPr>
        <w:t>Enquanto isso, minha esposa estava se recuperando e, mesmo à distância, me transmitia força, foi uma verdadeira guerreira nesse período, cuidando com dedicação de Ana Vitória e Matheus. Quero expressar minha profunda gratidão por toda a rede de apoio que o Senhor levantou ao nosso redor, tanto para auxiliar nos cuidados com a Dani e quanto para acompanhar, dia e noite, minha permanência no hospital. De modo especial, agradeço ao meu escudeiro fiel, Felipe Magno, que não soltou a minha mão em nenhum momento,</w:t>
      </w:r>
      <w:r>
        <w:rPr>
          <w:rFonts w:ascii="Times New Roman" w:hAnsi="Times New Roman"/>
          <w:color w:val="FF0000"/>
          <w:lang w:val="pt-BR"/>
        </w:rPr>
        <w:t xml:space="preserve"> sou imensamente grato pela vida de cada irmão e por todas as orações que recebi nesse tempo de provação na área da saúde</w:t>
      </w:r>
      <w:r>
        <w:rPr>
          <w:rFonts w:ascii="Times New Roman" w:hAnsi="Times New Roman"/>
          <w:lang w:val="pt-BR"/>
        </w:rPr>
        <w:t>.</w:t>
      </w:r>
    </w:p>
    <w:p w14:paraId="58C198E2" w14:textId="77777777" w:rsidR="00E45AA5" w:rsidRDefault="00A71CB7">
      <w:pPr>
        <w:pStyle w:val="Textbody"/>
        <w:jc w:val="both"/>
        <w:rPr>
          <w:rFonts w:hint="eastAsia"/>
        </w:rPr>
      </w:pPr>
      <w:r>
        <w:rPr>
          <w:rFonts w:ascii="Times New Roman" w:hAnsi="Times New Roman"/>
          <w:lang w:val="pt-BR"/>
        </w:rPr>
        <w:t xml:space="preserve">Durante aqueles dias de internação, a fé se renovou não só em mim, mas em todos que acompanharam minha luta. </w:t>
      </w:r>
      <w:r>
        <w:rPr>
          <w:rFonts w:ascii="Times New Roman" w:hAnsi="Times New Roman"/>
          <w:color w:val="FF0000"/>
          <w:lang w:val="pt-BR"/>
        </w:rPr>
        <w:t>Aquela sala de internação virou o meu campo missionário, evangelizei cada paciente que ficou internado comigo, uns recebiam alta e outros que chegavam também eram ministrados e vidas foram salvas. Enfermeiros receberam orações e palavras, fiquei conhecido naquela ala, acredito que quando o propósito de Deus se encerrou naquele lugar foi quando eu também recebi alta.</w:t>
      </w:r>
    </w:p>
    <w:p w14:paraId="58C198E3" w14:textId="77777777" w:rsidR="00E45AA5" w:rsidRDefault="00A71CB7">
      <w:pPr>
        <w:pStyle w:val="Ttulo3"/>
        <w:jc w:val="both"/>
        <w:rPr>
          <w:rFonts w:ascii="Times New Roman" w:hAnsi="Times New Roman"/>
          <w:lang w:val="pt-BR"/>
        </w:rPr>
      </w:pPr>
      <w:r>
        <w:rPr>
          <w:rFonts w:ascii="Times New Roman" w:hAnsi="Times New Roman"/>
          <w:lang w:val="pt-BR"/>
        </w:rPr>
        <w:t>A Renovação do Ministério</w:t>
      </w:r>
    </w:p>
    <w:p w14:paraId="58C198E4" w14:textId="77777777" w:rsidR="00E45AA5" w:rsidRDefault="00A71CB7">
      <w:pPr>
        <w:pStyle w:val="Textbody"/>
        <w:jc w:val="both"/>
        <w:rPr>
          <w:rFonts w:hint="eastAsia"/>
        </w:rPr>
      </w:pPr>
      <w:r>
        <w:rPr>
          <w:rFonts w:ascii="Times New Roman" w:hAnsi="Times New Roman"/>
          <w:lang w:val="pt-BR"/>
        </w:rPr>
        <w:t xml:space="preserve">Depois daquele período crítico, quando finalmente recebi alta do hospital, senti que um novo capítulo estava prestes a ser escrito. A experiência do livramento não só fortaleceu minha fé, mas também </w:t>
      </w:r>
      <w:r>
        <w:rPr>
          <w:rFonts w:ascii="Times New Roman" w:hAnsi="Times New Roman"/>
          <w:lang w:val="pt-BR"/>
        </w:rPr>
        <w:t xml:space="preserve">repercutiu de maneira surpreendente no ministério. A igreja, que já vinha sendo abençoada pelo nascimento de Ana Vitória, agora se via reforçada por um testemunho de superação que inspirava e unia ainda mais os irmãos. Em resposta à crise, reativamos o “Pit Stop”, aqueles encontros diários de oração </w:t>
      </w:r>
      <w:r>
        <w:rPr>
          <w:rFonts w:ascii="Times New Roman" w:hAnsi="Times New Roman"/>
          <w:color w:val="FF0000"/>
          <w:lang w:val="pt-BR"/>
        </w:rPr>
        <w:t xml:space="preserve">ao </w:t>
      </w:r>
      <w:proofErr w:type="gramStart"/>
      <w:r>
        <w:rPr>
          <w:rFonts w:ascii="Times New Roman" w:hAnsi="Times New Roman"/>
          <w:color w:val="FF0000"/>
          <w:lang w:val="pt-BR"/>
        </w:rPr>
        <w:t>meio dia</w:t>
      </w:r>
      <w:proofErr w:type="gramEnd"/>
      <w:r>
        <w:rPr>
          <w:rFonts w:ascii="Times New Roman" w:hAnsi="Times New Roman"/>
          <w:color w:val="FF0000"/>
          <w:lang w:val="pt-BR"/>
        </w:rPr>
        <w:t xml:space="preserve"> </w:t>
      </w:r>
      <w:r>
        <w:rPr>
          <w:rFonts w:ascii="Times New Roman" w:hAnsi="Times New Roman"/>
          <w:lang w:val="pt-BR"/>
        </w:rPr>
        <w:t>que se tornaram um símbolo de nossa união e fé.</w:t>
      </w:r>
    </w:p>
    <w:p w14:paraId="58C198E5" w14:textId="77777777" w:rsidR="00E45AA5" w:rsidRDefault="00A71CB7">
      <w:pPr>
        <w:pStyle w:val="Textbody"/>
        <w:jc w:val="both"/>
        <w:rPr>
          <w:rFonts w:ascii="Times New Roman" w:hAnsi="Times New Roman"/>
          <w:lang w:val="pt-BR"/>
        </w:rPr>
      </w:pPr>
      <w:r>
        <w:rPr>
          <w:rFonts w:ascii="Times New Roman" w:hAnsi="Times New Roman"/>
          <w:lang w:val="pt-BR"/>
        </w:rPr>
        <w:t>Foi nesse ambiente de intensa oração e comunhão que novos laços se fortaleceram e que o ministério ganhou um novo vigor. A experiência, que poderia ter nos deixado desanimados, acabou por nos impulsionar para frente. Ao sair do hospital, senti que Deus me tinha dado não só uma segunda chance de vida, mas também uma nova missão: continuar a proclamar a palavra do Senhor com ainda mais paixão e determinação.</w:t>
      </w:r>
    </w:p>
    <w:p w14:paraId="58C198E6" w14:textId="77777777" w:rsidR="00E45AA5" w:rsidRDefault="00A71CB7">
      <w:pPr>
        <w:pStyle w:val="Ttulo3"/>
        <w:jc w:val="both"/>
        <w:rPr>
          <w:rFonts w:ascii="Times New Roman" w:hAnsi="Times New Roman"/>
          <w:lang w:val="pt-BR"/>
        </w:rPr>
      </w:pPr>
      <w:r>
        <w:rPr>
          <w:rFonts w:ascii="Times New Roman" w:hAnsi="Times New Roman"/>
          <w:lang w:val="pt-BR"/>
        </w:rPr>
        <w:t>Um Testemunho de Vitória e de Redenção</w:t>
      </w:r>
    </w:p>
    <w:p w14:paraId="58C198E7" w14:textId="77777777" w:rsidR="00E45AA5" w:rsidRDefault="00A71CB7">
      <w:pPr>
        <w:pStyle w:val="Textbody"/>
        <w:jc w:val="both"/>
        <w:rPr>
          <w:rFonts w:hint="eastAsia"/>
        </w:rPr>
      </w:pPr>
      <w:r>
        <w:rPr>
          <w:rFonts w:ascii="Times New Roman" w:hAnsi="Times New Roman"/>
          <w:lang w:val="pt-BR"/>
        </w:rPr>
        <w:t xml:space="preserve">Hoje, ao olhar para trás, vejo que o nascimento de Ana Vitória e o subsequente livramento foram dois dos maiores sinais de vitória que </w:t>
      </w:r>
      <w:r>
        <w:rPr>
          <w:rFonts w:ascii="Times New Roman" w:hAnsi="Times New Roman"/>
          <w:color w:val="FF0000"/>
          <w:lang w:val="pt-BR"/>
        </w:rPr>
        <w:t>Deus me deu</w:t>
      </w:r>
      <w:r>
        <w:rPr>
          <w:rFonts w:ascii="Times New Roman" w:hAnsi="Times New Roman"/>
          <w:lang w:val="pt-BR"/>
        </w:rPr>
        <w:t xml:space="preserve">. Ana Vitória, com seu nome repleto de significado, </w:t>
      </w:r>
      <w:r>
        <w:rPr>
          <w:rFonts w:ascii="Times New Roman" w:hAnsi="Times New Roman"/>
          <w:lang w:val="pt-BR"/>
        </w:rPr>
        <w:t xml:space="preserve">representa a promessa cumprida de que, mesmo nas horas mais sombrias, Deus está sempre presente para transformar a realidade. E o episódio de minha crise de saúde, marcado pela intervenção divina e pelo fervor inabalável de uma </w:t>
      </w:r>
      <w:r>
        <w:rPr>
          <w:rFonts w:ascii="Times New Roman" w:hAnsi="Times New Roman"/>
          <w:color w:val="FF0000"/>
          <w:lang w:val="pt-BR"/>
        </w:rPr>
        <w:t>igreja</w:t>
      </w:r>
      <w:r>
        <w:rPr>
          <w:rFonts w:ascii="Times New Roman" w:hAnsi="Times New Roman"/>
          <w:lang w:val="pt-BR"/>
        </w:rPr>
        <w:t xml:space="preserve"> unida, é a prova viva de que o Senhor opera milagres onde a lógica humana falha.</w:t>
      </w:r>
    </w:p>
    <w:p w14:paraId="58C198E8" w14:textId="77777777" w:rsidR="00E45AA5" w:rsidRDefault="00A71CB7">
      <w:pPr>
        <w:pStyle w:val="Textbody"/>
        <w:jc w:val="both"/>
        <w:rPr>
          <w:rFonts w:hint="eastAsia"/>
        </w:rPr>
      </w:pPr>
      <w:r>
        <w:rPr>
          <w:rFonts w:ascii="Times New Roman" w:hAnsi="Times New Roman"/>
          <w:lang w:val="pt-BR"/>
        </w:rPr>
        <w:lastRenderedPageBreak/>
        <w:t xml:space="preserve">Essas experiências não apenas renovaram minha fé, mas também serviram para fortalecer todo o ministério da Família no Altar. </w:t>
      </w:r>
      <w:r>
        <w:rPr>
          <w:rFonts w:ascii="Times New Roman" w:hAnsi="Times New Roman"/>
          <w:color w:val="FF0000"/>
          <w:lang w:val="pt-BR"/>
        </w:rPr>
        <w:t xml:space="preserve">O testemunho de superação, as orações nas madrugadas, e o livramento recebido foram sendo acrescentadas a história </w:t>
      </w:r>
      <w:r>
        <w:rPr>
          <w:rFonts w:ascii="Times New Roman" w:hAnsi="Times New Roman"/>
          <w:lang w:val="pt-BR"/>
        </w:rPr>
        <w:t>de um CRENTE nordestino que, do fundo do poço, foi elevado ao altar do Senhor. Foi o milagre que confirmou que, quando Deus se propõe a agir, Ele não deixa nada ao acaso, e que as promessas feitas aos corações fiéis sempre se cumprem, mesmo que o caminho seja árduo e repleto de provações.</w:t>
      </w:r>
    </w:p>
    <w:p w14:paraId="58C198E9" w14:textId="77777777" w:rsidR="00E45AA5" w:rsidRDefault="00A71CB7">
      <w:pPr>
        <w:pStyle w:val="Ttulo3"/>
        <w:jc w:val="both"/>
        <w:rPr>
          <w:rFonts w:ascii="Times New Roman" w:hAnsi="Times New Roman"/>
          <w:lang w:val="pt-BR"/>
        </w:rPr>
      </w:pPr>
      <w:r>
        <w:rPr>
          <w:rFonts w:ascii="Times New Roman" w:hAnsi="Times New Roman"/>
          <w:lang w:val="pt-BR"/>
        </w:rPr>
        <w:t>Conclusão</w:t>
      </w:r>
    </w:p>
    <w:p w14:paraId="58C198EA" w14:textId="77777777" w:rsidR="00E45AA5" w:rsidRDefault="00A71CB7">
      <w:pPr>
        <w:pStyle w:val="Textbody"/>
        <w:jc w:val="both"/>
        <w:rPr>
          <w:rFonts w:ascii="Times New Roman" w:hAnsi="Times New Roman"/>
          <w:lang w:val="pt-BR"/>
        </w:rPr>
      </w:pPr>
      <w:r>
        <w:rPr>
          <w:rFonts w:ascii="Times New Roman" w:hAnsi="Times New Roman"/>
          <w:lang w:val="pt-BR"/>
        </w:rPr>
        <w:t>Em resumo, o nascimento de Ana Vitória e o subsequente livramento na crise de saúde foram capítulos decisivos na minha jornada de fé. Eles representam a materialização das promessas divinas, a certeza de que a luz de Deus sempre brilha, pronta para resgatar e transformar. Esses eventos foram a prova viva de que o Senhor nunca falha em cumprir Suas promessas, seja através do nascimento de uma criança que simboliza vitória ou da intervenção milagrosa que nos tira das garras da morte.</w:t>
      </w:r>
    </w:p>
    <w:p w14:paraId="58C198EB" w14:textId="77777777" w:rsidR="00E45AA5" w:rsidRDefault="00A71CB7">
      <w:pPr>
        <w:pStyle w:val="Textbody"/>
        <w:jc w:val="both"/>
        <w:rPr>
          <w:rFonts w:hint="eastAsia"/>
        </w:rPr>
      </w:pPr>
      <w:r>
        <w:rPr>
          <w:rFonts w:ascii="Times New Roman" w:hAnsi="Times New Roman"/>
          <w:lang w:val="pt-BR"/>
        </w:rPr>
        <w:t xml:space="preserve">Que este capítulo sirva de inspiração e de encorajamento para todos aqueles que se encontram em meio às tempestades da vida. </w:t>
      </w:r>
      <w:r>
        <w:rPr>
          <w:rFonts w:ascii="Times New Roman" w:hAnsi="Times New Roman"/>
          <w:color w:val="FF0000"/>
          <w:lang w:val="pt-BR"/>
        </w:rPr>
        <w:t>Que a nossa fé seja manifestada no meio das adversidades e nas crises e que a nossa confiança seja depositada somente no Senhor</w:t>
      </w:r>
      <w:r>
        <w:rPr>
          <w:rFonts w:ascii="Times New Roman" w:hAnsi="Times New Roman"/>
          <w:lang w:val="pt-BR"/>
        </w:rPr>
        <w:t xml:space="preserve">, </w:t>
      </w:r>
      <w:r>
        <w:rPr>
          <w:rFonts w:ascii="Times New Roman" w:hAnsi="Times New Roman"/>
          <w:color w:val="FF0000"/>
          <w:lang w:val="pt-BR"/>
        </w:rPr>
        <w:t xml:space="preserve">pois </w:t>
      </w:r>
      <w:r>
        <w:rPr>
          <w:rFonts w:ascii="Times New Roman" w:hAnsi="Times New Roman"/>
          <w:lang w:val="pt-BR"/>
        </w:rPr>
        <w:t xml:space="preserve">nenhum desafio é insuperável, e nenhuma promessa fica por cumprir. Pois, para aquele que crê, o fundo do poço pode ser o ponto de partida para um </w:t>
      </w:r>
      <w:r>
        <w:rPr>
          <w:rFonts w:ascii="Times New Roman" w:hAnsi="Times New Roman"/>
          <w:color w:val="FF0000"/>
          <w:lang w:val="pt-BR"/>
        </w:rPr>
        <w:t xml:space="preserve">caminho </w:t>
      </w:r>
      <w:r>
        <w:rPr>
          <w:rFonts w:ascii="Times New Roman" w:hAnsi="Times New Roman"/>
          <w:lang w:val="pt-BR"/>
        </w:rPr>
        <w:t>de vitória que nos conduz diretamente ao altar do Senhor.</w:t>
      </w:r>
    </w:p>
    <w:p w14:paraId="58C198EC" w14:textId="77777777" w:rsidR="00E45AA5" w:rsidRDefault="00A71CB7">
      <w:pPr>
        <w:pStyle w:val="Ttulo1"/>
        <w:pageBreakBefore/>
        <w:jc w:val="both"/>
        <w:rPr>
          <w:rFonts w:ascii="Times New Roman" w:hAnsi="Times New Roman"/>
          <w:lang w:val="pt-BR"/>
        </w:rPr>
      </w:pPr>
      <w:r>
        <w:rPr>
          <w:rFonts w:ascii="Times New Roman" w:hAnsi="Times New Roman"/>
          <w:lang w:val="pt-BR"/>
        </w:rPr>
        <w:lastRenderedPageBreak/>
        <w:t>Capítulo 14: Da Crise do Aluguel à Nova Conquista – Aliança da família Pires</w:t>
      </w:r>
    </w:p>
    <w:p w14:paraId="58C198ED"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Como pastor, vivi momentos de grandes alegrias, mas também enfrentei tristezas e decepções, contudo essas experiências, ao longo do meu pastorado, contribuiu para o meu amadurecimento e crescimento. Quando o ministério nasceu, nasceu também um pastor, pois foi a minha primeira experiência em liderar e cuidar de uma igreja, nesse processo, Deus tem me ensinado a conduzir o rebanho com sabedoria e amor, e tenho plena consciência da </w:t>
      </w:r>
      <w:proofErr w:type="gramStart"/>
      <w:r>
        <w:rPr>
          <w:rFonts w:ascii="Times New Roman" w:hAnsi="Times New Roman"/>
          <w:color w:val="FF0000"/>
          <w:lang w:val="pt-BR"/>
        </w:rPr>
        <w:t>grande responsabilidades</w:t>
      </w:r>
      <w:proofErr w:type="gramEnd"/>
      <w:r>
        <w:rPr>
          <w:rFonts w:ascii="Times New Roman" w:hAnsi="Times New Roman"/>
          <w:color w:val="FF0000"/>
          <w:lang w:val="pt-BR"/>
        </w:rPr>
        <w:t xml:space="preserve"> que carrego pelas vidas que estão debaixo da minha cobertura espiritual.</w:t>
      </w:r>
    </w:p>
    <w:p w14:paraId="58C198EE" w14:textId="77777777" w:rsidR="00E45AA5" w:rsidRDefault="00A71CB7">
      <w:pPr>
        <w:pStyle w:val="Textbody"/>
        <w:jc w:val="both"/>
        <w:rPr>
          <w:rFonts w:hint="eastAsia"/>
        </w:rPr>
      </w:pPr>
      <w:r>
        <w:rPr>
          <w:color w:val="FF0000"/>
          <w:lang w:val="pt-BR"/>
        </w:rPr>
        <w:t xml:space="preserve">Uma palavra que guardo em meu coração, com profundo temor, está em Hebreus 13:17: </w:t>
      </w:r>
      <w:r>
        <w:rPr>
          <w:rStyle w:val="nfase"/>
          <w:i w:val="0"/>
          <w:iCs w:val="0"/>
          <w:color w:val="FF0000"/>
          <w:lang w:val="pt-BR"/>
        </w:rPr>
        <w:t>“Obedeçam aos seus líderes e submetam-se à autoridade deles. Eles cuidam de vocês como quem deve prestar contas. Obedeçam-lhes para que o trabalho deles seja uma alegria, e não um peso, pois isso não seria proveitoso para vocês.”</w:t>
      </w:r>
    </w:p>
    <w:p w14:paraId="58C198EF" w14:textId="77777777" w:rsidR="00E45AA5" w:rsidRDefault="00A71CB7">
      <w:pPr>
        <w:pStyle w:val="Textbody"/>
        <w:jc w:val="both"/>
        <w:rPr>
          <w:rFonts w:ascii="Times New Roman" w:hAnsi="Times New Roman"/>
          <w:color w:val="FF0000"/>
          <w:lang w:val="pt-BR"/>
        </w:rPr>
      </w:pPr>
      <w:r>
        <w:rPr>
          <w:rFonts w:ascii="Times New Roman" w:hAnsi="Times New Roman"/>
          <w:color w:val="FF0000"/>
          <w:lang w:val="pt-BR"/>
        </w:rPr>
        <w:t xml:space="preserve">Deus colocou em meu caminho muitas pessoas que foram instrumentos de apoio e bênção ao longo dessa jornada. Entre elas, quero destacar a família Pires, a quem dedico minha gratidão neste capítulo, por ter nos ajudado em um momento tão desafiador que enfrentamos no Ministério Família no Altar. </w:t>
      </w:r>
    </w:p>
    <w:p w14:paraId="58C198F0" w14:textId="77777777" w:rsidR="00E45AA5" w:rsidRDefault="00A71CB7">
      <w:pPr>
        <w:spacing w:after="140" w:line="276" w:lineRule="auto"/>
        <w:jc w:val="both"/>
        <w:textAlignment w:val="auto"/>
        <w:rPr>
          <w:rFonts w:ascii="Times New Roman" w:eastAsia="Times New Roman" w:hAnsi="Times New Roman" w:cs="Times New Roman"/>
          <w:color w:val="FF0000"/>
          <w:kern w:val="0"/>
          <w:lang w:eastAsia="pt-BR" w:bidi="ar-SA"/>
        </w:rPr>
      </w:pPr>
      <w:bookmarkStart w:id="0" w:name="_Hlk206129613"/>
      <w:r>
        <w:rPr>
          <w:rFonts w:ascii="Times New Roman" w:eastAsia="Times New Roman" w:hAnsi="Times New Roman" w:cs="Times New Roman"/>
          <w:color w:val="FF0000"/>
          <w:kern w:val="0"/>
          <w:lang w:eastAsia="pt-BR" w:bidi="ar-SA"/>
        </w:rPr>
        <w:t>Primeiro, conheci Cleber Filho e tive a oportunidade de orar por sua vida. Pouco depois, conheci sua esposa, Carina, e o filho do casal, Davi. Foram poucos encontros, mas suficientes para que nascesse uma aliança poderosa com aquela família. Mais tarde, Cleber Filho mudou-se para os Estados Unidos, mas sua mãe, Cida Pires, passou a frequentar nossos cultos, mulher de oração fervorosa e intercessora fiel pela sua casa, Cida se tornou uma presença constante e inspiradora, logo depois, seu filho Fabrício e sua</w:t>
      </w:r>
      <w:r>
        <w:rPr>
          <w:rFonts w:ascii="Times New Roman" w:eastAsia="Times New Roman" w:hAnsi="Times New Roman" w:cs="Times New Roman"/>
          <w:color w:val="FF0000"/>
          <w:kern w:val="0"/>
          <w:lang w:eastAsia="pt-BR" w:bidi="ar-SA"/>
        </w:rPr>
        <w:t xml:space="preserve"> esposa Patrícia também começaram a participar, fortalecendo ainda mais essa conexão especial que Deus havia estabelecido.</w:t>
      </w:r>
    </w:p>
    <w:bookmarkEnd w:id="0"/>
    <w:p w14:paraId="58C198F1" w14:textId="77777777" w:rsidR="00E45AA5" w:rsidRDefault="00A71CB7">
      <w:pPr>
        <w:pStyle w:val="Textbody"/>
        <w:jc w:val="both"/>
        <w:rPr>
          <w:rFonts w:hint="eastAsia"/>
        </w:rPr>
      </w:pPr>
      <w:r>
        <w:rPr>
          <w:rFonts w:ascii="Times New Roman" w:hAnsi="Times New Roman"/>
          <w:lang w:val="pt-BR"/>
        </w:rPr>
        <w:t xml:space="preserve">Aos poucos, a família Pires começou a se integrar mais e mais à vida da igreja. O pai de Cleber Filho, que inicialmente se mantinha reservado, </w:t>
      </w:r>
      <w:r>
        <w:rPr>
          <w:rFonts w:ascii="Times New Roman" w:hAnsi="Times New Roman"/>
          <w:color w:val="FF0000"/>
          <w:lang w:val="pt-BR"/>
        </w:rPr>
        <w:t xml:space="preserve">ocasionalmente participava dos cultos, mas sua esposa sempre em oração por ele. Quando começamos a fazer os GFA – os Grupos Família no Altar – Cida abriu as portas de sua casa e o Cleber Pires começou a se envolver e a participar dos cultos </w:t>
      </w:r>
      <w:r>
        <w:rPr>
          <w:rFonts w:ascii="Times New Roman" w:hAnsi="Times New Roman"/>
          <w:lang w:val="pt-BR"/>
        </w:rPr>
        <w:t>demonstrando um interesse crescente pela palavra do Senhor.</w:t>
      </w:r>
    </w:p>
    <w:p w14:paraId="58C198F2" w14:textId="77777777" w:rsidR="00E45AA5" w:rsidRDefault="00A71CB7">
      <w:pPr>
        <w:pStyle w:val="Textbody"/>
        <w:jc w:val="both"/>
        <w:rPr>
          <w:rFonts w:hint="eastAsia"/>
        </w:rPr>
      </w:pPr>
      <w:bookmarkStart w:id="1" w:name="_Hlk206129921"/>
      <w:r>
        <w:rPr>
          <w:color w:val="FF0000"/>
          <w:lang w:val="pt-BR"/>
        </w:rPr>
        <w:t xml:space="preserve">Registro aqui a chegada e a aliança com a família Pires para que se compreenda melhor o contexto deste capítulo. Estávamos próximos da renovação do contrato da loja na 503, mas enfrentávamos dificuldades financeiras devido à queda na arrecadação da igreja, dízimos e ofertas haviam diminuído, e algumas famílias </w:t>
      </w:r>
      <w:proofErr w:type="gramStart"/>
      <w:r>
        <w:rPr>
          <w:color w:val="FF0000"/>
          <w:lang w:val="pt-BR"/>
        </w:rPr>
        <w:t>haviam</w:t>
      </w:r>
      <w:proofErr w:type="gramEnd"/>
      <w:r>
        <w:rPr>
          <w:color w:val="FF0000"/>
          <w:lang w:val="pt-BR"/>
        </w:rPr>
        <w:t xml:space="preserve"> havia saído do ministério. Essa redução impactou nosso orçamento, mas, como sempre digo, não se trata de dinheiro, e sim de vidas. Eu tinha plena convicção de que o Dono da Obra traria providência, pois estávamos apenas como mordomos, administrando aquilo que pertence a Ele.</w:t>
      </w:r>
    </w:p>
    <w:bookmarkEnd w:id="1"/>
    <w:p w14:paraId="58C198F3" w14:textId="77777777" w:rsidR="00E45AA5" w:rsidRDefault="00A71CB7">
      <w:pPr>
        <w:pStyle w:val="Ttulo3"/>
        <w:jc w:val="both"/>
        <w:rPr>
          <w:rFonts w:ascii="Times New Roman" w:hAnsi="Times New Roman"/>
          <w:lang w:val="pt-BR"/>
        </w:rPr>
      </w:pPr>
      <w:r>
        <w:rPr>
          <w:rFonts w:ascii="Times New Roman" w:hAnsi="Times New Roman"/>
          <w:lang w:val="pt-BR"/>
        </w:rPr>
        <w:t>A Crise do Aluguel e a Intervenção da Família Pires</w:t>
      </w:r>
    </w:p>
    <w:p w14:paraId="58C198F4" w14:textId="77777777" w:rsidR="00E45AA5" w:rsidRDefault="00A71CB7">
      <w:pPr>
        <w:suppressAutoHyphens w:val="0"/>
        <w:spacing w:after="140" w:line="276" w:lineRule="auto"/>
        <w:jc w:val="both"/>
        <w:textAlignment w:val="auto"/>
        <w:rPr>
          <w:rFonts w:ascii="Times New Roman" w:eastAsia="Times New Roman" w:hAnsi="Times New Roman" w:cs="Times New Roman"/>
          <w:color w:val="FF0000"/>
          <w:kern w:val="0"/>
          <w:lang w:eastAsia="pt-BR" w:bidi="ar-SA"/>
        </w:rPr>
      </w:pPr>
      <w:bookmarkStart w:id="2" w:name="_Hlk206130174"/>
      <w:r>
        <w:rPr>
          <w:rFonts w:ascii="Times New Roman" w:eastAsia="Times New Roman" w:hAnsi="Times New Roman" w:cs="Times New Roman"/>
          <w:color w:val="FF0000"/>
          <w:kern w:val="0"/>
          <w:lang w:eastAsia="pt-BR" w:bidi="ar-SA"/>
        </w:rPr>
        <w:t xml:space="preserve">Iniciamos as negociações com o proprietário do imóvel, chegando até a considerar a </w:t>
      </w:r>
      <w:r>
        <w:rPr>
          <w:rFonts w:ascii="Times New Roman" w:eastAsia="Times New Roman" w:hAnsi="Times New Roman" w:cs="Times New Roman"/>
          <w:color w:val="FF0000"/>
          <w:kern w:val="0"/>
          <w:lang w:eastAsia="pt-BR" w:bidi="ar-SA"/>
        </w:rPr>
        <w:t xml:space="preserve">possibilidade de permanecer apenas com um andar da loja. Em minhas orações, colocava diante de Deus aquela situação, buscando direção e uma saída que estivesse de acordo com Sua vontade, aos poucos, porém, Ele já vinha </w:t>
      </w:r>
      <w:r>
        <w:rPr>
          <w:rFonts w:ascii="Times New Roman" w:eastAsia="Times New Roman" w:hAnsi="Times New Roman" w:cs="Times New Roman"/>
          <w:color w:val="FF0000"/>
          <w:kern w:val="0"/>
          <w:lang w:eastAsia="pt-BR" w:bidi="ar-SA"/>
        </w:rPr>
        <w:lastRenderedPageBreak/>
        <w:t>me sinalizando que o nosso tempo naquele lugar havia se cumprido e que uma nova etapa estava prestes a começar.</w:t>
      </w:r>
    </w:p>
    <w:bookmarkEnd w:id="2"/>
    <w:p w14:paraId="58C198F5" w14:textId="77777777" w:rsidR="00E45AA5" w:rsidRDefault="00A71CB7">
      <w:pPr>
        <w:pStyle w:val="Textbody"/>
        <w:jc w:val="both"/>
        <w:rPr>
          <w:rFonts w:hint="eastAsia"/>
        </w:rPr>
      </w:pPr>
      <w:r>
        <w:rPr>
          <w:rFonts w:ascii="Times New Roman" w:hAnsi="Times New Roman"/>
          <w:lang w:val="pt-BR"/>
        </w:rPr>
        <w:t xml:space="preserve">Foi nesse momento de grande angústia que a família Pires, liderada por Cleber Pires, se destacou como um verdadeiro presente de Deus. Observando minha dor e a dificuldade de manter a estrutura do ministério, Cleber e sua família se mobilizaram para nos ajudar. Com uma fé inabalável, eles se comprometeram a buscar uma solução para a crise do aluguel. Em uma ação conjunta e milagrosa, eles, </w:t>
      </w:r>
      <w:r>
        <w:rPr>
          <w:rFonts w:ascii="Times New Roman" w:hAnsi="Times New Roman"/>
          <w:color w:val="FF0000"/>
          <w:lang w:val="pt-BR"/>
        </w:rPr>
        <w:t xml:space="preserve">cederam </w:t>
      </w:r>
      <w:r>
        <w:rPr>
          <w:rFonts w:ascii="Times New Roman" w:hAnsi="Times New Roman"/>
          <w:lang w:val="pt-BR"/>
        </w:rPr>
        <w:t>três lojas, demoliram a estrutura antiga e construíram um novo templo em apenas 59 dias na chamada "Cidade do Automóvel". Essa nova conquista não só nos tirou da situação crítica, mas também elevou o ministério a um novo patamar de crescimento e de expansão.</w:t>
      </w:r>
    </w:p>
    <w:p w14:paraId="58C198F6" w14:textId="77777777" w:rsidR="00E45AA5" w:rsidRDefault="00A71CB7">
      <w:pPr>
        <w:pStyle w:val="Ttulo3"/>
        <w:jc w:val="both"/>
        <w:rPr>
          <w:rFonts w:ascii="Times New Roman" w:hAnsi="Times New Roman"/>
          <w:lang w:val="pt-BR"/>
        </w:rPr>
      </w:pPr>
      <w:r>
        <w:rPr>
          <w:rFonts w:ascii="Times New Roman" w:hAnsi="Times New Roman"/>
          <w:lang w:val="pt-BR"/>
        </w:rPr>
        <w:t>A Nova Conquista e a Renovação do Ministério</w:t>
      </w:r>
    </w:p>
    <w:p w14:paraId="58C198F7" w14:textId="77777777" w:rsidR="00E45AA5" w:rsidRDefault="00A71CB7">
      <w:pPr>
        <w:pStyle w:val="Textbody"/>
        <w:jc w:val="both"/>
        <w:rPr>
          <w:rFonts w:hint="eastAsia"/>
        </w:rPr>
      </w:pPr>
      <w:r>
        <w:rPr>
          <w:rFonts w:ascii="Times New Roman" w:hAnsi="Times New Roman"/>
          <w:lang w:val="pt-BR"/>
        </w:rPr>
        <w:t xml:space="preserve">A mudança para o novo templo representou mais do que a superação de uma dificuldade financeira, foi a confirmação de que cada passo de fé, mesmo os mais ousados, são recompensados pelo Senhor. A renovação que experimentamos naquele período foi visível </w:t>
      </w:r>
      <w:r>
        <w:rPr>
          <w:rFonts w:ascii="Times New Roman" w:hAnsi="Times New Roman"/>
          <w:color w:val="FF0000"/>
          <w:lang w:val="pt-BR"/>
        </w:rPr>
        <w:t>em nossos cultos</w:t>
      </w:r>
      <w:r>
        <w:rPr>
          <w:rFonts w:ascii="Times New Roman" w:hAnsi="Times New Roman"/>
          <w:lang w:val="pt-BR"/>
        </w:rPr>
        <w:t xml:space="preserve">. </w:t>
      </w:r>
    </w:p>
    <w:p w14:paraId="58C198F8" w14:textId="77777777" w:rsidR="00E45AA5" w:rsidRDefault="00A71CB7">
      <w:pPr>
        <w:suppressAutoHyphens w:val="0"/>
        <w:spacing w:after="140" w:line="276" w:lineRule="auto"/>
        <w:jc w:val="both"/>
        <w:textAlignment w:val="auto"/>
        <w:rPr>
          <w:rFonts w:ascii="Times New Roman" w:eastAsia="Times New Roman" w:hAnsi="Times New Roman" w:cs="Times New Roman"/>
          <w:color w:val="FF0000"/>
          <w:kern w:val="0"/>
          <w:lang w:eastAsia="pt-BR" w:bidi="ar-SA"/>
        </w:rPr>
      </w:pPr>
      <w:r>
        <w:rPr>
          <w:rFonts w:ascii="Times New Roman" w:eastAsia="Times New Roman" w:hAnsi="Times New Roman" w:cs="Times New Roman"/>
          <w:color w:val="FF0000"/>
          <w:kern w:val="0"/>
          <w:lang w:eastAsia="pt-BR" w:bidi="ar-SA"/>
        </w:rPr>
        <w:t>Fomos abençoados com uma nova estrutura física, totalmente renovada, e ainda recebemos de presente cadeiras acolchoadas personalizadas e aparelhos de ar-condicionado, fruto de uma campanha organizada por Cleber Pires junto aos empresários da Cidade do Automóvel. Conseguimos quitar todas as despesas referentes à desocupação do prédio da 503 e, durante todo esse processo, fomos testemunhas de inúmeros milagres que confirmavam o cuidado de Deus conosco.</w:t>
      </w:r>
    </w:p>
    <w:p w14:paraId="58C198F9" w14:textId="77777777" w:rsidR="00E45AA5" w:rsidRDefault="00A71CB7">
      <w:pPr>
        <w:pStyle w:val="Textbody"/>
        <w:jc w:val="both"/>
        <w:rPr>
          <w:rFonts w:hint="eastAsia"/>
        </w:rPr>
      </w:pPr>
      <w:r>
        <w:rPr>
          <w:rFonts w:ascii="Times New Roman" w:hAnsi="Times New Roman"/>
          <w:lang w:val="pt-BR"/>
        </w:rPr>
        <w:t xml:space="preserve">Nesse novo ambiente, além do templo foram </w:t>
      </w:r>
      <w:r>
        <w:rPr>
          <w:rFonts w:ascii="Times New Roman" w:hAnsi="Times New Roman"/>
          <w:color w:val="FF0000"/>
          <w:lang w:val="pt-BR"/>
        </w:rPr>
        <w:t>disponibilizados sala para as crianças, gabinete pastoral, secretaria e cozinha</w:t>
      </w:r>
      <w:r>
        <w:rPr>
          <w:rFonts w:ascii="Times New Roman" w:hAnsi="Times New Roman"/>
          <w:lang w:val="pt-BR"/>
        </w:rPr>
        <w:t xml:space="preserve">, tudo organizado para que o ministério pudesse se desenvolver plenamente. A mudança trouxe uma onda de esperança que contagiou toda a </w:t>
      </w:r>
      <w:r>
        <w:rPr>
          <w:rFonts w:ascii="Times New Roman" w:hAnsi="Times New Roman"/>
          <w:color w:val="FF0000"/>
          <w:lang w:val="pt-BR"/>
        </w:rPr>
        <w:t>igreja</w:t>
      </w:r>
      <w:r>
        <w:rPr>
          <w:rFonts w:ascii="Times New Roman" w:hAnsi="Times New Roman"/>
          <w:lang w:val="pt-BR"/>
        </w:rPr>
        <w:t>. A intervenção da família Pires foi um exemplo claro de que, quando nós entregamos de coração ao Senhor, Ele transforma até as maiores dificuldades em degraus para a vitória.</w:t>
      </w:r>
    </w:p>
    <w:p w14:paraId="58C198FA" w14:textId="77777777" w:rsidR="00E45AA5" w:rsidRDefault="00A71CB7">
      <w:pPr>
        <w:pStyle w:val="Ttulo3"/>
        <w:jc w:val="both"/>
        <w:rPr>
          <w:rFonts w:ascii="Times New Roman" w:hAnsi="Times New Roman"/>
          <w:lang w:val="pt-BR"/>
        </w:rPr>
      </w:pPr>
      <w:r>
        <w:rPr>
          <w:rFonts w:ascii="Times New Roman" w:hAnsi="Times New Roman"/>
          <w:lang w:val="pt-BR"/>
        </w:rPr>
        <w:t>Um Legado de União e de Crescimento</w:t>
      </w:r>
    </w:p>
    <w:p w14:paraId="58C198FB" w14:textId="77777777" w:rsidR="00E45AA5" w:rsidRDefault="00A71CB7">
      <w:pPr>
        <w:pStyle w:val="Textbody"/>
        <w:jc w:val="both"/>
        <w:rPr>
          <w:rFonts w:ascii="Times New Roman" w:hAnsi="Times New Roman"/>
          <w:lang w:val="pt-BR"/>
        </w:rPr>
      </w:pPr>
      <w:r>
        <w:rPr>
          <w:rFonts w:ascii="Times New Roman" w:hAnsi="Times New Roman"/>
          <w:lang w:val="pt-BR"/>
        </w:rPr>
        <w:t xml:space="preserve">Hoje, olhando para trás, sinto uma imensa gratidão por ter tido a oportunidade de caminhar lado a lado com a família Pires. A aliança que se formou nesse período foi um sinal de que, quando nos unimos em fé e propósito, não há obstáculo que não possa ser superado. </w:t>
      </w:r>
    </w:p>
    <w:p w14:paraId="58C198FC" w14:textId="77777777" w:rsidR="00E45AA5" w:rsidRDefault="00A71CB7">
      <w:pPr>
        <w:pStyle w:val="Textbody"/>
        <w:jc w:val="both"/>
        <w:rPr>
          <w:rFonts w:ascii="Times New Roman" w:hAnsi="Times New Roman"/>
          <w:lang w:val="pt-BR"/>
        </w:rPr>
      </w:pPr>
      <w:r>
        <w:rPr>
          <w:rFonts w:ascii="Times New Roman" w:hAnsi="Times New Roman"/>
          <w:lang w:val="pt-BR"/>
        </w:rPr>
        <w:t xml:space="preserve">Essa união não apenas fortaleceu o ministério, mas também criou um legado que continuará a ecoar nas gerações futuras. A família Pires, com sua fé inabalável e seu compromisso com a obra do Senhor, serviu de inspiração para muitos e ajudou a consolidar o ministério Família no Altar como uma potência de transformação espiritual. </w:t>
      </w:r>
    </w:p>
    <w:p w14:paraId="58C198FD" w14:textId="77777777" w:rsidR="00E45AA5" w:rsidRDefault="00A71CB7">
      <w:pPr>
        <w:pStyle w:val="Textbody"/>
        <w:jc w:val="both"/>
        <w:rPr>
          <w:rFonts w:hint="eastAsia"/>
        </w:rPr>
      </w:pPr>
      <w:r>
        <w:rPr>
          <w:rFonts w:ascii="Times New Roman" w:hAnsi="Times New Roman"/>
          <w:lang w:val="pt-BR"/>
        </w:rPr>
        <w:t xml:space="preserve">Que a história dessa aliança inspire todos aqueles que buscam, em meio às dificuldades, a encontrar apoio na união dos irmãos. Pois, quando corações se unem com um propósito comum, os milagres acontecem, e o poder transformador do evangelho se faz presente de forma </w:t>
      </w:r>
      <w:r>
        <w:rPr>
          <w:rFonts w:ascii="Times New Roman" w:hAnsi="Times New Roman"/>
          <w:color w:val="FF0000"/>
          <w:lang w:val="pt-BR"/>
        </w:rPr>
        <w:t>inabalável</w:t>
      </w:r>
      <w:r>
        <w:rPr>
          <w:rFonts w:ascii="Times New Roman" w:hAnsi="Times New Roman"/>
          <w:lang w:val="pt-BR"/>
        </w:rPr>
        <w:t xml:space="preserve">. A família Pires foi um marco nessa caminhada, e a sua contribuição permanece como um testemunho eterno de que, quando Deus junta famílias, Ele constrói um legado que transcende o tempo e que ilumina o caminho de todos aqueles que anseiam pela verdade e </w:t>
      </w:r>
      <w:r>
        <w:rPr>
          <w:rFonts w:ascii="Times New Roman" w:hAnsi="Times New Roman"/>
          <w:color w:val="FF0000"/>
          <w:lang w:val="pt-BR"/>
        </w:rPr>
        <w:t>salvação.</w:t>
      </w:r>
    </w:p>
    <w:p w14:paraId="58C198FE" w14:textId="77777777" w:rsidR="00E45AA5" w:rsidRDefault="00A71CB7">
      <w:pPr>
        <w:pStyle w:val="Ttulo3"/>
        <w:jc w:val="both"/>
        <w:rPr>
          <w:rFonts w:ascii="Times New Roman" w:hAnsi="Times New Roman"/>
          <w:lang w:val="pt-BR"/>
        </w:rPr>
      </w:pPr>
      <w:r>
        <w:rPr>
          <w:rFonts w:ascii="Times New Roman" w:hAnsi="Times New Roman"/>
          <w:lang w:val="pt-BR"/>
        </w:rPr>
        <w:lastRenderedPageBreak/>
        <w:t>A Transformação que Ecoa no Ministério</w:t>
      </w:r>
    </w:p>
    <w:p w14:paraId="58C198FF" w14:textId="77777777" w:rsidR="00E45AA5" w:rsidRDefault="00A71CB7">
      <w:pPr>
        <w:pStyle w:val="Textbody"/>
        <w:jc w:val="both"/>
        <w:rPr>
          <w:rFonts w:hint="eastAsia"/>
        </w:rPr>
      </w:pPr>
      <w:r>
        <w:rPr>
          <w:rFonts w:ascii="Times New Roman" w:hAnsi="Times New Roman"/>
          <w:lang w:val="pt-BR"/>
        </w:rPr>
        <w:t>Fazendo uma retrospectiva vejo que aquele período de crise foi decisivo para a consolidação do ministério Família no Altar</w:t>
      </w:r>
      <w:r>
        <w:rPr>
          <w:rFonts w:ascii="Times New Roman" w:hAnsi="Times New Roman"/>
          <w:color w:val="FF0000"/>
          <w:lang w:val="pt-BR"/>
        </w:rPr>
        <w:t xml:space="preserve">. Os desafios enfrentados, </w:t>
      </w:r>
      <w:r>
        <w:rPr>
          <w:rFonts w:ascii="Times New Roman" w:hAnsi="Times New Roman"/>
          <w:lang w:val="pt-BR"/>
        </w:rPr>
        <w:t xml:space="preserve">do aumento do </w:t>
      </w:r>
      <w:r>
        <w:rPr>
          <w:rFonts w:ascii="Times New Roman" w:hAnsi="Times New Roman"/>
          <w:lang w:val="pt-BR"/>
        </w:rPr>
        <w:t xml:space="preserve">aluguel à necessidade de equipar o novo espaço, foi superado com fé, perseverança e a intervenção divina. A experiência dos </w:t>
      </w:r>
      <w:r>
        <w:rPr>
          <w:rFonts w:ascii="Times New Roman" w:hAnsi="Times New Roman"/>
          <w:color w:val="FF0000"/>
          <w:lang w:val="pt-BR"/>
        </w:rPr>
        <w:t>milagres vividos</w:t>
      </w:r>
      <w:r>
        <w:rPr>
          <w:rFonts w:ascii="Times New Roman" w:hAnsi="Times New Roman"/>
          <w:lang w:val="pt-BR"/>
        </w:rPr>
        <w:t>, se tornou um testemunho poderoso que ecoa entre os irmãos, lembrando-nos de que Deus não deixa faltar nada àqueles que O buscam com sinceridade.</w:t>
      </w:r>
    </w:p>
    <w:p w14:paraId="58C19900" w14:textId="77777777" w:rsidR="00E45AA5" w:rsidRDefault="00A71CB7">
      <w:pPr>
        <w:pStyle w:val="Textbody"/>
        <w:jc w:val="both"/>
        <w:rPr>
          <w:rFonts w:ascii="Times New Roman" w:hAnsi="Times New Roman"/>
          <w:lang w:val="pt-BR"/>
        </w:rPr>
      </w:pPr>
      <w:r>
        <w:rPr>
          <w:rFonts w:ascii="Times New Roman" w:hAnsi="Times New Roman"/>
          <w:lang w:val="pt-BR"/>
        </w:rPr>
        <w:t xml:space="preserve">A nova estrutura não só proporcionou um espaço físico adequado, mas também fortaleceu os laços de união e de comunhão entre os membros da igreja. Através dos cultos, o ambiente de fé foi enriquecido, permitindo que a palavra do Senhor se espalhasse com mais vigor e que a missão de transformar vidas se tornasse ainda mais palpável. </w:t>
      </w:r>
    </w:p>
    <w:p w14:paraId="58C19901" w14:textId="77777777" w:rsidR="00E45AA5" w:rsidRDefault="00A71CB7">
      <w:pPr>
        <w:pStyle w:val="Textbody"/>
        <w:jc w:val="both"/>
        <w:rPr>
          <w:rFonts w:hint="eastAsia"/>
        </w:rPr>
      </w:pPr>
      <w:r>
        <w:rPr>
          <w:rFonts w:ascii="Times New Roman" w:hAnsi="Times New Roman"/>
          <w:lang w:val="pt-BR"/>
        </w:rPr>
        <w:t xml:space="preserve">Que este capítulo sirva de inspiração para todos os que enfrentam desafios aparentemente insuperáveis. Que a história da intervenção divina mostre que, mesmo nos momentos de maior fraqueza, o Senhor está pronto para transformar o impossível em realidade. Pois, quando depositamos nossa confiança no Senhor, </w:t>
      </w:r>
      <w:r>
        <w:rPr>
          <w:rFonts w:ascii="Times New Roman" w:hAnsi="Times New Roman"/>
          <w:color w:val="FF0000"/>
          <w:lang w:val="pt-BR"/>
        </w:rPr>
        <w:t>os obstáculos</w:t>
      </w:r>
      <w:r>
        <w:rPr>
          <w:rFonts w:ascii="Times New Roman" w:hAnsi="Times New Roman"/>
          <w:lang w:val="pt-BR"/>
        </w:rPr>
        <w:t xml:space="preserve"> se tornam uma oportunidade de crescimento, </w:t>
      </w:r>
      <w:r>
        <w:rPr>
          <w:rFonts w:ascii="Times New Roman" w:hAnsi="Times New Roman"/>
          <w:color w:val="FF0000"/>
          <w:lang w:val="pt-BR"/>
        </w:rPr>
        <w:t xml:space="preserve">as lágrimas </w:t>
      </w:r>
      <w:r>
        <w:rPr>
          <w:rFonts w:ascii="Times New Roman" w:hAnsi="Times New Roman"/>
          <w:lang w:val="pt-BR"/>
        </w:rPr>
        <w:t>se transformam em um testemunho de fé.</w:t>
      </w:r>
    </w:p>
    <w:p w14:paraId="58C19902" w14:textId="77777777" w:rsidR="00E45AA5" w:rsidRDefault="00A71CB7">
      <w:pPr>
        <w:pStyle w:val="Textbody"/>
        <w:jc w:val="both"/>
        <w:rPr>
          <w:rFonts w:hint="eastAsia"/>
        </w:rPr>
      </w:pPr>
      <w:r>
        <w:rPr>
          <w:rFonts w:ascii="Times New Roman" w:hAnsi="Times New Roman"/>
          <w:lang w:val="pt-BR"/>
        </w:rPr>
        <w:t xml:space="preserve">Eu sou a prova viva de que, mesmo quando se caminha por um caminho árduo e repleto de incertezas, a fé e a confiança no Senhor podem abrir portas inimagináveis, portas que nos conduzem do fundo do poço à nova conquista, elevando-nos ao altar do Senhor. Essa </w:t>
      </w:r>
      <w:r>
        <w:rPr>
          <w:rFonts w:ascii="Times New Roman" w:hAnsi="Times New Roman"/>
          <w:color w:val="FF0000"/>
          <w:lang w:val="pt-BR"/>
        </w:rPr>
        <w:t>trajetória</w:t>
      </w:r>
      <w:r>
        <w:rPr>
          <w:rFonts w:ascii="Times New Roman" w:hAnsi="Times New Roman"/>
          <w:lang w:val="pt-BR"/>
        </w:rPr>
        <w:t>, marcada pelos desafios da 503 e pela renovação que veio através da união, é o testemunho de que Deus, em Sua infinita misericórdia, nunca deixa de cumprir Suas promessas e de transformar cada dificuldade em um milagre glorioso.</w:t>
      </w:r>
    </w:p>
    <w:p w14:paraId="58C19903" w14:textId="77777777" w:rsidR="00E45AA5" w:rsidRDefault="00E45AA5">
      <w:pPr>
        <w:pStyle w:val="Textbody"/>
        <w:jc w:val="both"/>
        <w:rPr>
          <w:rFonts w:ascii="Times New Roman" w:hAnsi="Times New Roman"/>
          <w:lang w:val="pt-BR"/>
        </w:rPr>
      </w:pPr>
    </w:p>
    <w:p w14:paraId="58C19904" w14:textId="77777777" w:rsidR="00E45AA5" w:rsidRDefault="00A71CB7">
      <w:pPr>
        <w:pStyle w:val="Ttulo1"/>
        <w:pageBreakBefore/>
        <w:jc w:val="both"/>
        <w:rPr>
          <w:rFonts w:ascii="Times New Roman" w:hAnsi="Times New Roman"/>
          <w:lang w:val="pt-BR"/>
        </w:rPr>
      </w:pPr>
      <w:r>
        <w:rPr>
          <w:rFonts w:ascii="Times New Roman" w:hAnsi="Times New Roman"/>
          <w:lang w:val="pt-BR"/>
        </w:rPr>
        <w:lastRenderedPageBreak/>
        <w:t>Capítulo 15: Plenitude e Propósito – Legado de um Crente Nordestino</w:t>
      </w:r>
    </w:p>
    <w:p w14:paraId="58C19905" w14:textId="77777777" w:rsidR="00E45AA5" w:rsidRDefault="00A71CB7">
      <w:pPr>
        <w:pStyle w:val="Textbody"/>
        <w:jc w:val="both"/>
        <w:rPr>
          <w:rFonts w:ascii="Times New Roman" w:hAnsi="Times New Roman"/>
          <w:lang w:val="pt-BR"/>
        </w:rPr>
      </w:pPr>
      <w:r>
        <w:rPr>
          <w:rFonts w:ascii="Times New Roman" w:hAnsi="Times New Roman"/>
          <w:lang w:val="pt-BR"/>
        </w:rPr>
        <w:t>Ao final desta longa jornada, quando olho para trás e revivo cada etapa que me trouxe do fundo do poço ao altar do Senhor, sinto em meu coração a plena convicção de que Deus é fiel e que, mesmo nas circunstâncias mais adversas, Ele opera transformações extraordinárias. Minha trajetória, marcada por dores, renúncias, vitórias e milagres, não foi apenas a história de um homem, mas o testemunho vivo de um CRENTE nordestino que se entregou de corpo e alma ao chamado divino.</w:t>
      </w:r>
    </w:p>
    <w:p w14:paraId="58C19906" w14:textId="77777777" w:rsidR="00E45AA5" w:rsidRDefault="00A71CB7">
      <w:pPr>
        <w:pStyle w:val="Ttulo3"/>
        <w:jc w:val="both"/>
        <w:rPr>
          <w:rFonts w:ascii="Times New Roman" w:hAnsi="Times New Roman"/>
          <w:lang w:val="pt-BR"/>
        </w:rPr>
      </w:pPr>
      <w:r>
        <w:rPr>
          <w:rFonts w:ascii="Times New Roman" w:hAnsi="Times New Roman"/>
          <w:lang w:val="pt-BR"/>
        </w:rPr>
        <w:t>A Conquista de Uma Nova Identidade</w:t>
      </w:r>
    </w:p>
    <w:p w14:paraId="58C19907" w14:textId="77777777" w:rsidR="00E45AA5" w:rsidRDefault="00A71CB7">
      <w:pPr>
        <w:pStyle w:val="Textbody"/>
        <w:jc w:val="both"/>
        <w:rPr>
          <w:rFonts w:hint="eastAsia"/>
        </w:rPr>
      </w:pPr>
      <w:r>
        <w:rPr>
          <w:rFonts w:ascii="Times New Roman" w:hAnsi="Times New Roman"/>
          <w:lang w:val="pt-BR"/>
        </w:rPr>
        <w:t xml:space="preserve">Tudo começou em </w:t>
      </w:r>
      <w:r>
        <w:rPr>
          <w:rFonts w:ascii="Times New Roman" w:hAnsi="Times New Roman"/>
          <w:color w:val="FF0000"/>
          <w:lang w:val="pt-BR"/>
        </w:rPr>
        <w:t>Lajes</w:t>
      </w:r>
      <w:r>
        <w:rPr>
          <w:rFonts w:ascii="Times New Roman" w:hAnsi="Times New Roman"/>
          <w:lang w:val="pt-BR"/>
        </w:rPr>
        <w:t xml:space="preserve"> do Cabugi, uma cidade simples, onde as dificuldades eram tão palpáveis quanto o calor do sol nordestino. Cresci em meio a privações, marcado pela ausência de um pai, mas fortalecido pelo amor incansável de minha mãe. Foi nesse ambiente, onde o som de um violão simples abria caminho para a música e para a expressão dos meus sentimentos, que comecei a vislumbrar um futuro diferente. A música sempre foi meu refúgio, e mesmo que o sucesso nas bandas locais me trouxesse algum reconhecimento, eu carregava d</w:t>
      </w:r>
      <w:r>
        <w:rPr>
          <w:rFonts w:ascii="Times New Roman" w:hAnsi="Times New Roman"/>
          <w:lang w:val="pt-BR"/>
        </w:rPr>
        <w:t>entro de mim uma angústia e uma revolta que não se apagavam.</w:t>
      </w:r>
    </w:p>
    <w:p w14:paraId="58C19908" w14:textId="77777777" w:rsidR="00E45AA5" w:rsidRDefault="00A71CB7">
      <w:pPr>
        <w:pStyle w:val="Textbody"/>
        <w:jc w:val="both"/>
        <w:rPr>
          <w:rFonts w:ascii="Times New Roman" w:hAnsi="Times New Roman"/>
          <w:lang w:val="pt-BR"/>
        </w:rPr>
      </w:pPr>
      <w:r>
        <w:rPr>
          <w:rFonts w:ascii="Times New Roman" w:hAnsi="Times New Roman"/>
          <w:lang w:val="pt-BR"/>
        </w:rPr>
        <w:t xml:space="preserve">Minha vida parecia ter sido escrita nas sombras dos vícios, na busca desesperada por preencher um vazio que </w:t>
      </w:r>
      <w:r>
        <w:rPr>
          <w:rFonts w:ascii="Times New Roman" w:hAnsi="Times New Roman"/>
          <w:lang w:val="pt-BR"/>
        </w:rPr>
        <w:t>parecia intransponível. O desespero me conduziu a caminhos autodestrutivos, e, por vezes, cheguei a crer que a morte seria o único escape para uma alma tão dilacerada. No entanto, no exato momento em que parecia não haver mais esperança, a voz de Jesus me chamou. Naquele domingo de janeiro de 2004, enquanto eu estava à beira do abismo, ouvi um “pare” que ecoou como o início de uma nova era. Foi o ponto de virada, a conversão que me tirou do fundo do poço e me permitiu recomeçar, de mãos dadas com o Senhor.</w:t>
      </w:r>
    </w:p>
    <w:p w14:paraId="58C19909" w14:textId="77777777" w:rsidR="00E45AA5" w:rsidRDefault="00A71CB7">
      <w:pPr>
        <w:pStyle w:val="Ttulo3"/>
        <w:jc w:val="both"/>
        <w:rPr>
          <w:rFonts w:ascii="Times New Roman" w:hAnsi="Times New Roman"/>
          <w:lang w:val="pt-BR"/>
        </w:rPr>
      </w:pPr>
      <w:r>
        <w:rPr>
          <w:rFonts w:ascii="Times New Roman" w:hAnsi="Times New Roman"/>
          <w:lang w:val="pt-BR"/>
        </w:rPr>
        <w:t>A Jornada de Renúncias e de Consagração</w:t>
      </w:r>
    </w:p>
    <w:p w14:paraId="58C1990A" w14:textId="77777777" w:rsidR="00E45AA5" w:rsidRDefault="00A71CB7">
      <w:pPr>
        <w:pStyle w:val="Textbody"/>
        <w:jc w:val="both"/>
        <w:rPr>
          <w:rFonts w:ascii="Times New Roman" w:hAnsi="Times New Roman"/>
          <w:lang w:val="pt-BR"/>
        </w:rPr>
      </w:pPr>
      <w:r>
        <w:rPr>
          <w:rFonts w:ascii="Times New Roman" w:hAnsi="Times New Roman"/>
          <w:lang w:val="pt-BR"/>
        </w:rPr>
        <w:t xml:space="preserve">Após esse encontro transformador, o caminho para a consagração exigiu de mim renúncias profundas. Largar os vícios, abandonar os prazeres efêmeros, recusar o chamado do mundo e, acima de tudo, </w:t>
      </w:r>
      <w:proofErr w:type="gramStart"/>
      <w:r>
        <w:rPr>
          <w:rFonts w:ascii="Times New Roman" w:hAnsi="Times New Roman"/>
          <w:lang w:val="pt-BR"/>
        </w:rPr>
        <w:t>deixar para trás</w:t>
      </w:r>
      <w:proofErr w:type="gramEnd"/>
      <w:r>
        <w:rPr>
          <w:rFonts w:ascii="Times New Roman" w:hAnsi="Times New Roman"/>
          <w:lang w:val="pt-BR"/>
        </w:rPr>
        <w:t xml:space="preserve"> os traumas do passado foram passos dolorosos, mas necessários para que eu pudesse me abrir ao amor redentor de Deus. Cada renúncia se fez como uma libertação, um adeus ao antigo eu, permitindo que a graça se infiltrasse em cada recanto do meu ser.</w:t>
      </w:r>
    </w:p>
    <w:p w14:paraId="58C1990B" w14:textId="77777777" w:rsidR="00E45AA5" w:rsidRDefault="00A71CB7">
      <w:pPr>
        <w:pStyle w:val="Textbody"/>
        <w:jc w:val="both"/>
        <w:rPr>
          <w:rFonts w:ascii="Times New Roman" w:hAnsi="Times New Roman"/>
          <w:lang w:val="pt-BR"/>
        </w:rPr>
      </w:pPr>
      <w:r>
        <w:rPr>
          <w:rFonts w:ascii="Times New Roman" w:hAnsi="Times New Roman"/>
          <w:lang w:val="pt-BR"/>
        </w:rPr>
        <w:t xml:space="preserve">Foi nesse período de sacrifícios e de lutas interiores que aprendi a importância da disciplina espiritual. A oração, o jejum e o estudo da Bíblia se tornaram os pilares que sustentavam meu novo propósito. Apesar de todas as dores, esses momentos de renúncia foram também os alicerces de uma transformação que me levou a enxergar o valor da verdadeira liberdade, aquela que só se alcança quando </w:t>
      </w:r>
      <w:proofErr w:type="spellStart"/>
      <w:r>
        <w:rPr>
          <w:rFonts w:ascii="Times New Roman" w:hAnsi="Times New Roman"/>
          <w:lang w:val="pt-BR"/>
        </w:rPr>
        <w:t>nos</w:t>
      </w:r>
      <w:proofErr w:type="spellEnd"/>
      <w:r>
        <w:rPr>
          <w:rFonts w:ascii="Times New Roman" w:hAnsi="Times New Roman"/>
          <w:lang w:val="pt-BR"/>
        </w:rPr>
        <w:t xml:space="preserve"> entregamos completamente ao Senhor.</w:t>
      </w:r>
    </w:p>
    <w:p w14:paraId="58C1990C" w14:textId="77777777" w:rsidR="00E45AA5" w:rsidRDefault="00A71CB7">
      <w:pPr>
        <w:pStyle w:val="Ttulo3"/>
        <w:jc w:val="both"/>
        <w:rPr>
          <w:rFonts w:ascii="Times New Roman" w:hAnsi="Times New Roman"/>
          <w:lang w:val="pt-BR"/>
        </w:rPr>
      </w:pPr>
      <w:r>
        <w:rPr>
          <w:rFonts w:ascii="Times New Roman" w:hAnsi="Times New Roman"/>
          <w:lang w:val="pt-BR"/>
        </w:rPr>
        <w:t>Da Guitarra à Sanfona: A Redenção através da Música</w:t>
      </w:r>
    </w:p>
    <w:p w14:paraId="58C1990D" w14:textId="77777777" w:rsidR="00E45AA5" w:rsidRDefault="00A71CB7">
      <w:pPr>
        <w:pStyle w:val="Textbody"/>
        <w:jc w:val="both"/>
        <w:rPr>
          <w:rFonts w:ascii="Times New Roman" w:hAnsi="Times New Roman"/>
          <w:lang w:val="pt-BR"/>
        </w:rPr>
      </w:pPr>
      <w:r>
        <w:rPr>
          <w:rFonts w:ascii="Times New Roman" w:hAnsi="Times New Roman"/>
          <w:lang w:val="pt-BR"/>
        </w:rPr>
        <w:t xml:space="preserve">A mudança de instrumento, da guitarra para a sanfona, simboliza uma das mais belas metáforas da minha trajetória. Durante anos, a guitarra foi a extensão da minha alma, o meio pelo qual eu expressava minhas emoções, mas também os vícios que me prendiam ao passado. A visão de 2007, quando Deus me mostrou </w:t>
      </w:r>
      <w:r>
        <w:rPr>
          <w:rFonts w:ascii="Times New Roman" w:hAnsi="Times New Roman"/>
          <w:lang w:val="pt-BR"/>
        </w:rPr>
        <w:lastRenderedPageBreak/>
        <w:t>a sanfona em um coreto, foi o sinal de que o Senhor desejava redirecionar meu talento para um caminho de louvor.</w:t>
      </w:r>
    </w:p>
    <w:p w14:paraId="58C1990E" w14:textId="77777777" w:rsidR="00E45AA5" w:rsidRDefault="00A71CB7">
      <w:pPr>
        <w:pStyle w:val="Textbody"/>
        <w:jc w:val="both"/>
        <w:rPr>
          <w:rFonts w:ascii="Times New Roman" w:hAnsi="Times New Roman"/>
          <w:lang w:val="pt-BR"/>
        </w:rPr>
      </w:pPr>
      <w:r>
        <w:rPr>
          <w:rFonts w:ascii="Times New Roman" w:hAnsi="Times New Roman"/>
          <w:lang w:val="pt-BR"/>
        </w:rPr>
        <w:t xml:space="preserve">A transição não foi simples; eu não sabia tocar sanfona e, de repente, me vi desafiado a aprender um instrumento que era tão desconhecido quanto a própria ideia de recomeço. Contudo, a igreja se uniu, as ofertas foram reunidas e, num ato de fé inabalável, a sanfona batizada de “Maria Madalena” se tornou a nova voz do meu ministério. </w:t>
      </w:r>
    </w:p>
    <w:p w14:paraId="58C1990F" w14:textId="77777777" w:rsidR="00E45AA5" w:rsidRDefault="00A71CB7">
      <w:pPr>
        <w:pStyle w:val="Ttulo3"/>
        <w:jc w:val="both"/>
        <w:rPr>
          <w:rFonts w:ascii="Times New Roman" w:hAnsi="Times New Roman"/>
          <w:lang w:val="pt-BR"/>
        </w:rPr>
      </w:pPr>
      <w:r>
        <w:rPr>
          <w:rFonts w:ascii="Times New Roman" w:hAnsi="Times New Roman"/>
          <w:lang w:val="pt-BR"/>
        </w:rPr>
        <w:t>O Chamado para Brasília e a Itinerância Ministerial</w:t>
      </w:r>
    </w:p>
    <w:p w14:paraId="58C19910" w14:textId="77777777" w:rsidR="00E45AA5" w:rsidRDefault="00A71CB7">
      <w:pPr>
        <w:pStyle w:val="Textbody"/>
        <w:jc w:val="both"/>
        <w:rPr>
          <w:rFonts w:ascii="Times New Roman" w:hAnsi="Times New Roman"/>
          <w:lang w:val="pt-BR"/>
        </w:rPr>
      </w:pPr>
      <w:r>
        <w:rPr>
          <w:rFonts w:ascii="Times New Roman" w:hAnsi="Times New Roman"/>
          <w:lang w:val="pt-BR"/>
        </w:rPr>
        <w:t>Não demorou para que o Senhor me chamasse para novos horizontes. A voz do apóstolo Wilker ressoou, convidando-me para deixar as raízes do Nordeste e partir para Brasília. A transição para a capital não foi apenas uma mudança geográfica, mas o início de uma nova etapa no ministério. Em Brasília, enfrentei o desafio de adaptar-me a uma realidade urbana distinta,</w:t>
      </w:r>
    </w:p>
    <w:p w14:paraId="58C19911" w14:textId="77777777" w:rsidR="00E45AA5" w:rsidRDefault="00A71CB7">
      <w:pPr>
        <w:pStyle w:val="Textbody"/>
        <w:jc w:val="both"/>
        <w:rPr>
          <w:rFonts w:hint="eastAsia"/>
        </w:rPr>
      </w:pPr>
      <w:r>
        <w:rPr>
          <w:rFonts w:ascii="Times New Roman" w:hAnsi="Times New Roman"/>
          <w:color w:val="FF0000"/>
          <w:lang w:val="pt-BR"/>
        </w:rPr>
        <w:t>A itinerância ministerial, me fez embarcar de avião por diversos estados brasileiros e alguns países da América do Sul</w:t>
      </w:r>
      <w:r>
        <w:rPr>
          <w:rFonts w:ascii="Times New Roman" w:hAnsi="Times New Roman"/>
          <w:lang w:val="pt-BR"/>
        </w:rPr>
        <w:t xml:space="preserve">, ministrando cultos, participando de congressos e espalhando a mensagem do “Vou Derrubar Gigante”. A itinerância tornou-se uma escola de vida, os encontros com os pastores era uma confirmação de que o evangelho não tem fronteiras. </w:t>
      </w:r>
    </w:p>
    <w:p w14:paraId="58C19912" w14:textId="77777777" w:rsidR="00E45AA5" w:rsidRDefault="00A71CB7">
      <w:pPr>
        <w:pStyle w:val="Ttulo3"/>
        <w:jc w:val="both"/>
        <w:rPr>
          <w:rFonts w:ascii="Times New Roman" w:hAnsi="Times New Roman"/>
          <w:lang w:val="pt-BR"/>
        </w:rPr>
      </w:pPr>
      <w:r>
        <w:rPr>
          <w:rFonts w:ascii="Times New Roman" w:hAnsi="Times New Roman"/>
          <w:lang w:val="pt-BR"/>
        </w:rPr>
        <w:t>A Força do Amor e a União Familiar</w:t>
      </w:r>
    </w:p>
    <w:p w14:paraId="58C19913" w14:textId="77777777" w:rsidR="00E45AA5" w:rsidRDefault="00A71CB7">
      <w:pPr>
        <w:pStyle w:val="Textbody"/>
        <w:jc w:val="both"/>
        <w:rPr>
          <w:rFonts w:ascii="Times New Roman" w:hAnsi="Times New Roman"/>
          <w:lang w:val="pt-BR"/>
        </w:rPr>
      </w:pPr>
      <w:r>
        <w:rPr>
          <w:rFonts w:ascii="Times New Roman" w:hAnsi="Times New Roman"/>
          <w:lang w:val="pt-BR"/>
        </w:rPr>
        <w:t>Entre as bênçãos que Deus derramou ao longo dessa jornada, o encontro de Dani foi, sem dúvida, um dos momentos mais marcantes. No Dia dos Namorados de 2008, ao ver aquela jovem ajoelhada em oração, senti que Deus me apresentava a uma companheira destinada a caminhar ao meu lado. Nosso relacionamento, que começou com gestos simples e sinceros de oração e de apoio mútuo, floresceu e se consolidou, culminando no nosso casamento em 2009, um dia celebrado para a glória do Senhor.</w:t>
      </w:r>
    </w:p>
    <w:p w14:paraId="58C19914" w14:textId="77777777" w:rsidR="00E45AA5" w:rsidRDefault="00A71CB7">
      <w:pPr>
        <w:pStyle w:val="Textbody"/>
        <w:jc w:val="both"/>
        <w:rPr>
          <w:rFonts w:hint="eastAsia"/>
        </w:rPr>
      </w:pPr>
      <w:r>
        <w:rPr>
          <w:rFonts w:ascii="Times New Roman" w:hAnsi="Times New Roman"/>
          <w:lang w:val="pt-BR"/>
        </w:rPr>
        <w:t xml:space="preserve">Dani não apenas se tornou minha esposa, mas a parceira que compartilhava comigo o sonho de servir ao evangelho e transformar vidas. Juntos, enfrentamos desafios, renunciamos aos prazeres do mundo e buscamos, com fervor, a verdadeira essência do amor de Deus. Nossa união se fortaleceu também pelo acolhimento da família de Dani, sob a generosidade de </w:t>
      </w:r>
      <w:proofErr w:type="spellStart"/>
      <w:r>
        <w:rPr>
          <w:rFonts w:ascii="Times New Roman" w:hAnsi="Times New Roman"/>
          <w:color w:val="FF0000"/>
          <w:lang w:val="pt-BR"/>
        </w:rPr>
        <w:t>Clerivaldo</w:t>
      </w:r>
      <w:proofErr w:type="spellEnd"/>
      <w:r>
        <w:rPr>
          <w:rFonts w:ascii="Times New Roman" w:hAnsi="Times New Roman"/>
          <w:lang w:val="pt-BR"/>
        </w:rPr>
        <w:t xml:space="preserve"> e Damiana, que me acolheram como um filho, e pelo resgate de Alice, que quebrou o ciclo do abandono e se tornou uma líder entre os jovens da igreja.</w:t>
      </w:r>
    </w:p>
    <w:p w14:paraId="58C19915" w14:textId="77777777" w:rsidR="00E45AA5" w:rsidRDefault="00A71CB7">
      <w:pPr>
        <w:pStyle w:val="Ttulo3"/>
        <w:jc w:val="both"/>
        <w:rPr>
          <w:rFonts w:ascii="Times New Roman" w:hAnsi="Times New Roman"/>
          <w:lang w:val="pt-BR"/>
        </w:rPr>
      </w:pPr>
      <w:r>
        <w:rPr>
          <w:rFonts w:ascii="Times New Roman" w:hAnsi="Times New Roman"/>
          <w:lang w:val="pt-BR"/>
        </w:rPr>
        <w:t>Desafios, Crises e Milagres que Forjaram um Legado</w:t>
      </w:r>
    </w:p>
    <w:p w14:paraId="58C19916" w14:textId="77777777" w:rsidR="00E45AA5" w:rsidRDefault="00A71CB7">
      <w:pPr>
        <w:pStyle w:val="Textbody"/>
        <w:jc w:val="both"/>
        <w:rPr>
          <w:rFonts w:hint="eastAsia"/>
        </w:rPr>
      </w:pPr>
      <w:r>
        <w:rPr>
          <w:rFonts w:ascii="Times New Roman" w:hAnsi="Times New Roman"/>
          <w:lang w:val="pt-BR"/>
        </w:rPr>
        <w:t xml:space="preserve">A trajetória ministerial não foi isenta de provações. O passo de fé de sair de um aluguel de R$ 1.3500,00 para um novo de R$ 12.000,00 nos seis primeiros meses e depois aumentaria para 15.000,00. Em meio a esses desafios, Deus se manifestou de forma milagrosa, o sistema de som que foi pago, a mobilização da família Pires para nos tirar da crise do aluguel, e o novo templo que se ergueu na Cidade do Automóvel foram sinais poderosos de que, quando depositamos nossa confiança no Senhor, Ele transforma </w:t>
      </w:r>
      <w:r>
        <w:rPr>
          <w:rFonts w:ascii="Times New Roman" w:hAnsi="Times New Roman"/>
          <w:color w:val="FF0000"/>
          <w:lang w:val="pt-BR"/>
        </w:rPr>
        <w:t xml:space="preserve">os obstáculos em degraus </w:t>
      </w:r>
      <w:r>
        <w:rPr>
          <w:rFonts w:ascii="Times New Roman" w:hAnsi="Times New Roman"/>
          <w:lang w:val="pt-BR"/>
        </w:rPr>
        <w:t>para a vitória.</w:t>
      </w:r>
    </w:p>
    <w:p w14:paraId="58C19917" w14:textId="77777777" w:rsidR="00E45AA5" w:rsidRDefault="00A71CB7">
      <w:pPr>
        <w:pStyle w:val="Textbody"/>
        <w:jc w:val="both"/>
        <w:rPr>
          <w:rFonts w:hint="eastAsia"/>
        </w:rPr>
      </w:pPr>
      <w:r>
        <w:rPr>
          <w:rFonts w:ascii="Times New Roman" w:hAnsi="Times New Roman"/>
          <w:lang w:val="pt-BR"/>
        </w:rPr>
        <w:t xml:space="preserve">As crises enfrentadas e as dificuldades superadas, serviram para fortalecer nosso ministério e para edificar um legado que hoje se estende não só em Brasília, mas também nas igrejas do Nordeste. Crescemos e fomos abençoados com a intervenção divina em momentos de adversidade, transformando </w:t>
      </w:r>
      <w:r>
        <w:rPr>
          <w:rFonts w:ascii="Times New Roman" w:hAnsi="Times New Roman"/>
          <w:color w:val="FF0000"/>
          <w:lang w:val="pt-BR"/>
        </w:rPr>
        <w:t xml:space="preserve">os desafios </w:t>
      </w:r>
      <w:r>
        <w:rPr>
          <w:rFonts w:ascii="Times New Roman" w:hAnsi="Times New Roman"/>
          <w:lang w:val="pt-BR"/>
        </w:rPr>
        <w:t>em uma oportunidade de crescimento espiritual.</w:t>
      </w:r>
    </w:p>
    <w:p w14:paraId="58C19918" w14:textId="77777777" w:rsidR="00E45AA5" w:rsidRDefault="00A71CB7">
      <w:pPr>
        <w:pStyle w:val="Ttulo3"/>
        <w:jc w:val="both"/>
        <w:rPr>
          <w:rFonts w:ascii="Times New Roman" w:hAnsi="Times New Roman"/>
          <w:lang w:val="pt-BR"/>
        </w:rPr>
      </w:pPr>
      <w:r>
        <w:rPr>
          <w:rFonts w:ascii="Times New Roman" w:hAnsi="Times New Roman"/>
          <w:lang w:val="pt-BR"/>
        </w:rPr>
        <w:lastRenderedPageBreak/>
        <w:t>Um Legado que Vai Além do Tempo</w:t>
      </w:r>
    </w:p>
    <w:p w14:paraId="58C19919" w14:textId="77777777" w:rsidR="00E45AA5" w:rsidRDefault="00A71CB7">
      <w:pPr>
        <w:pStyle w:val="Textbody"/>
        <w:jc w:val="both"/>
        <w:rPr>
          <w:rFonts w:hint="eastAsia"/>
        </w:rPr>
      </w:pPr>
      <w:r>
        <w:rPr>
          <w:rFonts w:ascii="Times New Roman" w:hAnsi="Times New Roman"/>
          <w:lang w:val="pt-BR"/>
        </w:rPr>
        <w:t xml:space="preserve">Hoje, ao concluir essa narrativa, vejo que minha história é muito mais do que a trajetória de um homem que saiu do fundo do poço e foi elevado ao altar do Senhor. É a história de um povo que, através </w:t>
      </w:r>
      <w:r>
        <w:rPr>
          <w:rFonts w:ascii="Times New Roman" w:hAnsi="Times New Roman"/>
          <w:color w:val="FF0000"/>
          <w:lang w:val="pt-BR"/>
        </w:rPr>
        <w:t xml:space="preserve">dos sacrifícios, das renúncias e os milagres vividos </w:t>
      </w:r>
      <w:r>
        <w:rPr>
          <w:rFonts w:ascii="Times New Roman" w:hAnsi="Times New Roman"/>
          <w:lang w:val="pt-BR"/>
        </w:rPr>
        <w:t xml:space="preserve">aprendeu a confiar que Deus é fiel para cumprir Suas promessas. Meu ministério se expandiu, e agora, com </w:t>
      </w:r>
      <w:r>
        <w:rPr>
          <w:rFonts w:ascii="Times New Roman" w:hAnsi="Times New Roman"/>
          <w:color w:val="FF0000"/>
          <w:lang w:val="pt-BR"/>
        </w:rPr>
        <w:t>sete</w:t>
      </w:r>
      <w:r>
        <w:rPr>
          <w:rFonts w:ascii="Times New Roman" w:hAnsi="Times New Roman"/>
          <w:lang w:val="pt-BR"/>
        </w:rPr>
        <w:t xml:space="preserve"> igrejas no Nordeste e uma igreja consolidada em Brasília, o legado que construímos juntos é a prova viva de que o amor de Deus transforma e restaura vidas.</w:t>
      </w:r>
    </w:p>
    <w:p w14:paraId="58C1991A" w14:textId="77777777" w:rsidR="00E45AA5" w:rsidRDefault="00A71CB7">
      <w:pPr>
        <w:pStyle w:val="Textbody"/>
        <w:jc w:val="both"/>
        <w:rPr>
          <w:rFonts w:hint="eastAsia"/>
        </w:rPr>
      </w:pPr>
      <w:r>
        <w:rPr>
          <w:rFonts w:ascii="Times New Roman" w:hAnsi="Times New Roman"/>
          <w:lang w:val="pt-BR"/>
        </w:rPr>
        <w:t xml:space="preserve">O que começou como um grito desesperado, à beira da morte, transformou-se em uma missão </w:t>
      </w:r>
      <w:r>
        <w:rPr>
          <w:rFonts w:ascii="Times New Roman" w:hAnsi="Times New Roman"/>
          <w:lang w:val="pt-BR"/>
        </w:rPr>
        <w:t xml:space="preserve">global, de alcançar, edificar, treinar e enviar pessoas para levar a palavra de Cristo a cada canto deste país e, quem sabe, ao mundo. Minha vida, que já foi marcada pela dor e pela escuridão, agora resplandece com a luz do evangelho. </w:t>
      </w:r>
      <w:r>
        <w:rPr>
          <w:rFonts w:ascii="Times New Roman" w:hAnsi="Times New Roman"/>
          <w:color w:val="FF0000"/>
          <w:lang w:val="pt-BR"/>
        </w:rPr>
        <w:t xml:space="preserve">A minha jornada </w:t>
      </w:r>
      <w:r>
        <w:rPr>
          <w:rFonts w:ascii="Times New Roman" w:hAnsi="Times New Roman"/>
          <w:lang w:val="pt-BR"/>
        </w:rPr>
        <w:t>foi guiada por um propósito maior, e hoje me sinto chamado não apenas a viver para mim, mas a deixar um legado que inspire futuras gerações.</w:t>
      </w:r>
    </w:p>
    <w:p w14:paraId="58C1991B" w14:textId="77777777" w:rsidR="00E45AA5" w:rsidRDefault="00A71CB7">
      <w:pPr>
        <w:pStyle w:val="Textbody"/>
        <w:jc w:val="both"/>
        <w:rPr>
          <w:rFonts w:ascii="Times New Roman" w:hAnsi="Times New Roman"/>
          <w:lang w:val="pt-BR"/>
        </w:rPr>
      </w:pPr>
      <w:r>
        <w:rPr>
          <w:rFonts w:ascii="Times New Roman" w:hAnsi="Times New Roman"/>
          <w:lang w:val="pt-BR"/>
        </w:rPr>
        <w:t xml:space="preserve">Minha história é a prova de que, mesmo quando os desafios parecem insuperáveis, Deus abre caminhos, restaura corações e transforma a mais profunda escuridão em um altar de luz e esperança. O caminho do CRENTE nordestino é marcado por renúncias e provações, mas também por vitórias e milagres que desafiam toda lógica humana. </w:t>
      </w:r>
    </w:p>
    <w:p w14:paraId="58C1991C" w14:textId="77777777" w:rsidR="00E45AA5" w:rsidRDefault="00A71CB7">
      <w:pPr>
        <w:pStyle w:val="Ttulo3"/>
        <w:jc w:val="both"/>
        <w:rPr>
          <w:rFonts w:ascii="Times New Roman" w:hAnsi="Times New Roman"/>
          <w:lang w:val="pt-BR"/>
        </w:rPr>
      </w:pPr>
      <w:r>
        <w:rPr>
          <w:rFonts w:ascii="Times New Roman" w:hAnsi="Times New Roman"/>
          <w:lang w:val="pt-BR"/>
        </w:rPr>
        <w:t>Olhando para o Futuro com Esperança</w:t>
      </w:r>
    </w:p>
    <w:p w14:paraId="58C1991D" w14:textId="77777777" w:rsidR="00E45AA5" w:rsidRDefault="00A71CB7">
      <w:pPr>
        <w:pStyle w:val="Textbody"/>
        <w:jc w:val="both"/>
        <w:rPr>
          <w:rFonts w:ascii="Times New Roman" w:hAnsi="Times New Roman"/>
          <w:lang w:val="pt-BR"/>
        </w:rPr>
      </w:pPr>
      <w:r>
        <w:rPr>
          <w:rFonts w:ascii="Times New Roman" w:hAnsi="Times New Roman"/>
          <w:lang w:val="pt-BR"/>
        </w:rPr>
        <w:t xml:space="preserve">Olhando para o futuro, minha esperança é que o legado que Deus me confiou continue a se expandir. Sei que ainda há muitas promessas a serem cumpridas, outras famílias a serem alcançadas, outras nações a serem impactadas. A visão de levar a mensagem do evangelho aos quatro cantos do mundo, seja nas capitais do Brasil, seja nos Estados Unidos, na Europa ou na África, permanece viva em meu coração. O altar do Senhor não é um </w:t>
      </w:r>
      <w:proofErr w:type="gramStart"/>
      <w:r>
        <w:rPr>
          <w:rFonts w:ascii="Times New Roman" w:hAnsi="Times New Roman"/>
          <w:lang w:val="pt-BR"/>
        </w:rPr>
        <w:t>destino final</w:t>
      </w:r>
      <w:proofErr w:type="gramEnd"/>
      <w:r>
        <w:rPr>
          <w:rFonts w:ascii="Times New Roman" w:hAnsi="Times New Roman"/>
          <w:lang w:val="pt-BR"/>
        </w:rPr>
        <w:t>, mas um ponto de partida para uma missão que transcende fronteiras e barreiras.</w:t>
      </w:r>
    </w:p>
    <w:p w14:paraId="58C1991E" w14:textId="77777777" w:rsidR="00E45AA5" w:rsidRDefault="00A71CB7">
      <w:pPr>
        <w:pStyle w:val="Textbody"/>
        <w:jc w:val="both"/>
        <w:rPr>
          <w:rFonts w:hint="eastAsia"/>
        </w:rPr>
      </w:pPr>
      <w:r>
        <w:rPr>
          <w:rFonts w:ascii="Times New Roman" w:hAnsi="Times New Roman"/>
          <w:color w:val="FF0000"/>
          <w:lang w:val="pt-BR"/>
        </w:rPr>
        <w:t xml:space="preserve">Quando um novo projeto se realiza, uma nova igreja é edificada, e uma nova geração de crentes </w:t>
      </w:r>
      <w:r>
        <w:rPr>
          <w:rFonts w:ascii="Times New Roman" w:hAnsi="Times New Roman"/>
          <w:lang w:val="pt-BR"/>
        </w:rPr>
        <w:t xml:space="preserve">que se </w:t>
      </w:r>
      <w:r>
        <w:rPr>
          <w:rFonts w:ascii="Times New Roman" w:hAnsi="Times New Roman"/>
          <w:color w:val="FF0000"/>
          <w:lang w:val="pt-BR"/>
        </w:rPr>
        <w:t xml:space="preserve">levantam </w:t>
      </w:r>
      <w:r>
        <w:rPr>
          <w:rFonts w:ascii="Times New Roman" w:hAnsi="Times New Roman"/>
          <w:lang w:val="pt-BR"/>
        </w:rPr>
        <w:t>é um lembrete de que o plano de Deus é eterno e infalível. Estou convicto de que, onde houver uma capital, onde houver uma cidade, a Família no Altar chegará, pois Deus prometeu que o Seu evangelho não ficará confinado a um único lugar. Ele transformará cada vida, cada família, e nós, como seus servos, seremos instrumentos para levar essa luz a todos os povos.</w:t>
      </w:r>
    </w:p>
    <w:p w14:paraId="58C1991F" w14:textId="77777777" w:rsidR="00E45AA5" w:rsidRDefault="00A71CB7">
      <w:pPr>
        <w:pStyle w:val="Textbody"/>
        <w:jc w:val="both"/>
        <w:rPr>
          <w:rFonts w:hint="eastAsia"/>
        </w:rPr>
      </w:pPr>
      <w:r>
        <w:rPr>
          <w:rFonts w:ascii="Times New Roman" w:hAnsi="Times New Roman"/>
          <w:lang w:val="pt-BR"/>
        </w:rPr>
        <w:t xml:space="preserve">Encerramos aqui este relato com um coração cheio de gratidão e de propósito. Minha jornada, que começou em </w:t>
      </w:r>
      <w:r>
        <w:rPr>
          <w:rFonts w:ascii="Times New Roman" w:hAnsi="Times New Roman"/>
          <w:color w:val="FF0000"/>
          <w:lang w:val="pt-BR"/>
        </w:rPr>
        <w:t>Lajes</w:t>
      </w:r>
      <w:r>
        <w:rPr>
          <w:rFonts w:ascii="Times New Roman" w:hAnsi="Times New Roman"/>
          <w:lang w:val="pt-BR"/>
        </w:rPr>
        <w:t xml:space="preserve"> do Cabugi, passando pelos vales sombrios dos vícios e autodestruição, foi redimida pela graça de Deus e elevada ao altar do Senhor. Hoje, como um CRENTE nordestino, posso afirmar com convicção que nada é impossível para o Senhor. </w:t>
      </w:r>
    </w:p>
    <w:p w14:paraId="58C19920" w14:textId="77777777" w:rsidR="00E45AA5" w:rsidRDefault="00A71CB7">
      <w:pPr>
        <w:pStyle w:val="Textbody"/>
        <w:jc w:val="both"/>
        <w:rPr>
          <w:rFonts w:ascii="Times New Roman" w:hAnsi="Times New Roman"/>
          <w:lang w:val="pt-BR"/>
        </w:rPr>
      </w:pPr>
      <w:r>
        <w:rPr>
          <w:rFonts w:ascii="Times New Roman" w:hAnsi="Times New Roman"/>
          <w:lang w:val="pt-BR"/>
        </w:rPr>
        <w:t xml:space="preserve">Que este legado inspire cada leitor a crer que, independentemente das circunstâncias, a mão de Deus está sempre pronta para transformar o fundo do poço em um altar de vitória. Que a minha história sirva de testemunho de que, quando </w:t>
      </w:r>
      <w:proofErr w:type="spellStart"/>
      <w:r>
        <w:rPr>
          <w:rFonts w:ascii="Times New Roman" w:hAnsi="Times New Roman"/>
          <w:lang w:val="pt-BR"/>
        </w:rPr>
        <w:t>nos</w:t>
      </w:r>
      <w:proofErr w:type="spellEnd"/>
      <w:r>
        <w:rPr>
          <w:rFonts w:ascii="Times New Roman" w:hAnsi="Times New Roman"/>
          <w:lang w:val="pt-BR"/>
        </w:rPr>
        <w:t xml:space="preserve"> entregamos completamente ao Senhor, Ele nos conduz por caminhos de redenção e nos faz alcançar a plenitude de Seu propósito.</w:t>
      </w:r>
    </w:p>
    <w:p w14:paraId="58C19921" w14:textId="77777777" w:rsidR="00E45AA5" w:rsidRDefault="00A71CB7">
      <w:pPr>
        <w:pStyle w:val="Textbody"/>
        <w:jc w:val="both"/>
        <w:rPr>
          <w:rFonts w:ascii="Times New Roman" w:hAnsi="Times New Roman"/>
          <w:lang w:val="pt-BR"/>
        </w:rPr>
      </w:pPr>
      <w:r>
        <w:rPr>
          <w:rFonts w:ascii="Times New Roman" w:hAnsi="Times New Roman"/>
          <w:lang w:val="pt-BR"/>
        </w:rPr>
        <w:t xml:space="preserve">Hoje, com as igrejas crescendo, as famílias restauradas e a esperança renovada, afirmo com toda a certeza </w:t>
      </w:r>
      <w:proofErr w:type="gramStart"/>
      <w:r>
        <w:rPr>
          <w:rFonts w:ascii="Times New Roman" w:hAnsi="Times New Roman"/>
          <w:lang w:val="pt-BR"/>
        </w:rPr>
        <w:t>que</w:t>
      </w:r>
      <w:proofErr w:type="gramEnd"/>
      <w:r>
        <w:rPr>
          <w:rFonts w:ascii="Times New Roman" w:hAnsi="Times New Roman"/>
          <w:lang w:val="pt-BR"/>
        </w:rPr>
        <w:t xml:space="preserve"> minha vida e a de tantos que caminharam comigo são a prova de que o evangelho é capaz de transformar até os destinos mais sombrios. Que a luz do Senhor continue a brilhar intensamente em cada </w:t>
      </w:r>
      <w:r>
        <w:rPr>
          <w:rFonts w:ascii="Times New Roman" w:hAnsi="Times New Roman"/>
          <w:lang w:val="pt-BR"/>
        </w:rPr>
        <w:lastRenderedPageBreak/>
        <w:t>coração, e que, juntos, possamos levar adiante a missão de proclamar o amor e a salvação que só Ele pode oferecer.</w:t>
      </w:r>
    </w:p>
    <w:p w14:paraId="58C19922" w14:textId="77777777" w:rsidR="00E45AA5" w:rsidRDefault="00A71CB7">
      <w:pPr>
        <w:pStyle w:val="Textbody"/>
        <w:jc w:val="both"/>
        <w:rPr>
          <w:rFonts w:ascii="Times New Roman" w:hAnsi="Times New Roman"/>
          <w:lang w:val="pt-BR"/>
        </w:rPr>
      </w:pPr>
      <w:r>
        <w:rPr>
          <w:rFonts w:ascii="Times New Roman" w:hAnsi="Times New Roman"/>
          <w:lang w:val="pt-BR"/>
        </w:rPr>
        <w:t>Que este legado de fé e de transformação se perpetue por gerações, e que cada um de nós, como servos do Senhor, possamos sempre caminhar com a certeza de que o fundo do poço pode, sim, ser o ponto de partida para a ascensão ao altar do Deus vivo e verdadeiro.</w:t>
      </w:r>
    </w:p>
    <w:p w14:paraId="58C19923" w14:textId="77777777" w:rsidR="00E45AA5" w:rsidRDefault="00E45AA5">
      <w:pPr>
        <w:pStyle w:val="Textbody"/>
        <w:jc w:val="both"/>
        <w:rPr>
          <w:rFonts w:ascii="Times New Roman" w:hAnsi="Times New Roman"/>
          <w:lang w:val="pt-BR"/>
        </w:rPr>
      </w:pPr>
    </w:p>
    <w:p w14:paraId="58C19924" w14:textId="77777777" w:rsidR="00E45AA5" w:rsidRDefault="00A71CB7">
      <w:pPr>
        <w:pStyle w:val="Ttulo1"/>
        <w:pageBreakBefore/>
        <w:jc w:val="both"/>
        <w:rPr>
          <w:rFonts w:ascii="Times New Roman" w:hAnsi="Times New Roman"/>
          <w:lang w:val="pt-BR"/>
        </w:rPr>
      </w:pPr>
      <w:r>
        <w:rPr>
          <w:rFonts w:ascii="Times New Roman" w:hAnsi="Times New Roman"/>
          <w:lang w:val="pt-BR"/>
        </w:rPr>
        <w:lastRenderedPageBreak/>
        <w:t>Sobre o Autor</w:t>
      </w:r>
    </w:p>
    <w:p w14:paraId="58C19925" w14:textId="77777777" w:rsidR="00E45AA5" w:rsidRDefault="00E45AA5">
      <w:pPr>
        <w:pStyle w:val="Textbody"/>
        <w:jc w:val="both"/>
        <w:rPr>
          <w:rFonts w:ascii="Times New Roman" w:hAnsi="Times New Roman"/>
          <w:lang w:val="pt-BR"/>
        </w:rPr>
      </w:pPr>
    </w:p>
    <w:p w14:paraId="58C19926" w14:textId="77777777" w:rsidR="00E45AA5" w:rsidRDefault="00A71CB7">
      <w:pPr>
        <w:pStyle w:val="Textbody"/>
        <w:jc w:val="both"/>
        <w:rPr>
          <w:rFonts w:hint="eastAsia"/>
        </w:rPr>
      </w:pPr>
      <w:r>
        <w:rPr>
          <w:rFonts w:ascii="Times New Roman" w:hAnsi="Times New Roman"/>
          <w:lang w:val="pt-BR"/>
        </w:rPr>
        <w:t xml:space="preserve">Apóstolo Regis Guimarães, nascido em </w:t>
      </w:r>
      <w:r>
        <w:rPr>
          <w:rFonts w:ascii="Times New Roman" w:hAnsi="Times New Roman"/>
          <w:color w:val="FF0000"/>
          <w:lang w:val="pt-BR"/>
        </w:rPr>
        <w:t xml:space="preserve">Lajes </w:t>
      </w:r>
      <w:r>
        <w:rPr>
          <w:rFonts w:ascii="Times New Roman" w:hAnsi="Times New Roman"/>
          <w:lang w:val="pt-BR"/>
        </w:rPr>
        <w:t>do Cabugi, Rio Grande do Norte, é um verdadeiro exemplo de transformação pela graça de Deus. Crescendo em meio às adversidades, sua juventude foi permeada por desafios e vícios. Contudo, ao encontrar a voz de Jesus e abraçar uma nova vida de fé, Apóstolo Regis se reinventou e se tornou um poderoso testemunho de redenção.</w:t>
      </w:r>
    </w:p>
    <w:p w14:paraId="58C19927" w14:textId="77777777" w:rsidR="00E45AA5" w:rsidRDefault="00A71CB7">
      <w:pPr>
        <w:pStyle w:val="Textbody"/>
        <w:jc w:val="both"/>
        <w:rPr>
          <w:rFonts w:ascii="Times New Roman" w:hAnsi="Times New Roman"/>
          <w:lang w:val="pt-BR"/>
        </w:rPr>
      </w:pPr>
      <w:r>
        <w:rPr>
          <w:rFonts w:ascii="Times New Roman" w:hAnsi="Times New Roman"/>
          <w:lang w:val="pt-BR"/>
        </w:rPr>
        <w:t>Hoje, como um Crente Nordestino, ele dedica sua vida a restaurar famílias e transformar destinos, levando a mensagem do evangelho por todo o Brasil, do Nordeste a Brasília. Ao lado de sua esposa, Dani, e de seus filhos, ele construiu um ministério que impacta não apenas os cultos, mas também a vida de milhares de pessoas. Sua trajetória de renúncias, milagres e uma fé inabalável continua a inspirar e encorajar aqueles que buscam um recomeço, provando que, com Deus, nenhuma dor é definitiva e toda promessa s</w:t>
      </w:r>
      <w:r>
        <w:rPr>
          <w:rFonts w:ascii="Times New Roman" w:hAnsi="Times New Roman"/>
          <w:lang w:val="pt-BR"/>
        </w:rPr>
        <w:t>e cumpre.</w:t>
      </w:r>
    </w:p>
    <w:p w14:paraId="58C19928" w14:textId="77777777" w:rsidR="00E45AA5" w:rsidRDefault="00E45AA5">
      <w:pPr>
        <w:pStyle w:val="Textbody"/>
        <w:jc w:val="both"/>
        <w:rPr>
          <w:rFonts w:ascii="Times New Roman" w:hAnsi="Times New Roman"/>
          <w:lang w:val="pt-BR"/>
        </w:rPr>
      </w:pPr>
    </w:p>
    <w:p w14:paraId="58C19929" w14:textId="77777777" w:rsidR="00E45AA5" w:rsidRDefault="00A71CB7">
      <w:pPr>
        <w:pStyle w:val="Ttulo1"/>
        <w:pageBreakBefore/>
        <w:jc w:val="both"/>
        <w:rPr>
          <w:rFonts w:ascii="Times New Roman" w:hAnsi="Times New Roman"/>
          <w:lang w:val="pt-BR"/>
        </w:rPr>
      </w:pPr>
      <w:r>
        <w:rPr>
          <w:rFonts w:ascii="Times New Roman" w:hAnsi="Times New Roman"/>
          <w:lang w:val="pt-BR"/>
        </w:rPr>
        <w:lastRenderedPageBreak/>
        <w:t xml:space="preserve">RESUMO PARA </w:t>
      </w:r>
      <w:proofErr w:type="gramStart"/>
      <w:r>
        <w:rPr>
          <w:rFonts w:ascii="Times New Roman" w:hAnsi="Times New Roman"/>
          <w:lang w:val="pt-BR"/>
        </w:rPr>
        <w:t>CONTRA CAPA</w:t>
      </w:r>
      <w:proofErr w:type="gramEnd"/>
    </w:p>
    <w:p w14:paraId="58C1992A" w14:textId="77777777" w:rsidR="00E45AA5" w:rsidRDefault="00E45AA5">
      <w:pPr>
        <w:pStyle w:val="Textbody"/>
        <w:jc w:val="both"/>
        <w:rPr>
          <w:rFonts w:ascii="Times New Roman" w:hAnsi="Times New Roman"/>
          <w:lang w:val="pt-BR"/>
        </w:rPr>
      </w:pPr>
    </w:p>
    <w:p w14:paraId="58C1992B" w14:textId="77777777" w:rsidR="00E45AA5" w:rsidRDefault="00A71CB7">
      <w:pPr>
        <w:pStyle w:val="Textbody"/>
        <w:jc w:val="both"/>
        <w:rPr>
          <w:rFonts w:hint="eastAsia"/>
        </w:rPr>
      </w:pPr>
      <w:r>
        <w:rPr>
          <w:rFonts w:ascii="Times New Roman" w:hAnsi="Times New Roman"/>
          <w:lang w:val="pt-BR"/>
        </w:rPr>
        <w:t xml:space="preserve">"Crente Nordestino: Do fundo do </w:t>
      </w:r>
      <w:r>
        <w:rPr>
          <w:rFonts w:ascii="Times New Roman" w:hAnsi="Times New Roman"/>
          <w:lang w:val="pt-BR"/>
        </w:rPr>
        <w:t xml:space="preserve">poço ao altar do Senhor" é o poderoso testemunho de um homem que, vindo de um cenário de abandono, vícios e desesperança, foi transformado pelo amor redentor de Deus. Nascido em </w:t>
      </w:r>
      <w:r>
        <w:rPr>
          <w:rFonts w:ascii="Times New Roman" w:hAnsi="Times New Roman"/>
          <w:color w:val="FF0000"/>
          <w:lang w:val="pt-BR"/>
        </w:rPr>
        <w:t xml:space="preserve">Lajes </w:t>
      </w:r>
      <w:r>
        <w:rPr>
          <w:rFonts w:ascii="Times New Roman" w:hAnsi="Times New Roman"/>
          <w:lang w:val="pt-BR"/>
        </w:rPr>
        <w:t>do Cabugi, Apóstolo Regis relata, com sinceridade e emoção, sua jornada desde os dias sombrios de uma juventude marcada pelo desespero até o momento milagroso em que, à beira do abismo, a voz de Jesus lhe concedeu uma segunda chance.</w:t>
      </w:r>
    </w:p>
    <w:p w14:paraId="58C1992C" w14:textId="77777777" w:rsidR="00E45AA5" w:rsidRDefault="00A71CB7">
      <w:pPr>
        <w:pStyle w:val="Textbody"/>
        <w:jc w:val="both"/>
        <w:rPr>
          <w:rFonts w:ascii="Times New Roman" w:hAnsi="Times New Roman"/>
          <w:lang w:val="pt-BR"/>
        </w:rPr>
      </w:pPr>
      <w:r>
        <w:rPr>
          <w:rFonts w:ascii="Times New Roman" w:hAnsi="Times New Roman"/>
          <w:lang w:val="pt-BR"/>
        </w:rPr>
        <w:t>Ao lado de sua esposa fiel, Dani, e de seus filhos, verdadeiros presentes divinos, ele compartilha as renúncias e provações que o conduziram à consagração, a mudança da guitarra para a sanfona, e o chamado que o levou a Brasília para edificar um ministério que se expandiu por diversas cidades do Nordeste. Em meio a desafios financeiros, crises e milagres, seu relato revela como Deus transformou cada lágrima em um testemunho de fé, restaurando vidas e unindo famílias.</w:t>
      </w:r>
    </w:p>
    <w:p w14:paraId="58C1992D" w14:textId="77777777" w:rsidR="00E45AA5" w:rsidRDefault="00A71CB7">
      <w:pPr>
        <w:pStyle w:val="Textbody"/>
        <w:jc w:val="both"/>
        <w:rPr>
          <w:rFonts w:hint="eastAsia"/>
        </w:rPr>
      </w:pPr>
      <w:r>
        <w:rPr>
          <w:rFonts w:ascii="Times New Roman" w:hAnsi="Times New Roman"/>
          <w:lang w:val="pt-BR"/>
        </w:rPr>
        <w:t xml:space="preserve">Esta é uma história de superação, onde o fundo do poço se converte em um altar de esperança e onde </w:t>
      </w:r>
      <w:r>
        <w:rPr>
          <w:rFonts w:ascii="Times New Roman" w:hAnsi="Times New Roman"/>
          <w:color w:val="FF0000"/>
          <w:lang w:val="pt-BR"/>
        </w:rPr>
        <w:t>renúncia</w:t>
      </w:r>
      <w:r>
        <w:rPr>
          <w:rFonts w:ascii="Times New Roman" w:hAnsi="Times New Roman"/>
          <w:lang w:val="pt-BR"/>
        </w:rPr>
        <w:t xml:space="preserve"> se torna um degrau para a vitória. Inspirador e repleto de lições de fé, este livro é um convite para todos que buscam um recomeço, provando que, independentemente do passado, a graça de Deus é capaz de transformar destinos e restaurar corações.</w:t>
      </w:r>
    </w:p>
    <w:p w14:paraId="58C1992E" w14:textId="77777777" w:rsidR="00E45AA5" w:rsidRDefault="00E45AA5">
      <w:pPr>
        <w:pStyle w:val="Textbody"/>
        <w:jc w:val="both"/>
        <w:rPr>
          <w:rFonts w:ascii="Times New Roman" w:hAnsi="Times New Roman"/>
          <w:lang w:val="pt-BR"/>
        </w:rPr>
      </w:pPr>
    </w:p>
    <w:sectPr w:rsidR="00E45AA5">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19775" w14:textId="77777777" w:rsidR="00A71CB7" w:rsidRDefault="00A71CB7">
      <w:pPr>
        <w:rPr>
          <w:rFonts w:hint="eastAsia"/>
        </w:rPr>
      </w:pPr>
      <w:r>
        <w:separator/>
      </w:r>
    </w:p>
  </w:endnote>
  <w:endnote w:type="continuationSeparator" w:id="0">
    <w:p w14:paraId="58C19777" w14:textId="77777777" w:rsidR="00A71CB7" w:rsidRDefault="00A71C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19771" w14:textId="77777777" w:rsidR="00A71CB7" w:rsidRDefault="00A71CB7">
      <w:pPr>
        <w:rPr>
          <w:rFonts w:hint="eastAsia"/>
        </w:rPr>
      </w:pPr>
      <w:r>
        <w:rPr>
          <w:color w:val="000000"/>
        </w:rPr>
        <w:separator/>
      </w:r>
    </w:p>
  </w:footnote>
  <w:footnote w:type="continuationSeparator" w:id="0">
    <w:p w14:paraId="58C19773" w14:textId="77777777" w:rsidR="00A71CB7" w:rsidRDefault="00A71CB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E45AA5"/>
    <w:rsid w:val="00A71CB7"/>
    <w:rsid w:val="00E45AA5"/>
    <w:rsid w:val="00FA0C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19771"/>
  <w15:docId w15:val="{8384477B-958A-4744-9627-0A4949AB0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val="pt-BR"/>
    </w:rPr>
  </w:style>
  <w:style w:type="paragraph" w:styleId="Ttulo1">
    <w:name w:val="heading 1"/>
    <w:basedOn w:val="Heading"/>
    <w:next w:val="Textbody"/>
    <w:uiPriority w:val="9"/>
    <w:qFormat/>
    <w:pPr>
      <w:outlineLvl w:val="0"/>
    </w:pPr>
    <w:rPr>
      <w:rFonts w:ascii="Liberation Serif" w:eastAsia="NSimSun" w:hAnsi="Liberation Serif"/>
      <w:b/>
      <w:bCs/>
      <w:sz w:val="48"/>
      <w:szCs w:val="48"/>
    </w:rPr>
  </w:style>
  <w:style w:type="paragraph" w:styleId="Ttulo3">
    <w:name w:val="heading 3"/>
    <w:basedOn w:val="Heading"/>
    <w:next w:val="Textbody"/>
    <w:uiPriority w:val="9"/>
    <w:unhideWhenUsed/>
    <w:qFormat/>
    <w:pPr>
      <w:spacing w:before="140"/>
      <w:outlineLvl w:val="2"/>
    </w:pPr>
    <w:rPr>
      <w:rFonts w:ascii="Liberation Serif" w:eastAsia="NSimSun" w:hAnsi="Liberation Serif"/>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Legenda">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character" w:customStyle="1" w:styleId="StrongEmphasis">
    <w:name w:val="Strong Emphasis"/>
    <w:rPr>
      <w:b/>
      <w:bCs/>
    </w:rPr>
  </w:style>
  <w:style w:type="character" w:styleId="Refdecomentrio">
    <w:name w:val="annotation reference"/>
    <w:basedOn w:val="Fontepargpadro"/>
    <w:rPr>
      <w:sz w:val="16"/>
      <w:szCs w:val="16"/>
    </w:rPr>
  </w:style>
  <w:style w:type="paragraph" w:styleId="Textodecomentrio">
    <w:name w:val="annotation text"/>
    <w:basedOn w:val="Normal"/>
    <w:rPr>
      <w:rFonts w:cs="Mangal"/>
      <w:sz w:val="20"/>
      <w:szCs w:val="18"/>
    </w:rPr>
  </w:style>
  <w:style w:type="character" w:customStyle="1" w:styleId="TextodecomentrioChar">
    <w:name w:val="Texto de comentário Char"/>
    <w:basedOn w:val="Fontepargpadro"/>
    <w:rPr>
      <w:rFonts w:cs="Mangal"/>
      <w:sz w:val="20"/>
      <w:szCs w:val="18"/>
    </w:rPr>
  </w:style>
  <w:style w:type="paragraph" w:styleId="Assuntodocomentrio">
    <w:name w:val="annotation subject"/>
    <w:basedOn w:val="Textodecomentrio"/>
    <w:next w:val="Textodecomentrio"/>
    <w:rPr>
      <w:b/>
      <w:bCs/>
    </w:rPr>
  </w:style>
  <w:style w:type="character" w:customStyle="1" w:styleId="AssuntodocomentrioChar">
    <w:name w:val="Assunto do comentário Char"/>
    <w:basedOn w:val="TextodecomentrioChar"/>
    <w:rPr>
      <w:rFonts w:cs="Mangal"/>
      <w:b/>
      <w:bCs/>
      <w:sz w:val="20"/>
      <w:szCs w:val="18"/>
    </w:rPr>
  </w:style>
  <w:style w:type="paragraph" w:styleId="Textodebalo">
    <w:name w:val="Balloon Text"/>
    <w:basedOn w:val="Normal"/>
    <w:rPr>
      <w:rFonts w:ascii="Segoe UI" w:hAnsi="Segoe UI" w:cs="Mangal"/>
      <w:sz w:val="18"/>
      <w:szCs w:val="16"/>
    </w:rPr>
  </w:style>
  <w:style w:type="character" w:customStyle="1" w:styleId="TextodebaloChar">
    <w:name w:val="Texto de balão Char"/>
    <w:basedOn w:val="Fontepargpadro"/>
    <w:rPr>
      <w:rFonts w:ascii="Segoe UI" w:hAnsi="Segoe UI" w:cs="Mangal"/>
      <w:sz w:val="18"/>
      <w:szCs w:val="16"/>
    </w:rPr>
  </w:style>
  <w:style w:type="paragraph" w:styleId="NormalWeb">
    <w:name w:val="Normal (Web)"/>
    <w:basedOn w:val="Normal"/>
    <w:pPr>
      <w:suppressAutoHyphens w:val="0"/>
      <w:spacing w:before="100" w:after="100"/>
      <w:textAlignment w:val="auto"/>
    </w:pPr>
    <w:rPr>
      <w:rFonts w:ascii="Times New Roman" w:eastAsia="Times New Roman" w:hAnsi="Times New Roman" w:cs="Times New Roman"/>
      <w:kern w:val="0"/>
      <w:lang w:eastAsia="pt-BR" w:bidi="ar-SA"/>
    </w:rPr>
  </w:style>
  <w:style w:type="character" w:styleId="Forte">
    <w:name w:val="Strong"/>
    <w:basedOn w:val="Fontepargpadro"/>
    <w:rPr>
      <w:b/>
      <w:bCs/>
    </w:rPr>
  </w:style>
  <w:style w:type="character" w:styleId="nfase">
    <w:name w:val="Emphasis"/>
    <w:basedOn w:val="Fontepargpadro"/>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60</Pages>
  <Words>27455</Words>
  <Characters>148257</Characters>
  <Application>Microsoft Office Word</Application>
  <DocSecurity>0</DocSecurity>
  <Lines>1235</Lines>
  <Paragraphs>350</Paragraphs>
  <ScaleCrop>false</ScaleCrop>
  <Company/>
  <LinksUpToDate>false</LinksUpToDate>
  <CharactersWithSpaces>175362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RAQUEL SOARES</dc:creator>
  <cp:lastModifiedBy>Leonildo Bevilaqua</cp:lastModifiedBy>
  <cp:revision>2</cp:revision>
  <dcterms:created xsi:type="dcterms:W3CDTF">2026-01-08T22:03:00Z</dcterms:created>
  <dcterms:modified xsi:type="dcterms:W3CDTF">2026-01-08T22:03:00Z</dcterms:modified>
</cp:coreProperties>
</file>